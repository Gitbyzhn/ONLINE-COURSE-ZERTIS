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429" w:rsidRPr="004474ED" w:rsidRDefault="001A5429" w:rsidP="001E1E58">
      <w:pPr>
        <w:rPr>
          <w:noProof/>
        </w:rPr>
      </w:pPr>
    </w:p>
    <w:tbl>
      <w:tblPr>
        <w:tblW w:w="9976" w:type="dxa"/>
        <w:tblInd w:w="-567" w:type="dxa"/>
        <w:tblLook w:val="0600" w:firstRow="0" w:lastRow="0" w:firstColumn="0" w:lastColumn="0" w:noHBand="1" w:noVBand="1"/>
      </w:tblPr>
      <w:tblGrid>
        <w:gridCol w:w="425"/>
        <w:gridCol w:w="1858"/>
        <w:gridCol w:w="5777"/>
        <w:gridCol w:w="1579"/>
        <w:gridCol w:w="337"/>
      </w:tblGrid>
      <w:tr w:rsidR="0092125E" w:rsidRPr="004474ED" w:rsidTr="00EF6FDE">
        <w:tc>
          <w:tcPr>
            <w:tcW w:w="9976" w:type="dxa"/>
            <w:gridSpan w:val="5"/>
            <w:vAlign w:val="center"/>
          </w:tcPr>
          <w:p w:rsidR="0092125E" w:rsidRPr="004474ED" w:rsidRDefault="00291120" w:rsidP="0092125E">
            <w:pPr>
              <w:pStyle w:val="ab"/>
              <w:rPr>
                <w:noProof/>
              </w:rPr>
            </w:pPr>
            <w:sdt>
              <w:sdtPr>
                <w:rPr>
                  <w:noProof/>
                </w:rPr>
                <w:alias w:val="Заголовок"/>
                <w:tag w:val=""/>
                <w:id w:val="2016188051"/>
                <w:placeholder>
                  <w:docPart w:val="C6ED587068784BB294A4C1BB2E500969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A7445">
                  <w:rPr>
                    <w:noProof/>
                  </w:rPr>
                  <w:t>Бизнес план  "Микрозелень"</w:t>
                </w:r>
              </w:sdtContent>
            </w:sdt>
          </w:p>
        </w:tc>
      </w:tr>
      <w:tr w:rsidR="0092125E" w:rsidRPr="004474ED" w:rsidTr="00EF6FDE">
        <w:trPr>
          <w:trHeight w:val="144"/>
        </w:trPr>
        <w:tc>
          <w:tcPr>
            <w:tcW w:w="425" w:type="dxa"/>
            <w:shd w:val="clear" w:color="auto" w:fill="auto"/>
          </w:tcPr>
          <w:p w:rsidR="0092125E" w:rsidRPr="004474ED" w:rsidRDefault="0092125E" w:rsidP="0092125E">
            <w:pPr>
              <w:spacing w:before="0"/>
              <w:rPr>
                <w:noProof/>
                <w:sz w:val="10"/>
                <w:szCs w:val="10"/>
              </w:rPr>
            </w:pPr>
          </w:p>
        </w:tc>
        <w:tc>
          <w:tcPr>
            <w:tcW w:w="9214" w:type="dxa"/>
            <w:gridSpan w:val="3"/>
            <w:shd w:val="clear" w:color="auto" w:fill="F0CDA1" w:themeFill="accent1"/>
            <w:vAlign w:val="center"/>
          </w:tcPr>
          <w:p w:rsidR="0092125E" w:rsidRPr="004474ED" w:rsidRDefault="0092125E" w:rsidP="0092125E">
            <w:pPr>
              <w:spacing w:before="0"/>
              <w:rPr>
                <w:noProof/>
                <w:sz w:val="10"/>
                <w:szCs w:val="10"/>
              </w:rPr>
            </w:pPr>
          </w:p>
        </w:tc>
        <w:tc>
          <w:tcPr>
            <w:tcW w:w="337" w:type="dxa"/>
            <w:shd w:val="clear" w:color="auto" w:fill="auto"/>
          </w:tcPr>
          <w:p w:rsidR="0092125E" w:rsidRPr="004474ED" w:rsidRDefault="0092125E" w:rsidP="0092125E">
            <w:pPr>
              <w:spacing w:before="0"/>
              <w:rPr>
                <w:noProof/>
                <w:sz w:val="10"/>
                <w:szCs w:val="10"/>
              </w:rPr>
            </w:pPr>
          </w:p>
        </w:tc>
      </w:tr>
      <w:tr w:rsidR="0092125E" w:rsidRPr="004474ED" w:rsidTr="00EF6FDE">
        <w:tc>
          <w:tcPr>
            <w:tcW w:w="9976" w:type="dxa"/>
            <w:gridSpan w:val="5"/>
            <w:vAlign w:val="center"/>
          </w:tcPr>
          <w:p w:rsidR="0092125E" w:rsidRPr="004474ED" w:rsidRDefault="0092125E" w:rsidP="00D83966">
            <w:pPr>
              <w:pStyle w:val="ab"/>
              <w:rPr>
                <w:noProof/>
              </w:rPr>
            </w:pPr>
          </w:p>
        </w:tc>
      </w:tr>
      <w:tr w:rsidR="0092125E" w:rsidRPr="004474ED" w:rsidTr="00EF6FDE">
        <w:trPr>
          <w:trHeight w:val="1368"/>
        </w:trPr>
        <w:tc>
          <w:tcPr>
            <w:tcW w:w="2283" w:type="dxa"/>
            <w:gridSpan w:val="2"/>
          </w:tcPr>
          <w:p w:rsidR="0092125E" w:rsidRPr="004474ED" w:rsidRDefault="0092125E" w:rsidP="001E1E58">
            <w:pPr>
              <w:rPr>
                <w:noProof/>
              </w:rPr>
            </w:pPr>
          </w:p>
        </w:tc>
        <w:tc>
          <w:tcPr>
            <w:tcW w:w="5777" w:type="dxa"/>
            <w:shd w:val="clear" w:color="auto" w:fill="F0CDA1" w:themeFill="accent1"/>
            <w:vAlign w:val="center"/>
          </w:tcPr>
          <w:p w:rsidR="0092125E" w:rsidRPr="004474ED" w:rsidRDefault="00FA7445" w:rsidP="0092125E">
            <w:pPr>
              <w:pStyle w:val="ad"/>
              <w:rPr>
                <w:noProof/>
              </w:rPr>
            </w:pPr>
            <w:r w:rsidRPr="00FA7445">
              <w:rPr>
                <w:noProof/>
                <w:lang w:bidi="ru-RU"/>
              </w:rPr>
              <w:t>Бизнес идея выращивание микрозелени с расчетами</w:t>
            </w:r>
          </w:p>
        </w:tc>
        <w:tc>
          <w:tcPr>
            <w:tcW w:w="1916" w:type="dxa"/>
            <w:gridSpan w:val="2"/>
          </w:tcPr>
          <w:p w:rsidR="0092125E" w:rsidRPr="004474ED" w:rsidRDefault="0092125E" w:rsidP="001E1E58">
            <w:pPr>
              <w:rPr>
                <w:noProof/>
              </w:rPr>
            </w:pPr>
          </w:p>
        </w:tc>
      </w:tr>
    </w:tbl>
    <w:p w:rsidR="00066DE2" w:rsidRPr="004474ED" w:rsidRDefault="001A5429" w:rsidP="0092125E">
      <w:pPr>
        <w:rPr>
          <w:noProof/>
        </w:rPr>
      </w:pPr>
      <w:r w:rsidRPr="004474ED">
        <w:rPr>
          <w:noProof/>
          <w:lang w:bidi="ru-RU"/>
        </w:rPr>
        <w:t xml:space="preserve"> </w:t>
      </w:r>
    </w:p>
    <w:p w:rsidR="00D02465" w:rsidRPr="004474ED" w:rsidRDefault="00D02465">
      <w:pPr>
        <w:spacing w:before="0" w:after="160" w:line="259" w:lineRule="auto"/>
        <w:rPr>
          <w:noProof/>
        </w:rPr>
      </w:pPr>
      <w:r w:rsidRPr="004474ED">
        <w:rPr>
          <w:noProof/>
          <w:lang w:bidi="ru-RU"/>
        </w:rPr>
        <w:br w:type="page"/>
      </w:r>
    </w:p>
    <w:p w:rsidR="00066DE2" w:rsidRPr="004474ED" w:rsidRDefault="00066DE2" w:rsidP="00066DE2">
      <w:pPr>
        <w:rPr>
          <w:noProof/>
        </w:rPr>
        <w:sectPr w:rsidR="00066DE2" w:rsidRPr="004474ED" w:rsidSect="00D02465">
          <w:head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color w:val="595959" w:themeColor="text1" w:themeTint="A6"/>
          <w:sz w:val="22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1E1E58" w:rsidRPr="00362B61" w:rsidRDefault="00493EC0" w:rsidP="005627DC">
          <w:pPr>
            <w:pStyle w:val="af7"/>
            <w:rPr>
              <w:lang w:val="kk-KZ"/>
            </w:rPr>
          </w:pPr>
          <w:r w:rsidRPr="005627DC">
            <w:t>ОГЛАВЛЕНИЕ</w:t>
          </w:r>
          <w:bookmarkStart w:id="0" w:name="_GoBack"/>
          <w:bookmarkEnd w:id="0"/>
        </w:p>
        <w:p w:rsidR="00814E44" w:rsidRDefault="001E1E58">
          <w:pPr>
            <w:pStyle w:val="11"/>
            <w:tabs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r w:rsidRPr="004474ED">
            <w:rPr>
              <w:b/>
              <w:noProof/>
              <w:lang w:bidi="ru-RU"/>
            </w:rPr>
            <w:fldChar w:fldCharType="begin"/>
          </w:r>
          <w:r w:rsidRPr="004474ED">
            <w:rPr>
              <w:b/>
              <w:noProof/>
              <w:lang w:bidi="ru-RU"/>
            </w:rPr>
            <w:instrText xml:space="preserve"> TOC \o "1-3" \h \z \u </w:instrText>
          </w:r>
          <w:r w:rsidRPr="004474ED">
            <w:rPr>
              <w:b/>
              <w:noProof/>
              <w:lang w:bidi="ru-RU"/>
            </w:rPr>
            <w:fldChar w:fldCharType="separate"/>
          </w:r>
          <w:hyperlink w:anchor="_Toc48045226" w:history="1">
            <w:r w:rsidR="00814E44" w:rsidRPr="002072A2">
              <w:rPr>
                <w:rStyle w:val="af8"/>
                <w:noProof/>
                <w:lang w:bidi="ru-RU"/>
              </w:rPr>
              <w:t>Введение</w:t>
            </w:r>
            <w:r w:rsidR="00814E44">
              <w:rPr>
                <w:noProof/>
                <w:webHidden/>
              </w:rPr>
              <w:tab/>
            </w:r>
            <w:r w:rsidR="00814E44">
              <w:rPr>
                <w:noProof/>
                <w:webHidden/>
              </w:rPr>
              <w:fldChar w:fldCharType="begin"/>
            </w:r>
            <w:r w:rsidR="00814E44">
              <w:rPr>
                <w:noProof/>
                <w:webHidden/>
              </w:rPr>
              <w:instrText xml:space="preserve"> PAGEREF _Toc48045226 \h </w:instrText>
            </w:r>
            <w:r w:rsidR="00814E44">
              <w:rPr>
                <w:noProof/>
                <w:webHidden/>
              </w:rPr>
            </w:r>
            <w:r w:rsidR="00814E44"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3</w:t>
            </w:r>
            <w:r w:rsidR="00814E44">
              <w:rPr>
                <w:noProof/>
                <w:webHidden/>
              </w:rPr>
              <w:fldChar w:fldCharType="end"/>
            </w:r>
          </w:hyperlink>
        </w:p>
        <w:p w:rsidR="00814E44" w:rsidRDefault="00814E44">
          <w:pPr>
            <w:pStyle w:val="1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48045227" w:history="1">
            <w:r w:rsidRPr="002072A2">
              <w:rPr>
                <w:rStyle w:val="af8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2072A2">
              <w:rPr>
                <w:rStyle w:val="af8"/>
                <w:noProof/>
                <w:lang w:bidi="ru-RU"/>
              </w:rPr>
              <w:t>Резюме бизнес-плана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E44" w:rsidRDefault="00814E44">
          <w:pPr>
            <w:pStyle w:val="1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48045228" w:history="1">
            <w:r w:rsidRPr="002072A2">
              <w:rPr>
                <w:rStyle w:val="af8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2072A2">
              <w:rPr>
                <w:rStyle w:val="af8"/>
                <w:bCs/>
                <w:noProof/>
              </w:rPr>
              <w:t>Возводим теплицу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E44" w:rsidRDefault="00814E44">
          <w:pPr>
            <w:pStyle w:val="1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48045229" w:history="1">
            <w:r w:rsidRPr="002072A2">
              <w:rPr>
                <w:rStyle w:val="af8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2072A2">
              <w:rPr>
                <w:rStyle w:val="af8"/>
                <w:noProof/>
                <w:lang w:val="kk-KZ"/>
              </w:rPr>
              <w:t>Подбор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E44" w:rsidRDefault="00814E44">
          <w:pPr>
            <w:pStyle w:val="1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48045230" w:history="1">
            <w:r w:rsidRPr="002072A2">
              <w:rPr>
                <w:rStyle w:val="af8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2072A2">
              <w:rPr>
                <w:rStyle w:val="af8"/>
                <w:noProof/>
              </w:rPr>
              <w:t>Какую микрозелень выращивать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E44" w:rsidRDefault="00814E44">
          <w:pPr>
            <w:pStyle w:val="1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48045231" w:history="1">
            <w:r w:rsidRPr="002072A2">
              <w:rPr>
                <w:rStyle w:val="af8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2072A2">
              <w:rPr>
                <w:rStyle w:val="af8"/>
                <w:noProof/>
              </w:rPr>
              <w:t>Посадка и уход за микрозеленью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E44" w:rsidRDefault="00814E44">
          <w:pPr>
            <w:pStyle w:val="1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48045232" w:history="1">
            <w:r w:rsidRPr="002072A2">
              <w:rPr>
                <w:rStyle w:val="af8"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2072A2">
              <w:rPr>
                <w:rStyle w:val="af8"/>
                <w:noProof/>
              </w:rPr>
              <w:t>Сбыт продукции и регистрация 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E44" w:rsidRDefault="00814E44">
          <w:pPr>
            <w:pStyle w:val="1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48045233" w:history="1">
            <w:r w:rsidRPr="002072A2">
              <w:rPr>
                <w:rStyle w:val="af8"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2072A2">
              <w:rPr>
                <w:rStyle w:val="af8"/>
                <w:noProof/>
              </w:rPr>
              <w:t>Расходы и доходы – считаем прибыль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0D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E58" w:rsidRPr="004474ED" w:rsidRDefault="001E1E58" w:rsidP="00974BF8">
          <w:pPr>
            <w:tabs>
              <w:tab w:val="left" w:pos="5670"/>
            </w:tabs>
            <w:ind w:left="5103"/>
            <w:rPr>
              <w:noProof/>
            </w:rPr>
          </w:pPr>
          <w:r w:rsidRPr="004474ED">
            <w:rPr>
              <w:b/>
              <w:noProof/>
              <w:lang w:bidi="ru-RU"/>
            </w:rPr>
            <w:fldChar w:fldCharType="end"/>
          </w:r>
        </w:p>
      </w:sdtContent>
    </w:sdt>
    <w:p w:rsidR="000A7626" w:rsidRPr="004474ED" w:rsidRDefault="000A7626" w:rsidP="000A7626">
      <w:pPr>
        <w:rPr>
          <w:noProof/>
        </w:rPr>
      </w:pPr>
    </w:p>
    <w:p w:rsidR="000A7626" w:rsidRPr="004474ED" w:rsidRDefault="000A7626" w:rsidP="000A7626">
      <w:pPr>
        <w:rPr>
          <w:noProof/>
        </w:rPr>
        <w:sectPr w:rsidR="000A7626" w:rsidRPr="004474ED" w:rsidSect="00D02465">
          <w:footerReference w:type="first" r:id="rId14"/>
          <w:type w:val="continuous"/>
          <w:pgSz w:w="11906" w:h="16838" w:code="9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bookmarkStart w:id="1" w:name="_Toc48045226"/>
    <w:p w:rsidR="001E1E58" w:rsidRPr="004474ED" w:rsidRDefault="00291120" w:rsidP="0003123C">
      <w:pPr>
        <w:pStyle w:val="1"/>
        <w:rPr>
          <w:noProof/>
        </w:rPr>
      </w:pPr>
      <w:sdt>
        <w:sdtPr>
          <w:rPr>
            <w:noProof/>
          </w:rPr>
          <w:id w:val="1498622095"/>
          <w:placeholder>
            <w:docPart w:val="072468D9626F48DEB21F1A3E004BEC4C"/>
          </w:placeholder>
          <w:temporary/>
          <w:showingPlcHdr/>
          <w15:appearance w15:val="hidden"/>
        </w:sdtPr>
        <w:sdtEndPr/>
        <w:sdtContent>
          <w:r w:rsidR="00347AF5" w:rsidRPr="004474ED">
            <w:rPr>
              <w:noProof/>
              <w:lang w:bidi="ru-RU"/>
            </w:rPr>
            <w:t>Введение</w:t>
          </w:r>
        </w:sdtContent>
      </w:sdt>
      <w:bookmarkEnd w:id="1"/>
    </w:p>
    <w:p w:rsidR="00FA7445" w:rsidRDefault="00FA7445" w:rsidP="0003123C">
      <w:pPr>
        <w:rPr>
          <w:noProof/>
        </w:rPr>
      </w:pPr>
      <w:r w:rsidRPr="00FA7445">
        <w:rPr>
          <w:noProof/>
        </w:rPr>
        <w:t xml:space="preserve">Как организовать бизнес на выращивании микрозелени и зарабатывать </w:t>
      </w:r>
      <w:r w:rsidR="009B5E47">
        <w:rPr>
          <w:noProof/>
        </w:rPr>
        <w:t xml:space="preserve">9 </w:t>
      </w:r>
      <w:r w:rsidRPr="00FA7445">
        <w:rPr>
          <w:noProof/>
        </w:rPr>
        <w:t xml:space="preserve"> миллиона </w:t>
      </w:r>
      <w:r w:rsidR="009B5E47">
        <w:rPr>
          <w:noProof/>
        </w:rPr>
        <w:t>тенге</w:t>
      </w:r>
      <w:r w:rsidRPr="00FA7445">
        <w:rPr>
          <w:noProof/>
        </w:rPr>
        <w:t xml:space="preserve"> в год? Как возвести теплицу и какое оборудование установить? Какую микрозелень выращивать и как это делать? Кому сбывать крупные партии продукции? Читайте подробный бизнес-план по выращиванию микрозелени с расчетами. </w:t>
      </w:r>
    </w:p>
    <w:p w:rsidR="001E1E58" w:rsidRPr="004474ED" w:rsidRDefault="00FA7445" w:rsidP="0003123C">
      <w:pPr>
        <w:rPr>
          <w:noProof/>
        </w:rPr>
      </w:pPr>
      <w:r w:rsidRPr="00FA7445">
        <w:rPr>
          <w:noProof/>
        </w:rPr>
        <w:t xml:space="preserve">Содержание: 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Бизнес-план микрозелени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Оцениваем идею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Возводим теплицу для выращивания микрозелени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Какую микрозелень выращивать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Посадка и уход за микрозеленью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Сбыт продукции и регистрация дела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Расходы и доходы — считаем прибыль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Скачать бизнес-план выращивания микрозелени</w:t>
      </w:r>
    </w:p>
    <w:p w:rsidR="00FA7445" w:rsidRDefault="00FA7445" w:rsidP="00FA7445">
      <w:pPr>
        <w:pStyle w:val="a1"/>
        <w:rPr>
          <w:noProof/>
        </w:rPr>
      </w:pPr>
      <w:r>
        <w:rPr>
          <w:noProof/>
        </w:rPr>
        <w:t>Отзывы предпринимателей о бизнесе</w:t>
      </w:r>
    </w:p>
    <w:p w:rsidR="001E1E58" w:rsidRPr="004474ED" w:rsidRDefault="00FA7445" w:rsidP="00FA7445">
      <w:pPr>
        <w:pStyle w:val="a1"/>
        <w:rPr>
          <w:noProof/>
        </w:rPr>
      </w:pPr>
      <w:r>
        <w:rPr>
          <w:noProof/>
        </w:rPr>
        <w:t>Заключение + тест + видео</w:t>
      </w:r>
    </w:p>
    <w:p w:rsidR="001E1E58" w:rsidRPr="009B5E47" w:rsidRDefault="00FA7445" w:rsidP="00FA7445">
      <w:pPr>
        <w:rPr>
          <w:noProof/>
          <w:lang w:val="kk-KZ"/>
        </w:rPr>
      </w:pPr>
      <w:r w:rsidRPr="00FA7445">
        <w:rPr>
          <w:noProof/>
        </w:rPr>
        <w:t xml:space="preserve">Бизнес на выращивании микрозелени рентабельный. Даже при низких ценовых и количественных показателях, можно зарабатывать 1,5 миллиона </w:t>
      </w:r>
      <w:r w:rsidR="006B4146">
        <w:rPr>
          <w:noProof/>
        </w:rPr>
        <w:t>тенге</w:t>
      </w:r>
      <w:r w:rsidRPr="00FA7445">
        <w:rPr>
          <w:noProof/>
        </w:rPr>
        <w:t>. Конечной целью бизнеса является налаженное производство микрозелени высокого качества и сбыт. Немаловажным критерием является выбор помещения, ведь отдельные виды микрозелени требуют своих условий. Если решить данные вопросы, то бизнес будет очень прибыльный.</w:t>
      </w:r>
    </w:p>
    <w:p w:rsidR="0003123C" w:rsidRPr="004474ED" w:rsidRDefault="003F0C94" w:rsidP="00974DD3">
      <w:pPr>
        <w:spacing w:before="0"/>
        <w:rPr>
          <w:noProof/>
        </w:rPr>
        <w:sectPr w:rsidR="0003123C" w:rsidRPr="004474ED" w:rsidSect="00D02465">
          <w:headerReference w:type="default" r:id="rId15"/>
          <w:footerReference w:type="default" r:id="rId16"/>
          <w:headerReference w:type="first" r:id="rId17"/>
          <w:footerReference w:type="first" r:id="rId18"/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  <w:r>
        <w:rPr>
          <w:noProof/>
        </w:rPr>
        <w:br/>
      </w:r>
      <w:r w:rsidRPr="003F0C94">
        <w:rPr>
          <w:noProof/>
        </w:rPr>
        <w:t>Бизнес идея по выращиванию микрозелени только начинает набирать обороты. Не во всех населенных пунктах вы сможете сбывать такие большие партии постоянно. Поэтому резонно начать бизнес с небольших партий, налаживая производство и сбыт. А объединить дело можно с выращиванием комнатных растений, овощей в теплице – помидоров и огурцов, зелени – лука, салата, петрушки, укропа, руколы, базилика, а также выращивать рассаду. Главное выбрать растения, которые можно выращивать в одинаковых тепличных условиях.</w:t>
      </w:r>
    </w:p>
    <w:bookmarkStart w:id="2" w:name="_Toc48045227" w:displacedByCustomXml="next"/>
    <w:sdt>
      <w:sdtPr>
        <w:rPr>
          <w:noProof/>
        </w:rPr>
        <w:id w:val="20062368"/>
        <w:placeholder>
          <w:docPart w:val="6EC05A21E12D4AA48EB2D41015CD3E52"/>
        </w:placeholder>
        <w:temporary/>
        <w:showingPlcHdr/>
        <w15:appearance w15:val="hidden"/>
      </w:sdtPr>
      <w:sdtEndPr/>
      <w:sdtContent>
        <w:p w:rsidR="0003123C" w:rsidRPr="004474ED" w:rsidRDefault="00347AF5" w:rsidP="00BA31C4">
          <w:pPr>
            <w:pStyle w:val="1"/>
            <w:numPr>
              <w:ilvl w:val="0"/>
              <w:numId w:val="18"/>
            </w:numPr>
            <w:tabs>
              <w:tab w:val="left" w:pos="284"/>
            </w:tabs>
            <w:ind w:left="0" w:firstLine="0"/>
            <w:rPr>
              <w:noProof/>
            </w:rPr>
          </w:pPr>
          <w:r w:rsidRPr="004474ED">
            <w:rPr>
              <w:noProof/>
              <w:lang w:bidi="ru-RU"/>
            </w:rPr>
            <w:t>Резюме бизнес-плана</w:t>
          </w:r>
        </w:p>
      </w:sdtContent>
    </w:sdt>
    <w:bookmarkEnd w:id="2" w:displacedByCustomXml="prev"/>
    <w:p w:rsidR="009B5E47" w:rsidRDefault="009B5E47" w:rsidP="009B5E47">
      <w:pPr>
        <w:rPr>
          <w:rStyle w:val="afb"/>
          <w:noProof/>
        </w:rPr>
      </w:pPr>
      <w:r w:rsidRPr="009B5E47">
        <w:rPr>
          <w:rStyle w:val="afb"/>
          <w:noProof/>
        </w:rPr>
        <w:t>Бизнес-план микрозелени</w:t>
      </w:r>
    </w:p>
    <w:tbl>
      <w:tblPr>
        <w:tblStyle w:val="af4"/>
        <w:tblW w:w="0" w:type="auto"/>
        <w:tblInd w:w="846" w:type="dxa"/>
        <w:tblLook w:val="04A0" w:firstRow="1" w:lastRow="0" w:firstColumn="1" w:lastColumn="0" w:noHBand="0" w:noVBand="1"/>
      </w:tblPr>
      <w:tblGrid>
        <w:gridCol w:w="4678"/>
        <w:gridCol w:w="4212"/>
      </w:tblGrid>
      <w:tr w:rsidR="009B5E47" w:rsidTr="009B5E47">
        <w:tc>
          <w:tcPr>
            <w:tcW w:w="4678" w:type="dxa"/>
          </w:tcPr>
          <w:p w:rsidR="009B5E47" w:rsidRDefault="009B5E47" w:rsidP="009B5E47">
            <w:pPr>
              <w:rPr>
                <w:rStyle w:val="afb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Вложения: 4</w:t>
            </w:r>
            <w:r>
              <w:rPr>
                <w:rStyle w:val="afb"/>
                <w:b w:val="0"/>
                <w:noProof/>
              </w:rPr>
              <w:t> </w:t>
            </w:r>
            <w:r w:rsidRPr="009B5E47">
              <w:rPr>
                <w:rStyle w:val="afb"/>
                <w:b w:val="0"/>
                <w:noProof/>
              </w:rPr>
              <w:t>740</w:t>
            </w:r>
            <w:r>
              <w:rPr>
                <w:rStyle w:val="afb"/>
                <w:b w:val="0"/>
                <w:noProof/>
              </w:rPr>
              <w:t xml:space="preserve"> </w:t>
            </w:r>
            <w:r w:rsidRPr="009B5E47">
              <w:rPr>
                <w:rStyle w:val="afb"/>
                <w:b w:val="0"/>
                <w:noProof/>
              </w:rPr>
              <w:t xml:space="preserve">000 </w:t>
            </w:r>
            <w:r>
              <w:rPr>
                <w:rStyle w:val="afb"/>
                <w:b w:val="0"/>
                <w:noProof/>
              </w:rPr>
              <w:t>тенге</w:t>
            </w:r>
          </w:p>
        </w:tc>
        <w:tc>
          <w:tcPr>
            <w:tcW w:w="4212" w:type="dxa"/>
          </w:tcPr>
          <w:p w:rsidR="009B5E47" w:rsidRDefault="009B5E47" w:rsidP="009B5E47">
            <w:pPr>
              <w:rPr>
                <w:rStyle w:val="afb"/>
                <w:noProof/>
              </w:rPr>
            </w:pPr>
            <w:r>
              <w:rPr>
                <w:rStyle w:val="afb"/>
                <w:b w:val="0"/>
                <w:noProof/>
              </w:rPr>
              <w:t xml:space="preserve">Доход: 18 </w:t>
            </w:r>
            <w:r w:rsidRPr="009B5E47">
              <w:rPr>
                <w:rStyle w:val="afb"/>
                <w:b w:val="0"/>
                <w:noProof/>
              </w:rPr>
              <w:t xml:space="preserve">000 000 </w:t>
            </w:r>
            <w:r>
              <w:rPr>
                <w:rStyle w:val="afb"/>
                <w:b w:val="0"/>
                <w:noProof/>
              </w:rPr>
              <w:t>тенге</w:t>
            </w:r>
          </w:p>
        </w:tc>
      </w:tr>
      <w:tr w:rsidR="009B5E47" w:rsidTr="009B5E47">
        <w:tc>
          <w:tcPr>
            <w:tcW w:w="4678" w:type="dxa"/>
          </w:tcPr>
          <w:p w:rsidR="009B5E47" w:rsidRDefault="009B5E47" w:rsidP="009B5E47">
            <w:pPr>
              <w:rPr>
                <w:rStyle w:val="afb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Количество: теплица на 120 квадратов</w:t>
            </w:r>
          </w:p>
        </w:tc>
        <w:tc>
          <w:tcPr>
            <w:tcW w:w="4212" w:type="dxa"/>
          </w:tcPr>
          <w:p w:rsidR="009B5E47" w:rsidRDefault="009B5E47" w:rsidP="009B5E47">
            <w:pPr>
              <w:rPr>
                <w:rStyle w:val="afb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Окупаемость: 1 год</w:t>
            </w:r>
          </w:p>
        </w:tc>
      </w:tr>
    </w:tbl>
    <w:p w:rsidR="009B5E47" w:rsidRDefault="009B5E47" w:rsidP="009B5E47">
      <w:pPr>
        <w:rPr>
          <w:rStyle w:val="afb"/>
          <w:b w:val="0"/>
          <w:noProof/>
        </w:rPr>
      </w:pPr>
    </w:p>
    <w:p w:rsidR="009B5E47" w:rsidRPr="009B5E47" w:rsidRDefault="009B5E47" w:rsidP="009B5E47">
      <w:pPr>
        <w:rPr>
          <w:rStyle w:val="afb"/>
          <w:b w:val="0"/>
          <w:noProof/>
        </w:rPr>
      </w:pPr>
      <w:r w:rsidRPr="009B5E47">
        <w:rPr>
          <w:rStyle w:val="afb"/>
          <w:noProof/>
        </w:rPr>
        <w:t>Микрозелень</w:t>
      </w:r>
      <w:r w:rsidRPr="009B5E47">
        <w:rPr>
          <w:rStyle w:val="afb"/>
          <w:b w:val="0"/>
          <w:noProof/>
        </w:rPr>
        <w:t xml:space="preserve"> – это проростки бобовых, зерновых, овощных культур, зелени и трав на стадии 2-3 листочка. Это те же самые капуста, пшеница, горох, овес и другие растения на ранней стадии роста. В таком виде зелень наиболее богата витаминами. Выращивание микрозелени не сложное, а популярность только набирает обороты. Добавляют её в приготовлении разных блюд – супов, салатов, мяса, бутербродов, смузи.</w:t>
      </w:r>
    </w:p>
    <w:p w:rsidR="009B5E47" w:rsidRPr="009B5E47" w:rsidRDefault="009B5E47" w:rsidP="009B5E47">
      <w:pPr>
        <w:rPr>
          <w:rStyle w:val="afb"/>
          <w:b w:val="0"/>
          <w:noProof/>
        </w:rPr>
      </w:pPr>
    </w:p>
    <w:p w:rsidR="009B5E47" w:rsidRPr="009B5E47" w:rsidRDefault="009B5E47" w:rsidP="009B5E47">
      <w:pPr>
        <w:rPr>
          <w:rStyle w:val="afb"/>
          <w:noProof/>
        </w:rPr>
      </w:pPr>
      <w:r w:rsidRPr="009B5E47">
        <w:rPr>
          <w:rStyle w:val="afb"/>
          <w:noProof/>
        </w:rPr>
        <w:t>Оцениваем идею</w:t>
      </w:r>
    </w:p>
    <w:p w:rsidR="009B5E47" w:rsidRPr="009B5E47" w:rsidRDefault="009B5E47" w:rsidP="009B5E47">
      <w:pPr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Идея только начинает развиваться, и популярностью продукция не пользуется у конечного потребителя. К тому же её не сложно выращивать дома, поэтому количество клиентов сокращено. Чтобы оценить дело, нужен тщательный анализ.</w:t>
      </w:r>
    </w:p>
    <w:p w:rsidR="009B5E47" w:rsidRPr="009B5E47" w:rsidRDefault="009B5E47" w:rsidP="009B5E47">
      <w:pPr>
        <w:rPr>
          <w:rStyle w:val="afb"/>
          <w:b w:val="0"/>
          <w:noProof/>
        </w:rPr>
      </w:pPr>
    </w:p>
    <w:p w:rsidR="009B5E47" w:rsidRPr="009B5E47" w:rsidRDefault="009B5E47" w:rsidP="009B5E47">
      <w:pPr>
        <w:rPr>
          <w:rStyle w:val="afb"/>
          <w:noProof/>
        </w:rPr>
      </w:pPr>
      <w:r w:rsidRPr="009B5E47">
        <w:rPr>
          <w:rStyle w:val="afb"/>
          <w:noProof/>
        </w:rPr>
        <w:t>Для начала ответьте на вопросы:</w:t>
      </w:r>
    </w:p>
    <w:p w:rsidR="009B5E47" w:rsidRPr="009B5E47" w:rsidRDefault="009B5E47" w:rsidP="009B5E47">
      <w:pPr>
        <w:pStyle w:val="af0"/>
        <w:numPr>
          <w:ilvl w:val="0"/>
          <w:numId w:val="39"/>
        </w:numPr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Где выращивать микрозелень? – все зависит от масштабов, а выращивать можно на подоконниках, в квартире, в теплице, в морских контейнерах и иных помещениях, пригодных и подготовленных для выращивания микрозелени.</w:t>
      </w:r>
    </w:p>
    <w:p w:rsidR="009B5E47" w:rsidRPr="009B5E47" w:rsidRDefault="009B5E47" w:rsidP="009B5E47">
      <w:pPr>
        <w:pStyle w:val="af0"/>
        <w:numPr>
          <w:ilvl w:val="0"/>
          <w:numId w:val="39"/>
        </w:numPr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Есть ли финансы и участок для теплицы? – если есть своя земля, можно возвести теплицу. Но не вся микрозелень подходит для тепличного выращивания.</w:t>
      </w:r>
    </w:p>
    <w:p w:rsidR="009B5E47" w:rsidRDefault="009B5E47" w:rsidP="009B5E47">
      <w:pPr>
        <w:pStyle w:val="af0"/>
        <w:numPr>
          <w:ilvl w:val="0"/>
          <w:numId w:val="39"/>
        </w:numPr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Есть ли помощник? – в крупном бизнесе, при теплице на 120 квадратов, работы будет очень много, и необходимо 1-2 помощника, которые будут выполнять несложную работу. Микрозелень может стать также семейным бизнесом.</w:t>
      </w:r>
    </w:p>
    <w:p w:rsidR="009B5E47" w:rsidRDefault="009B5E47" w:rsidP="009B5E47">
      <w:pPr>
        <w:pStyle w:val="af0"/>
        <w:numPr>
          <w:ilvl w:val="0"/>
          <w:numId w:val="39"/>
        </w:numPr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Есть ли конкуренция? – ниша только развивается, но если конкуренты заняли рынок, придется искать иные точки сбыта микрозелени.</w:t>
      </w:r>
    </w:p>
    <w:p w:rsidR="009B5E47" w:rsidRDefault="009B5E47" w:rsidP="009B5E47">
      <w:pPr>
        <w:pStyle w:val="af0"/>
        <w:numPr>
          <w:ilvl w:val="0"/>
          <w:numId w:val="39"/>
        </w:numPr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Кому сбывать продукцию? – если конкуренции нет, то это рестораны, кафе, продуктовые магазины, гипермаркеты и супермаркеты. Подробнее о сбыте будет рассказано ниже.</w:t>
      </w:r>
    </w:p>
    <w:p w:rsidR="009B5E47" w:rsidRDefault="009B5E47" w:rsidP="009B5E47">
      <w:pPr>
        <w:pStyle w:val="af0"/>
        <w:numPr>
          <w:ilvl w:val="0"/>
          <w:numId w:val="39"/>
        </w:numPr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Есть ли хоть какие-то знания в выращивании? – нужно будет получить знания, пройдя курсы, и на практике дома до открытия полноценного бизнеса.</w:t>
      </w:r>
    </w:p>
    <w:p w:rsidR="009B5E47" w:rsidRDefault="009B5E47" w:rsidP="009B5E47">
      <w:pPr>
        <w:ind w:left="360"/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Если ответы положительные, тогда стоит оценить плюсы и минусы дела, коих у микрозелени предостаточно.</w:t>
      </w:r>
    </w:p>
    <w:p w:rsidR="009B5E47" w:rsidRDefault="009B5E47" w:rsidP="009B5E47">
      <w:pPr>
        <w:ind w:left="360"/>
        <w:rPr>
          <w:rStyle w:val="afb"/>
          <w:b w:val="0"/>
          <w:noProof/>
        </w:rPr>
      </w:pPr>
    </w:p>
    <w:p w:rsidR="009B5E47" w:rsidRDefault="009B5E47" w:rsidP="009B5E47">
      <w:pPr>
        <w:ind w:left="360"/>
        <w:rPr>
          <w:rStyle w:val="afb"/>
          <w:b w:val="0"/>
          <w:noProof/>
        </w:rPr>
      </w:pP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4689"/>
        <w:gridCol w:w="4687"/>
      </w:tblGrid>
      <w:tr w:rsidR="009B5E47" w:rsidTr="009B5E47">
        <w:tc>
          <w:tcPr>
            <w:tcW w:w="4689" w:type="dxa"/>
            <w:shd w:val="clear" w:color="auto" w:fill="00FF00"/>
          </w:tcPr>
          <w:p w:rsidR="009B5E47" w:rsidRPr="009B5E47" w:rsidRDefault="009B5E47" w:rsidP="009B5E47">
            <w:pPr>
              <w:rPr>
                <w:rStyle w:val="afb"/>
                <w:noProof/>
              </w:rPr>
            </w:pPr>
            <w:r w:rsidRPr="009B5E47">
              <w:rPr>
                <w:rStyle w:val="afb"/>
                <w:noProof/>
              </w:rPr>
              <w:lastRenderedPageBreak/>
              <w:t>Плюсы:</w:t>
            </w:r>
          </w:p>
          <w:p w:rsidR="009B5E47" w:rsidRPr="009B5E47" w:rsidRDefault="009B5E47" w:rsidP="009B5E47">
            <w:pPr>
              <w:rPr>
                <w:rStyle w:val="afb"/>
                <w:noProof/>
              </w:rPr>
            </w:pPr>
          </w:p>
        </w:tc>
        <w:tc>
          <w:tcPr>
            <w:tcW w:w="4687" w:type="dxa"/>
            <w:shd w:val="clear" w:color="auto" w:fill="FF3300"/>
          </w:tcPr>
          <w:p w:rsidR="009B5E47" w:rsidRPr="009B5E47" w:rsidRDefault="009B5E47" w:rsidP="009B5E47">
            <w:pPr>
              <w:rPr>
                <w:rStyle w:val="afb"/>
                <w:noProof/>
              </w:rPr>
            </w:pPr>
            <w:r w:rsidRPr="009B5E47">
              <w:rPr>
                <w:rStyle w:val="afb"/>
                <w:noProof/>
              </w:rPr>
              <w:t>Минусы:</w:t>
            </w:r>
          </w:p>
          <w:p w:rsidR="009B5E47" w:rsidRPr="009B5E47" w:rsidRDefault="009B5E47" w:rsidP="009B5E47">
            <w:pPr>
              <w:rPr>
                <w:rStyle w:val="afb"/>
                <w:noProof/>
              </w:rPr>
            </w:pPr>
          </w:p>
        </w:tc>
      </w:tr>
      <w:tr w:rsidR="009B5E47" w:rsidTr="009B5E47">
        <w:tc>
          <w:tcPr>
            <w:tcW w:w="4689" w:type="dxa"/>
          </w:tcPr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Содержит большое количество витаминов.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Улучшает здоровье при наличии различных заболеваниях.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Популярна среди вегетарианцев и приверженцев ЗОЖ.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Быстрый рост – от 5 до 14 суток.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Низкая конкуренция.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Выращивать можно круглый год.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Занимает малое количество пространства из-за своих размеров.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На ранней стадии на микрозелень не нападают вредители и болезни, которые поражают взрослое растение.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Уход простой, не требует много времени и использование препаратов, удобрений.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Вырастить можно из старых семян.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Выращивают как в грунте, так и в питательном растворе</w:t>
            </w:r>
            <w:r w:rsidR="003F0C94">
              <w:rPr>
                <w:rStyle w:val="afb"/>
                <w:b w:val="0"/>
                <w:noProof/>
              </w:rPr>
              <w:t xml:space="preserve"> с субстратом на  гидропонике</w:t>
            </w:r>
            <w:r w:rsidRPr="009B5E47">
              <w:rPr>
                <w:rStyle w:val="afb"/>
                <w:b w:val="0"/>
                <w:noProof/>
              </w:rPr>
              <w:t>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0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Выращивать можно дома, в теплице, в подвале, в другом помещении.</w:t>
            </w:r>
          </w:p>
          <w:p w:rsidR="009B5E47" w:rsidRDefault="009B5E47" w:rsidP="009B5E47">
            <w:pPr>
              <w:rPr>
                <w:rStyle w:val="afb"/>
                <w:b w:val="0"/>
                <w:noProof/>
              </w:rPr>
            </w:pPr>
          </w:p>
        </w:tc>
        <w:tc>
          <w:tcPr>
            <w:tcW w:w="4687" w:type="dxa"/>
          </w:tcPr>
          <w:p w:rsidR="009B5E47" w:rsidRPr="009B5E47" w:rsidRDefault="009B5E47" w:rsidP="009B5E47">
            <w:pPr>
              <w:pStyle w:val="af0"/>
              <w:numPr>
                <w:ilvl w:val="0"/>
                <w:numId w:val="41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Для получения качественного продукта нужны знания и опыт выращивания.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1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Короткий срок хранения после срезки – до 14 суток.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1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Не вся микрозелень выращивается в одинаковых условиях.</w:t>
            </w:r>
          </w:p>
          <w:p w:rsidR="009B5E47" w:rsidRPr="009B5E47" w:rsidRDefault="009B5E47" w:rsidP="009B5E47">
            <w:pPr>
              <w:pStyle w:val="af0"/>
              <w:numPr>
                <w:ilvl w:val="0"/>
                <w:numId w:val="41"/>
              </w:numPr>
              <w:rPr>
                <w:rStyle w:val="afb"/>
                <w:b w:val="0"/>
                <w:noProof/>
              </w:rPr>
            </w:pPr>
            <w:r w:rsidRPr="009B5E47">
              <w:rPr>
                <w:rStyle w:val="afb"/>
                <w:b w:val="0"/>
                <w:noProof/>
              </w:rPr>
              <w:t>Один человек не справиться со всей работой при больших масштабах.</w:t>
            </w:r>
          </w:p>
          <w:p w:rsidR="009B5E47" w:rsidRPr="009B5E47" w:rsidRDefault="009B5E47" w:rsidP="009B5E47">
            <w:pPr>
              <w:pStyle w:val="af0"/>
              <w:rPr>
                <w:rStyle w:val="afb"/>
                <w:b w:val="0"/>
                <w:noProof/>
              </w:rPr>
            </w:pPr>
          </w:p>
        </w:tc>
      </w:tr>
    </w:tbl>
    <w:p w:rsidR="009B5E47" w:rsidRPr="009B5E47" w:rsidRDefault="009B5E47" w:rsidP="009B5E47">
      <w:pPr>
        <w:ind w:left="360"/>
        <w:rPr>
          <w:rStyle w:val="afb"/>
          <w:b w:val="0"/>
          <w:noProof/>
        </w:rPr>
      </w:pPr>
      <w:r w:rsidRPr="009B5E47">
        <w:rPr>
          <w:rStyle w:val="afb"/>
          <w:b w:val="0"/>
          <w:noProof/>
        </w:rPr>
        <w:t>Большое количество достоинств говорит о том, что идея интересная. Но нельзя не учитывать минусы. Вам придется создавать разные условия, если пожелаете выращивать множество видов микрозелени. К тому же самостоятельно заниматься делом будет сложно, учитывая быстрое созревание (а это постоянный сбыт и новые посадки) и короткий срок хранения.</w:t>
      </w:r>
    </w:p>
    <w:p w:rsidR="00BA31C4" w:rsidRPr="009B5E47" w:rsidRDefault="009B5E47" w:rsidP="000013FD">
      <w:pPr>
        <w:pStyle w:val="1"/>
        <w:numPr>
          <w:ilvl w:val="0"/>
          <w:numId w:val="18"/>
        </w:numPr>
        <w:ind w:left="709"/>
        <w:rPr>
          <w:noProof/>
        </w:rPr>
      </w:pPr>
      <w:bookmarkStart w:id="3" w:name="_Toc48045228"/>
      <w:r>
        <w:rPr>
          <w:bCs/>
          <w:noProof/>
        </w:rPr>
        <w:lastRenderedPageBreak/>
        <w:t>Возводим теплицу</w:t>
      </w:r>
      <w:bookmarkEnd w:id="3"/>
    </w:p>
    <w:p w:rsidR="00BA31C4" w:rsidRDefault="009B5E47" w:rsidP="009B5E47">
      <w:pPr>
        <w:rPr>
          <w:noProof/>
        </w:rPr>
      </w:pPr>
      <w:r>
        <w:rPr>
          <w:noProof/>
        </w:rPr>
        <w:t xml:space="preserve">Микрозелень можно выращивать в закрытых помещениях, типа подвальных, </w:t>
      </w:r>
      <w:r w:rsidRPr="009B5E47">
        <w:rPr>
          <w:noProof/>
        </w:rPr>
        <w:t>не затрачивая при этом больших денег. Но для полноценного бизнеса стоит возвести круглогодичную теплицу. Возводить будем круглогодичную теплицу на 120 квадратных метров. Теплица устанавливается на участке.</w:t>
      </w:r>
    </w:p>
    <w:p w:rsidR="009B5E47" w:rsidRPr="004474ED" w:rsidRDefault="009B5E47" w:rsidP="009B5E47">
      <w:pPr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6188710" cy="3697754"/>
            <wp:effectExtent l="0" t="0" r="2540" b="0"/>
            <wp:docPr id="2" name="Рисунок 2" descr="Тепличный бизне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пличный бизне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9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E47" w:rsidRDefault="009B5E47" w:rsidP="009B5E47">
      <w:pPr>
        <w:pStyle w:val="a"/>
        <w:numPr>
          <w:ilvl w:val="0"/>
          <w:numId w:val="0"/>
        </w:numPr>
        <w:ind w:left="340" w:hanging="340"/>
        <w:rPr>
          <w:rStyle w:val="afc"/>
          <w:noProof/>
        </w:rPr>
      </w:pPr>
    </w:p>
    <w:p w:rsidR="009B5E47" w:rsidRPr="009B5E47" w:rsidRDefault="009B5E47" w:rsidP="009B5E47">
      <w:pPr>
        <w:pStyle w:val="a"/>
        <w:numPr>
          <w:ilvl w:val="0"/>
          <w:numId w:val="0"/>
        </w:numPr>
        <w:ind w:left="340" w:hanging="340"/>
        <w:rPr>
          <w:rStyle w:val="afc"/>
          <w:b w:val="0"/>
          <w:bCs w:val="0"/>
          <w:noProof/>
        </w:rPr>
      </w:pPr>
      <w:r w:rsidRPr="009B5E47">
        <w:rPr>
          <w:rStyle w:val="afc"/>
          <w:noProof/>
        </w:rPr>
        <w:t>Короткий пошаговый план с расходами:</w:t>
      </w:r>
      <w:r w:rsidR="00BA31C4" w:rsidRPr="004474ED">
        <w:rPr>
          <w:rStyle w:val="afc"/>
          <w:noProof/>
          <w:lang w:bidi="ru-RU"/>
        </w:rPr>
        <w:t xml:space="preserve"> 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 xml:space="preserve">Закладываем фундамент – </w:t>
      </w:r>
      <w:r w:rsidR="006B4146">
        <w:rPr>
          <w:noProof/>
        </w:rPr>
        <w:t>360</w:t>
      </w:r>
      <w:r>
        <w:rPr>
          <w:noProof/>
        </w:rPr>
        <w:t xml:space="preserve">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>Каркас д</w:t>
      </w:r>
      <w:r w:rsidR="006B4146">
        <w:rPr>
          <w:noProof/>
        </w:rPr>
        <w:t>елаем из металлической трубы – 270</w:t>
      </w:r>
      <w:r>
        <w:rPr>
          <w:noProof/>
        </w:rPr>
        <w:t xml:space="preserve">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6B4146">
      <w:pPr>
        <w:pStyle w:val="a"/>
        <w:rPr>
          <w:noProof/>
        </w:rPr>
      </w:pPr>
      <w:r>
        <w:rPr>
          <w:noProof/>
        </w:rPr>
        <w:t xml:space="preserve">Облицовка из поликарбоната – </w:t>
      </w:r>
      <w:r w:rsidR="006B4146" w:rsidRPr="006B4146">
        <w:rPr>
          <w:noProof/>
        </w:rPr>
        <w:t xml:space="preserve">510 </w:t>
      </w:r>
      <w:r>
        <w:rPr>
          <w:noProof/>
        </w:rPr>
        <w:t xml:space="preserve">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 xml:space="preserve">Отопление газовое или инфракрасными лампами – </w:t>
      </w:r>
      <w:r w:rsidR="006B4146">
        <w:rPr>
          <w:noProof/>
        </w:rPr>
        <w:t>300</w:t>
      </w:r>
      <w:r>
        <w:rPr>
          <w:noProof/>
        </w:rPr>
        <w:t xml:space="preserve">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 xml:space="preserve">Освещение металлогалогенными или люминесцентными лампами – </w:t>
      </w:r>
      <w:r w:rsidR="006B4146">
        <w:rPr>
          <w:noProof/>
        </w:rPr>
        <w:t>150</w:t>
      </w:r>
      <w:r>
        <w:rPr>
          <w:noProof/>
        </w:rPr>
        <w:t xml:space="preserve">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 xml:space="preserve">Установка скважины, бака для воды – </w:t>
      </w:r>
      <w:r w:rsidR="006B4146">
        <w:rPr>
          <w:noProof/>
        </w:rPr>
        <w:t>330</w:t>
      </w:r>
      <w:r>
        <w:rPr>
          <w:noProof/>
        </w:rPr>
        <w:t xml:space="preserve">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 xml:space="preserve">Оплата за установку оборудования – </w:t>
      </w:r>
      <w:r w:rsidR="006B4146">
        <w:rPr>
          <w:noProof/>
        </w:rPr>
        <w:t>60</w:t>
      </w:r>
      <w:r>
        <w:rPr>
          <w:noProof/>
        </w:rPr>
        <w:t xml:space="preserve">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 xml:space="preserve">Стеллажи с пятью ярусами – </w:t>
      </w:r>
      <w:r w:rsidR="006B4146">
        <w:rPr>
          <w:noProof/>
        </w:rPr>
        <w:t>4</w:t>
      </w:r>
      <w:r>
        <w:rPr>
          <w:noProof/>
        </w:rPr>
        <w:t xml:space="preserve">80 000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9B5E47" w:rsidRDefault="009B5E47" w:rsidP="009B5E47">
      <w:pPr>
        <w:pStyle w:val="a"/>
        <w:rPr>
          <w:noProof/>
        </w:rPr>
      </w:pPr>
      <w:r>
        <w:rPr>
          <w:noProof/>
        </w:rPr>
        <w:t>Инструмент для работы: пул</w:t>
      </w:r>
      <w:r w:rsidR="006B4146">
        <w:rPr>
          <w:noProof/>
        </w:rPr>
        <w:t>ьверизатор, ножницы и прочее – 6</w:t>
      </w:r>
      <w:r>
        <w:rPr>
          <w:noProof/>
        </w:rPr>
        <w:t xml:space="preserve">0 000 </w:t>
      </w:r>
      <w:r w:rsidR="006B4146">
        <w:rPr>
          <w:noProof/>
        </w:rPr>
        <w:t>тенге</w:t>
      </w:r>
      <w:r>
        <w:rPr>
          <w:noProof/>
        </w:rPr>
        <w:t>.</w:t>
      </w:r>
    </w:p>
    <w:p w:rsidR="00BA31C4" w:rsidRPr="004474ED" w:rsidRDefault="006B4146" w:rsidP="009B5E47">
      <w:pPr>
        <w:pStyle w:val="a"/>
        <w:rPr>
          <w:noProof/>
        </w:rPr>
      </w:pPr>
      <w:r>
        <w:rPr>
          <w:noProof/>
        </w:rPr>
        <w:lastRenderedPageBreak/>
        <w:t>Узаконивание теплицы – 65</w:t>
      </w:r>
      <w:r w:rsidR="009B5E47">
        <w:rPr>
          <w:noProof/>
        </w:rPr>
        <w:t xml:space="preserve"> 000 </w:t>
      </w:r>
      <w:r>
        <w:rPr>
          <w:noProof/>
        </w:rPr>
        <w:t>тенге</w:t>
      </w:r>
      <w:r w:rsidR="009B5E47">
        <w:rPr>
          <w:noProof/>
        </w:rPr>
        <w:t>.</w:t>
      </w:r>
    </w:p>
    <w:p w:rsidR="009B5E47" w:rsidRPr="006B4146" w:rsidRDefault="009B5E47" w:rsidP="006B4146">
      <w:pPr>
        <w:shd w:val="clear" w:color="auto" w:fill="D9D9D9" w:themeFill="background1" w:themeFillShade="D9"/>
        <w:rPr>
          <w:i/>
          <w:noProof/>
          <w:sz w:val="20"/>
        </w:rPr>
      </w:pPr>
      <w:r w:rsidRPr="006B4146">
        <w:rPr>
          <w:i/>
          <w:noProof/>
          <w:sz w:val="20"/>
        </w:rPr>
        <w:t>Расчеты были получены с помощью строительных калькуляторов и средних цен на материал на рынке. Расчеты могут отличаться от ваших.</w:t>
      </w:r>
    </w:p>
    <w:p w:rsidR="009B5E47" w:rsidRDefault="009B5E47" w:rsidP="0003123C">
      <w:pPr>
        <w:rPr>
          <w:noProof/>
        </w:rPr>
      </w:pPr>
      <w:r w:rsidRPr="009B5E47">
        <w:rPr>
          <w:noProof/>
        </w:rPr>
        <w:t>Проветривается помещение с помощью форточек. Поливать микрозелень нужно питьевой водой. Если скважина не дает такую возможность, тогда устанавливайте фильтры</w:t>
      </w:r>
      <w:r w:rsidR="006B4146">
        <w:rPr>
          <w:noProof/>
        </w:rPr>
        <w:t>.</w:t>
      </w:r>
    </w:p>
    <w:p w:rsidR="006B4146" w:rsidRDefault="006B4146" w:rsidP="006B4146">
      <w:pPr>
        <w:rPr>
          <w:noProof/>
        </w:rPr>
      </w:pPr>
      <w:r>
        <w:rPr>
          <w:noProof/>
        </w:rPr>
        <w:t>Если выращивание будет гидропоникой, тогда на данную систему понадобятся дополнительные затраты, а продавать придется срезанную продукцию. Выращивая грунтом,</w:t>
      </w:r>
      <w:r w:rsidR="003F0C94">
        <w:rPr>
          <w:noProof/>
        </w:rPr>
        <w:t xml:space="preserve"> субстратом,</w:t>
      </w:r>
      <w:r>
        <w:rPr>
          <w:noProof/>
        </w:rPr>
        <w:t xml:space="preserve"> можно продавать её в контейнерах во время роста.</w:t>
      </w:r>
    </w:p>
    <w:p w:rsidR="006B4146" w:rsidRDefault="006B4146" w:rsidP="006B4146">
      <w:pPr>
        <w:rPr>
          <w:noProof/>
        </w:rPr>
      </w:pPr>
    </w:p>
    <w:p w:rsidR="006B4146" w:rsidRDefault="006B4146" w:rsidP="006B4146">
      <w:pPr>
        <w:rPr>
          <w:noProof/>
        </w:rPr>
      </w:pPr>
      <w:r>
        <w:rPr>
          <w:noProof/>
        </w:rPr>
        <w:t>Также выращивать можно на подоконниках и в иных помещениях, установив нужное оборудование, поддерживающее температуру, влажность и освещение.</w:t>
      </w:r>
    </w:p>
    <w:p w:rsidR="006B4146" w:rsidRDefault="006B4146" w:rsidP="006B4146">
      <w:pPr>
        <w:rPr>
          <w:noProof/>
        </w:rPr>
      </w:pPr>
    </w:p>
    <w:p w:rsidR="006B4146" w:rsidRDefault="006B4146" w:rsidP="006B4146">
      <w:pPr>
        <w:rPr>
          <w:noProof/>
        </w:rPr>
      </w:pPr>
      <w:r>
        <w:rPr>
          <w:noProof/>
        </w:rPr>
        <w:t>Благодаря пяти ярусным стеллажам, мы займем площадь в 80 * 5 = 400 квадратов. Этой площади будет достаточно для серьезного бизнеса.</w:t>
      </w:r>
    </w:p>
    <w:p w:rsidR="006B4146" w:rsidRDefault="006B4146" w:rsidP="006B4146">
      <w:pPr>
        <w:rPr>
          <w:noProof/>
        </w:rPr>
      </w:pPr>
    </w:p>
    <w:p w:rsidR="006B4146" w:rsidRDefault="006B4146" w:rsidP="006B4146">
      <w:pPr>
        <w:rPr>
          <w:b/>
          <w:noProof/>
        </w:rPr>
      </w:pPr>
      <w:r w:rsidRPr="006B4146">
        <w:rPr>
          <w:b/>
          <w:noProof/>
        </w:rPr>
        <w:t>Затраты на теплицу составят 2</w:t>
      </w:r>
      <w:r>
        <w:rPr>
          <w:b/>
          <w:noProof/>
        </w:rPr>
        <w:t> </w:t>
      </w:r>
      <w:r w:rsidRPr="006B4146">
        <w:rPr>
          <w:b/>
          <w:noProof/>
        </w:rPr>
        <w:t>580</w:t>
      </w:r>
      <w:r>
        <w:rPr>
          <w:b/>
          <w:noProof/>
        </w:rPr>
        <w:t xml:space="preserve"> </w:t>
      </w:r>
      <w:r w:rsidRPr="006B4146">
        <w:rPr>
          <w:b/>
          <w:noProof/>
        </w:rPr>
        <w:t xml:space="preserve">000 </w:t>
      </w:r>
      <w:r>
        <w:rPr>
          <w:b/>
          <w:noProof/>
        </w:rPr>
        <w:t>тенге</w:t>
      </w:r>
      <w:r w:rsidRPr="006B4146">
        <w:rPr>
          <w:b/>
          <w:noProof/>
        </w:rPr>
        <w:t>.</w:t>
      </w: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Default="003D3AFC" w:rsidP="006B4146">
      <w:pPr>
        <w:rPr>
          <w:b/>
          <w:noProof/>
        </w:rPr>
      </w:pPr>
    </w:p>
    <w:p w:rsidR="003D3AFC" w:rsidRPr="004474ED" w:rsidRDefault="003D3AFC" w:rsidP="003D3AFC">
      <w:pPr>
        <w:pStyle w:val="1"/>
        <w:numPr>
          <w:ilvl w:val="0"/>
          <w:numId w:val="18"/>
        </w:numPr>
        <w:ind w:left="0" w:firstLine="0"/>
        <w:rPr>
          <w:noProof/>
        </w:rPr>
      </w:pPr>
      <w:bookmarkStart w:id="4" w:name="_Toc48045229"/>
      <w:r>
        <w:rPr>
          <w:noProof/>
          <w:lang w:val="kk-KZ"/>
        </w:rPr>
        <w:lastRenderedPageBreak/>
        <w:t>Подбор оборудования</w:t>
      </w:r>
      <w:bookmarkEnd w:id="4"/>
      <w:r>
        <w:rPr>
          <w:noProof/>
          <w:lang w:val="kk-KZ"/>
        </w:rPr>
        <w:t xml:space="preserve"> </w:t>
      </w:r>
    </w:p>
    <w:p w:rsidR="003D3AFC" w:rsidRDefault="003D3AFC" w:rsidP="003D3AFC">
      <w:pPr>
        <w:rPr>
          <w:noProof/>
        </w:rPr>
      </w:pPr>
      <w:r>
        <w:rPr>
          <w:noProof/>
        </w:rPr>
        <w:t xml:space="preserve">Для выращивания микрозелени, рекомендуеться использовать </w:t>
      </w:r>
      <w:r w:rsidRPr="003D3AFC">
        <w:rPr>
          <w:noProof/>
        </w:rPr>
        <w:t>Гидропонные  многоярусные (стеллажные) системы для выращивания зеленого корма, витграсс, микрозелени, салатов, пряных трав, цветов.</w:t>
      </w:r>
      <w:r>
        <w:rPr>
          <w:noProof/>
        </w:rPr>
        <w:br/>
      </w:r>
      <w:r>
        <w:rPr>
          <w:noProof/>
        </w:rPr>
        <w:t xml:space="preserve">Для </w:t>
      </w:r>
      <w:r>
        <w:rPr>
          <w:noProof/>
          <w:lang w:val="kk-KZ"/>
        </w:rPr>
        <w:t>сборки многоярусной гидропонной установки вам</w:t>
      </w:r>
      <w:r>
        <w:rPr>
          <w:noProof/>
        </w:rPr>
        <w:t xml:space="preserve"> потребуются:</w:t>
      </w:r>
    </w:p>
    <w:p w:rsidR="003D3AFC" w:rsidRDefault="003D3AFC" w:rsidP="003D3AFC">
      <w:pPr>
        <w:pStyle w:val="af0"/>
        <w:numPr>
          <w:ilvl w:val="0"/>
          <w:numId w:val="43"/>
        </w:numPr>
        <w:rPr>
          <w:noProof/>
        </w:rPr>
      </w:pPr>
      <w:r>
        <w:rPr>
          <w:noProof/>
        </w:rPr>
        <w:t>С</w:t>
      </w:r>
      <w:r>
        <w:rPr>
          <w:noProof/>
        </w:rPr>
        <w:t>теллажи</w:t>
      </w:r>
      <w:r>
        <w:rPr>
          <w:noProof/>
          <w:lang w:val="kk-KZ"/>
        </w:rPr>
        <w:t xml:space="preserve"> </w:t>
      </w:r>
      <w:r>
        <w:rPr>
          <w:noProof/>
        </w:rPr>
        <w:t>(каркас)</w:t>
      </w:r>
      <w:r>
        <w:rPr>
          <w:noProof/>
        </w:rPr>
        <w:t>;</w:t>
      </w:r>
    </w:p>
    <w:p w:rsidR="003D3AFC" w:rsidRDefault="003D3AFC" w:rsidP="003D3AFC">
      <w:pPr>
        <w:pStyle w:val="af0"/>
        <w:numPr>
          <w:ilvl w:val="0"/>
          <w:numId w:val="43"/>
        </w:numPr>
        <w:rPr>
          <w:noProof/>
        </w:rPr>
      </w:pPr>
      <w:r>
        <w:rPr>
          <w:noProof/>
          <w:lang w:val="kk-KZ"/>
        </w:rPr>
        <w:t>лотки пластиковые</w:t>
      </w:r>
      <w:r>
        <w:rPr>
          <w:noProof/>
        </w:rPr>
        <w:t>;</w:t>
      </w:r>
    </w:p>
    <w:p w:rsidR="003D3AFC" w:rsidRDefault="003D3AFC" w:rsidP="003D3AFC">
      <w:pPr>
        <w:pStyle w:val="af0"/>
        <w:numPr>
          <w:ilvl w:val="0"/>
          <w:numId w:val="43"/>
        </w:numPr>
        <w:rPr>
          <w:noProof/>
        </w:rPr>
      </w:pPr>
      <w:r>
        <w:rPr>
          <w:noProof/>
        </w:rPr>
        <w:t>система автополива;</w:t>
      </w:r>
    </w:p>
    <w:p w:rsidR="003D3AFC" w:rsidRDefault="003D3AFC" w:rsidP="003D3AFC">
      <w:pPr>
        <w:pStyle w:val="af0"/>
        <w:numPr>
          <w:ilvl w:val="0"/>
          <w:numId w:val="43"/>
        </w:numPr>
        <w:rPr>
          <w:noProof/>
        </w:rPr>
      </w:pPr>
      <w:r>
        <w:rPr>
          <w:noProof/>
        </w:rPr>
        <w:t>фито-освещение;</w:t>
      </w:r>
    </w:p>
    <w:p w:rsidR="003D3AFC" w:rsidRDefault="003D3AFC" w:rsidP="003D3AFC">
      <w:pPr>
        <w:pStyle w:val="af0"/>
        <w:numPr>
          <w:ilvl w:val="0"/>
          <w:numId w:val="43"/>
        </w:numPr>
        <w:rPr>
          <w:noProof/>
        </w:rPr>
      </w:pPr>
      <w:r>
        <w:rPr>
          <w:noProof/>
          <w:lang w:val="kk-KZ"/>
        </w:rPr>
        <w:t>субстраты</w:t>
      </w:r>
      <w:r>
        <w:rPr>
          <w:noProof/>
        </w:rPr>
        <w:t xml:space="preserve"> и семена.</w:t>
      </w:r>
    </w:p>
    <w:p w:rsidR="003D3AFC" w:rsidRDefault="003D3AFC" w:rsidP="009E5A46">
      <w:pPr>
        <w:spacing w:before="0"/>
        <w:rPr>
          <w:noProof/>
        </w:rPr>
      </w:pPr>
      <w:r>
        <w:rPr>
          <w:noProof/>
        </w:rPr>
        <w:t xml:space="preserve">Можно закупить все по отдельности либо приобрести комплексные </w:t>
      </w:r>
      <w:r>
        <w:rPr>
          <w:noProof/>
          <w:lang w:val="kk-KZ"/>
        </w:rPr>
        <w:t>установки</w:t>
      </w:r>
      <w:r>
        <w:rPr>
          <w:noProof/>
        </w:rPr>
        <w:t xml:space="preserve"> у </w:t>
      </w:r>
      <w:r>
        <w:rPr>
          <w:noProof/>
          <w:lang w:val="kk-KZ"/>
        </w:rPr>
        <w:t>нас</w:t>
      </w:r>
      <w:r>
        <w:rPr>
          <w:noProof/>
        </w:rPr>
        <w:t xml:space="preserve">. </w:t>
      </w:r>
    </w:p>
    <w:p w:rsidR="003D3AFC" w:rsidRDefault="003D3AFC" w:rsidP="009E5A46">
      <w:pPr>
        <w:spacing w:before="0"/>
        <w:rPr>
          <w:b/>
          <w:noProof/>
        </w:rPr>
      </w:pPr>
      <w:r>
        <w:rPr>
          <w:noProof/>
        </w:rPr>
        <w:t>Их нужно будет просто установить в подходящем помещении.</w:t>
      </w:r>
    </w:p>
    <w:p w:rsidR="003D3AFC" w:rsidRDefault="003D3AFC" w:rsidP="006B4146">
      <w:pPr>
        <w:rPr>
          <w:b/>
          <w:noProof/>
        </w:rPr>
      </w:pPr>
      <w:r w:rsidRPr="003D3AFC">
        <w:rPr>
          <w:b/>
          <w:noProof/>
        </w:rPr>
        <w:drawing>
          <wp:inline distT="0" distB="0" distL="0" distR="0">
            <wp:extent cx="6188710" cy="3478055"/>
            <wp:effectExtent l="0" t="0" r="2540" b="8255"/>
            <wp:docPr id="5" name="Рисунок 5" descr="https://moneymakerfactory.ru/Pics/verstka/img-721-1576005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oneymakerfactory.ru/Pics/verstka/img-721-15760051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FC" w:rsidRPr="003D3AFC" w:rsidRDefault="003D3AFC" w:rsidP="003D3AFC">
      <w:pPr>
        <w:spacing w:before="0" w:line="240" w:lineRule="auto"/>
        <w:rPr>
          <w:noProof/>
          <w:lang w:val="kk-KZ"/>
        </w:rPr>
      </w:pPr>
      <w:r>
        <w:rPr>
          <w:noProof/>
          <w:lang w:val="kk-KZ"/>
        </w:rPr>
        <w:t xml:space="preserve">При </w:t>
      </w:r>
      <w:r w:rsidRPr="003D3AFC">
        <w:rPr>
          <w:noProof/>
          <w:lang w:val="kk-KZ"/>
        </w:rPr>
        <w:t>установке гидропонной установки следует соблюдать н</w:t>
      </w:r>
      <w:r>
        <w:rPr>
          <w:noProof/>
          <w:lang w:val="kk-KZ"/>
        </w:rPr>
        <w:t>екоторые требования к помещению:</w:t>
      </w:r>
    </w:p>
    <w:p w:rsidR="003D3AFC" w:rsidRPr="003D3AFC" w:rsidRDefault="003D3AFC" w:rsidP="003D3AFC">
      <w:pPr>
        <w:spacing w:before="0" w:line="240" w:lineRule="auto"/>
        <w:rPr>
          <w:noProof/>
          <w:lang w:val="kk-KZ"/>
        </w:rPr>
      </w:pPr>
    </w:p>
    <w:p w:rsidR="003D3AFC" w:rsidRPr="003D3AFC" w:rsidRDefault="003D3AFC" w:rsidP="003D3AFC">
      <w:pPr>
        <w:pStyle w:val="af0"/>
        <w:numPr>
          <w:ilvl w:val="0"/>
          <w:numId w:val="44"/>
        </w:numPr>
        <w:spacing w:before="0" w:line="240" w:lineRule="auto"/>
        <w:rPr>
          <w:noProof/>
          <w:lang w:val="kk-KZ"/>
        </w:rPr>
      </w:pPr>
      <w:r w:rsidRPr="003D3AFC">
        <w:rPr>
          <w:noProof/>
          <w:lang w:val="kk-KZ"/>
        </w:rPr>
        <w:t>Высота потолка - не менее 2,5 м.</w:t>
      </w:r>
    </w:p>
    <w:p w:rsidR="003D3AFC" w:rsidRPr="003D3AFC" w:rsidRDefault="003D3AFC" w:rsidP="003D3AFC">
      <w:pPr>
        <w:pStyle w:val="af0"/>
        <w:numPr>
          <w:ilvl w:val="0"/>
          <w:numId w:val="44"/>
        </w:numPr>
        <w:spacing w:before="0" w:line="240" w:lineRule="auto"/>
        <w:rPr>
          <w:noProof/>
          <w:lang w:val="kk-KZ"/>
        </w:rPr>
      </w:pPr>
      <w:r w:rsidRPr="003D3AFC">
        <w:rPr>
          <w:noProof/>
          <w:lang w:val="kk-KZ"/>
        </w:rPr>
        <w:t>Отопление, температура в помещении - 18-20°С круглый год.</w:t>
      </w:r>
    </w:p>
    <w:p w:rsidR="003D3AFC" w:rsidRPr="003D3AFC" w:rsidRDefault="003D3AFC" w:rsidP="003D3AFC">
      <w:pPr>
        <w:pStyle w:val="af0"/>
        <w:numPr>
          <w:ilvl w:val="0"/>
          <w:numId w:val="44"/>
        </w:numPr>
        <w:spacing w:before="0" w:line="240" w:lineRule="auto"/>
        <w:rPr>
          <w:noProof/>
          <w:lang w:val="kk-KZ"/>
        </w:rPr>
      </w:pPr>
      <w:r w:rsidRPr="003D3AFC">
        <w:rPr>
          <w:noProof/>
          <w:lang w:val="kk-KZ"/>
        </w:rPr>
        <w:t>Подвод напряжения – 220В; дежурное естественное и/или электроосвещение; контур заземления.</w:t>
      </w:r>
    </w:p>
    <w:p w:rsidR="003D3AFC" w:rsidRPr="003D3AFC" w:rsidRDefault="003D3AFC" w:rsidP="003D3AFC">
      <w:pPr>
        <w:pStyle w:val="af0"/>
        <w:numPr>
          <w:ilvl w:val="0"/>
          <w:numId w:val="44"/>
        </w:numPr>
        <w:spacing w:before="0" w:line="240" w:lineRule="auto"/>
        <w:rPr>
          <w:noProof/>
          <w:lang w:val="kk-KZ"/>
        </w:rPr>
      </w:pPr>
      <w:r w:rsidRPr="003D3AFC">
        <w:rPr>
          <w:noProof/>
          <w:lang w:val="kk-KZ"/>
        </w:rPr>
        <w:t>Приточно-вытяжная вентиляция производительностью не менее 4-х объёмов помещения в час.</w:t>
      </w:r>
    </w:p>
    <w:p w:rsidR="003D3AFC" w:rsidRPr="003D3AFC" w:rsidRDefault="003D3AFC" w:rsidP="003D3AFC">
      <w:pPr>
        <w:pStyle w:val="af0"/>
        <w:numPr>
          <w:ilvl w:val="0"/>
          <w:numId w:val="44"/>
        </w:numPr>
        <w:spacing w:before="0" w:line="240" w:lineRule="auto"/>
        <w:rPr>
          <w:noProof/>
          <w:lang w:val="kk-KZ"/>
        </w:rPr>
      </w:pPr>
      <w:r w:rsidRPr="003D3AFC">
        <w:rPr>
          <w:noProof/>
          <w:lang w:val="kk-KZ"/>
        </w:rPr>
        <w:t>Пол, стены и потолок из влагостойких материалов.</w:t>
      </w:r>
    </w:p>
    <w:p w:rsidR="003D3AFC" w:rsidRPr="003D3AFC" w:rsidRDefault="003D3AFC" w:rsidP="003D3AFC">
      <w:pPr>
        <w:pStyle w:val="af0"/>
        <w:numPr>
          <w:ilvl w:val="0"/>
          <w:numId w:val="44"/>
        </w:numPr>
        <w:spacing w:before="0" w:line="240" w:lineRule="auto"/>
        <w:rPr>
          <w:noProof/>
          <w:lang w:val="kk-KZ"/>
        </w:rPr>
        <w:sectPr w:rsidR="003D3AFC" w:rsidRPr="003D3AFC" w:rsidSect="00D02465">
          <w:headerReference w:type="default" r:id="rId21"/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  <w:r w:rsidRPr="003D3AFC">
        <w:rPr>
          <w:noProof/>
          <w:lang w:val="kk-KZ"/>
        </w:rPr>
        <w:t>Подвод воды и канализации (слив).</w:t>
      </w:r>
    </w:p>
    <w:p w:rsidR="00D27AF8" w:rsidRPr="004474ED" w:rsidRDefault="006B4146" w:rsidP="0003123C">
      <w:pPr>
        <w:pStyle w:val="1"/>
        <w:numPr>
          <w:ilvl w:val="0"/>
          <w:numId w:val="18"/>
        </w:numPr>
        <w:ind w:left="0" w:firstLine="0"/>
        <w:rPr>
          <w:noProof/>
        </w:rPr>
      </w:pPr>
      <w:bookmarkStart w:id="5" w:name="_Toc48045230"/>
      <w:r>
        <w:rPr>
          <w:noProof/>
        </w:rPr>
        <w:lastRenderedPageBreak/>
        <w:t>Какую микрозелень выращивать</w:t>
      </w:r>
      <w:bookmarkEnd w:id="5"/>
    </w:p>
    <w:p w:rsidR="00D27AF8" w:rsidRDefault="006B4146" w:rsidP="006B4146">
      <w:pPr>
        <w:rPr>
          <w:noProof/>
        </w:rPr>
      </w:pPr>
      <w:r w:rsidRPr="006B4146">
        <w:rPr>
          <w:noProof/>
        </w:rPr>
        <w:t>Выращивать можно практически все. Главное, это понимать процесс выращивания, и на какой стадии сбывать продукцию. Из-за высокого разнообразия выращивать можно и 20, и 100 видов микрозелени, сбывая небольшими партиями.</w:t>
      </w:r>
    </w:p>
    <w:p w:rsidR="006B4146" w:rsidRPr="004474ED" w:rsidRDefault="006B4146" w:rsidP="006B4146">
      <w:pPr>
        <w:rPr>
          <w:noProof/>
        </w:rPr>
      </w:pPr>
      <w:r w:rsidRPr="006B4146">
        <w:rPr>
          <w:b/>
          <w:noProof/>
        </w:rPr>
        <w:t>Какую микрозелень выращивать</w:t>
      </w:r>
      <w:r w:rsidRPr="006B4146">
        <w:rPr>
          <w:noProof/>
        </w:rPr>
        <w:t>:</w:t>
      </w:r>
    </w:p>
    <w:p w:rsidR="006B4146" w:rsidRDefault="006B4146" w:rsidP="006B4146">
      <w:pPr>
        <w:pStyle w:val="a"/>
        <w:spacing w:after="0" w:line="240" w:lineRule="auto"/>
        <w:rPr>
          <w:noProof/>
        </w:rPr>
      </w:pPr>
      <w:r>
        <w:rPr>
          <w:noProof/>
        </w:rPr>
        <w:t>Злаковые культуры: гречиха, овес, подсолнечник, просо, пшеница, рис, ячмень.</w:t>
      </w:r>
    </w:p>
    <w:p w:rsidR="006B4146" w:rsidRDefault="006B4146" w:rsidP="006B4146">
      <w:pPr>
        <w:pStyle w:val="a"/>
        <w:spacing w:after="0" w:line="240" w:lineRule="auto"/>
        <w:rPr>
          <w:noProof/>
        </w:rPr>
      </w:pPr>
      <w:r>
        <w:rPr>
          <w:noProof/>
        </w:rPr>
        <w:t xml:space="preserve">Бобовые культуры: кукуруза, маш, нут, горох, соя, чечевица. Овощные культуры: брокколи, кабачок, красная капуста, кейл, мизуна, огурец, редис, сакура, свекла, чеснок. </w:t>
      </w:r>
    </w:p>
    <w:p w:rsidR="006B4146" w:rsidRDefault="006B4146" w:rsidP="006B4146">
      <w:pPr>
        <w:pStyle w:val="a"/>
        <w:spacing w:after="0" w:line="240" w:lineRule="auto"/>
        <w:rPr>
          <w:noProof/>
        </w:rPr>
      </w:pPr>
      <w:r>
        <w:rPr>
          <w:noProof/>
        </w:rPr>
        <w:t xml:space="preserve">Травы и салаты: базилик, горчица, кинза, кресс-салат, рукола, сельдерей, шнитт-лук, шпинат, щавель, укроп. </w:t>
      </w:r>
    </w:p>
    <w:p w:rsidR="00D27AF8" w:rsidRDefault="006B4146" w:rsidP="006B4146">
      <w:pPr>
        <w:pStyle w:val="a"/>
        <w:spacing w:after="0" w:line="240" w:lineRule="auto"/>
        <w:rPr>
          <w:noProof/>
        </w:rPr>
      </w:pPr>
      <w:r>
        <w:rPr>
          <w:noProof/>
        </w:rPr>
        <w:t>Дикие травы: амарант, кислица, клевер, крапива, кориандр, лебеда, лен, люцерна, настурция.</w:t>
      </w:r>
    </w:p>
    <w:p w:rsidR="006B4146" w:rsidRDefault="006B4146" w:rsidP="006B4146">
      <w:pPr>
        <w:pStyle w:val="a"/>
        <w:numPr>
          <w:ilvl w:val="0"/>
          <w:numId w:val="0"/>
        </w:numPr>
        <w:spacing w:after="0" w:line="240" w:lineRule="auto"/>
        <w:ind w:left="340"/>
        <w:rPr>
          <w:noProof/>
        </w:rPr>
      </w:pPr>
    </w:p>
    <w:p w:rsidR="006B4146" w:rsidRDefault="006B4146" w:rsidP="006B4146">
      <w:pPr>
        <w:pStyle w:val="a"/>
        <w:numPr>
          <w:ilvl w:val="0"/>
          <w:numId w:val="0"/>
        </w:numPr>
        <w:ind w:left="340"/>
        <w:rPr>
          <w:noProof/>
        </w:rPr>
      </w:pPr>
      <w:r w:rsidRPr="006B4146">
        <w:rPr>
          <w:noProof/>
        </w:rPr>
        <w:t>Каждое растение обладает большим количеством витаминов и полезных свойств. Каждый вид используют по отдельности для борьбы с различными заболеваниями. Например, редис на ранней стадии полезен людям с плохим пищеварением, а шпинат снижает уровень холестерина.</w:t>
      </w:r>
    </w:p>
    <w:p w:rsidR="006B4146" w:rsidRPr="006B4146" w:rsidRDefault="006B4146" w:rsidP="006B4146">
      <w:pPr>
        <w:pStyle w:val="a"/>
        <w:numPr>
          <w:ilvl w:val="0"/>
          <w:numId w:val="0"/>
        </w:numPr>
        <w:shd w:val="clear" w:color="auto" w:fill="D9D9D9" w:themeFill="background1" w:themeFillShade="D9"/>
        <w:ind w:left="340" w:hanging="340"/>
        <w:rPr>
          <w:i/>
          <w:noProof/>
        </w:rPr>
      </w:pPr>
      <w:r w:rsidRPr="006B4146">
        <w:rPr>
          <w:i/>
          <w:noProof/>
        </w:rPr>
        <w:t>Совет №1. Внимание! – не выращивайте фасоль в качестве микрозелени, так как во время роста на ранней стадии она содержит ядовитые вещества.</w:t>
      </w:r>
    </w:p>
    <w:p w:rsidR="006B4146" w:rsidRDefault="006B4146" w:rsidP="006B4146">
      <w:pPr>
        <w:pStyle w:val="a"/>
        <w:numPr>
          <w:ilvl w:val="0"/>
          <w:numId w:val="0"/>
        </w:numPr>
        <w:ind w:left="340"/>
        <w:rPr>
          <w:noProof/>
        </w:rPr>
      </w:pPr>
      <w:r>
        <w:rPr>
          <w:noProof/>
        </w:rPr>
        <w:t>1 килограмм семян разных растений стоит от 1 000 до 8 000 рублей. В 1 грамме может содержаться до 500 штук семян. Так как выращивают микрозелень всего за 14 дней, а то и меньше, посадки будут постоянными. Приблизительный расчет расхода семян ежегодно:</w:t>
      </w:r>
    </w:p>
    <w:p w:rsidR="006B4146" w:rsidRDefault="006B4146" w:rsidP="006B4146">
      <w:pPr>
        <w:pStyle w:val="a"/>
        <w:numPr>
          <w:ilvl w:val="1"/>
          <w:numId w:val="16"/>
        </w:numPr>
        <w:spacing w:after="0"/>
        <w:rPr>
          <w:noProof/>
        </w:rPr>
      </w:pPr>
      <w:r>
        <w:rPr>
          <w:noProof/>
        </w:rPr>
        <w:t>На 1 квадратный метр высаживаем 5 грамм разных семян;</w:t>
      </w:r>
    </w:p>
    <w:p w:rsidR="006B4146" w:rsidRDefault="006B4146" w:rsidP="006B4146">
      <w:pPr>
        <w:pStyle w:val="a"/>
        <w:numPr>
          <w:ilvl w:val="1"/>
          <w:numId w:val="16"/>
        </w:numPr>
        <w:spacing w:after="0"/>
        <w:rPr>
          <w:noProof/>
        </w:rPr>
      </w:pPr>
      <w:r>
        <w:rPr>
          <w:noProof/>
        </w:rPr>
        <w:t>Общая площадь – 400 квадратов, нужно 400 * 5 = 2 000 грамм семян каждые 2 недели;</w:t>
      </w:r>
    </w:p>
    <w:p w:rsidR="006B4146" w:rsidRDefault="006B4146" w:rsidP="006B4146">
      <w:pPr>
        <w:pStyle w:val="a"/>
        <w:numPr>
          <w:ilvl w:val="1"/>
          <w:numId w:val="16"/>
        </w:numPr>
        <w:spacing w:after="0"/>
        <w:rPr>
          <w:noProof/>
        </w:rPr>
      </w:pPr>
      <w:r>
        <w:rPr>
          <w:noProof/>
        </w:rPr>
        <w:t>В год это будет 25 посадок: 25 * 2 000 = 50 000 грамм семян или 50 килограмм;</w:t>
      </w:r>
    </w:p>
    <w:p w:rsidR="006B4146" w:rsidRDefault="006B4146" w:rsidP="006B4146">
      <w:pPr>
        <w:pStyle w:val="a"/>
        <w:numPr>
          <w:ilvl w:val="1"/>
          <w:numId w:val="16"/>
        </w:numPr>
        <w:spacing w:after="0"/>
        <w:rPr>
          <w:noProof/>
        </w:rPr>
      </w:pPr>
      <w:r>
        <w:rPr>
          <w:noProof/>
        </w:rPr>
        <w:t>Средняя цена – 24 000 тенге за 1 килограмм семян;</w:t>
      </w:r>
    </w:p>
    <w:p w:rsidR="006B4146" w:rsidRDefault="006B4146" w:rsidP="006B4146">
      <w:pPr>
        <w:pStyle w:val="a"/>
        <w:numPr>
          <w:ilvl w:val="1"/>
          <w:numId w:val="16"/>
        </w:numPr>
        <w:spacing w:after="0"/>
        <w:rPr>
          <w:noProof/>
        </w:rPr>
      </w:pPr>
      <w:r>
        <w:rPr>
          <w:noProof/>
        </w:rPr>
        <w:t>Итого, на семена в год будет уходить сумма в 50 * 24 000 = 1,2 млн тенге.</w:t>
      </w:r>
    </w:p>
    <w:p w:rsidR="006B4146" w:rsidRDefault="006B4146" w:rsidP="006B4146">
      <w:pPr>
        <w:pStyle w:val="a"/>
        <w:numPr>
          <w:ilvl w:val="0"/>
          <w:numId w:val="0"/>
        </w:numPr>
        <w:spacing w:after="0"/>
        <w:ind w:left="1440"/>
        <w:rPr>
          <w:noProof/>
        </w:rPr>
      </w:pPr>
    </w:p>
    <w:p w:rsidR="006B4146" w:rsidRDefault="006B4146" w:rsidP="006B4146">
      <w:pPr>
        <w:pStyle w:val="a"/>
        <w:numPr>
          <w:ilvl w:val="0"/>
          <w:numId w:val="0"/>
        </w:numPr>
        <w:ind w:left="340"/>
        <w:rPr>
          <w:noProof/>
        </w:rPr>
      </w:pPr>
      <w:r>
        <w:rPr>
          <w:noProof/>
        </w:rPr>
        <w:t>Расчеты крайне приблизительны, но примерно ясно, сколько в год нужно денег на семена. Безусловно, посадки будут каждый день, как и сбыт – примерно 1 стеллаж в день. Так продукция будет постоянно в наличии небольшими партиями. И не забывайте о коротком сроке хранения – большие партии просто пропадут.</w:t>
      </w:r>
    </w:p>
    <w:p w:rsidR="006B4146" w:rsidRPr="006B4146" w:rsidRDefault="006B4146" w:rsidP="006B4146">
      <w:pPr>
        <w:pStyle w:val="a"/>
        <w:numPr>
          <w:ilvl w:val="0"/>
          <w:numId w:val="0"/>
        </w:numPr>
        <w:ind w:left="340"/>
        <w:rPr>
          <w:b/>
          <w:noProof/>
        </w:rPr>
      </w:pPr>
      <w:r w:rsidRPr="006B4146">
        <w:rPr>
          <w:b/>
          <w:noProof/>
        </w:rPr>
        <w:t xml:space="preserve">Ежегодные затраты на семена – </w:t>
      </w:r>
      <w:r>
        <w:rPr>
          <w:b/>
          <w:noProof/>
        </w:rPr>
        <w:t xml:space="preserve">1 </w:t>
      </w:r>
      <w:r w:rsidRPr="006B4146">
        <w:rPr>
          <w:b/>
          <w:noProof/>
        </w:rPr>
        <w:t xml:space="preserve">200 000 </w:t>
      </w:r>
      <w:r>
        <w:rPr>
          <w:b/>
          <w:noProof/>
        </w:rPr>
        <w:t>тенге</w:t>
      </w:r>
      <w:r w:rsidRPr="006B4146">
        <w:rPr>
          <w:b/>
          <w:noProof/>
        </w:rPr>
        <w:t>.</w:t>
      </w:r>
    </w:p>
    <w:p w:rsidR="006B4146" w:rsidRDefault="006B4146" w:rsidP="006B4146">
      <w:pPr>
        <w:pStyle w:val="a"/>
        <w:numPr>
          <w:ilvl w:val="0"/>
          <w:numId w:val="0"/>
        </w:numPr>
        <w:ind w:left="340"/>
        <w:rPr>
          <w:noProof/>
        </w:rPr>
      </w:pPr>
    </w:p>
    <w:p w:rsidR="00D27AF8" w:rsidRPr="004474ED" w:rsidRDefault="006B4146" w:rsidP="00E53724">
      <w:pPr>
        <w:pStyle w:val="1"/>
        <w:numPr>
          <w:ilvl w:val="0"/>
          <w:numId w:val="18"/>
        </w:numPr>
        <w:ind w:left="0" w:firstLine="0"/>
        <w:rPr>
          <w:noProof/>
        </w:rPr>
      </w:pPr>
      <w:bookmarkStart w:id="6" w:name="_Toc48045231"/>
      <w:r>
        <w:rPr>
          <w:noProof/>
        </w:rPr>
        <w:lastRenderedPageBreak/>
        <w:t>Посадка и уход за микрозеленью</w:t>
      </w:r>
      <w:bookmarkEnd w:id="6"/>
    </w:p>
    <w:p w:rsidR="006B4146" w:rsidRDefault="006B4146" w:rsidP="006B4146">
      <w:pPr>
        <w:rPr>
          <w:noProof/>
        </w:rPr>
      </w:pPr>
      <w:r>
        <w:rPr>
          <w:noProof/>
        </w:rPr>
        <w:t>Для посадки можно использовать большие кассеты под рассаду или специальные контейнеры. Размер кассеты 14 х 18 х 6 сантиметров. Так, на 1 квадратный метр можно распределить 35 таких контейнеров.</w:t>
      </w:r>
    </w:p>
    <w:p w:rsidR="006B4146" w:rsidRDefault="006B4146" w:rsidP="006B4146">
      <w:pPr>
        <w:rPr>
          <w:noProof/>
        </w:rPr>
      </w:pPr>
      <w:r>
        <w:rPr>
          <w:noProof/>
        </w:rPr>
        <w:t xml:space="preserve">Как выращивать микрозелень в контейнерах с </w:t>
      </w:r>
      <w:r w:rsidR="003F0C94">
        <w:rPr>
          <w:noProof/>
        </w:rPr>
        <w:t>субстратом</w:t>
      </w:r>
      <w:r>
        <w:rPr>
          <w:noProof/>
        </w:rPr>
        <w:t>:</w:t>
      </w:r>
    </w:p>
    <w:p w:rsidR="006B4146" w:rsidRDefault="003F0C94" w:rsidP="003F0C94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Субстрат</w:t>
      </w:r>
      <w:r w:rsidR="006B4146">
        <w:rPr>
          <w:noProof/>
        </w:rPr>
        <w:t xml:space="preserve"> покупается оптом – </w:t>
      </w:r>
      <w:r>
        <w:rPr>
          <w:noProof/>
        </w:rPr>
        <w:t xml:space="preserve">подойдет </w:t>
      </w:r>
      <w:r w:rsidRPr="003F0C94">
        <w:rPr>
          <w:noProof/>
        </w:rPr>
        <w:t>кокосовый субстрат с торфом</w:t>
      </w:r>
      <w:r>
        <w:rPr>
          <w:noProof/>
        </w:rPr>
        <w:t>, минеральная вата, синтепон</w:t>
      </w:r>
      <w:r w:rsidR="006B4146">
        <w:rPr>
          <w:noProof/>
        </w:rPr>
        <w:t>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Семена заранее замачивают на 6-8 часов в воде, после промывают.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 xml:space="preserve">В контейнеры слоем в 5-6 сантиметров </w:t>
      </w:r>
      <w:r w:rsidR="003F0C94">
        <w:rPr>
          <w:noProof/>
        </w:rPr>
        <w:t>ложат</w:t>
      </w:r>
      <w:r>
        <w:rPr>
          <w:noProof/>
        </w:rPr>
        <w:t xml:space="preserve"> </w:t>
      </w:r>
      <w:r w:rsidR="003F0C94">
        <w:rPr>
          <w:noProof/>
        </w:rPr>
        <w:t>субстрат</w:t>
      </w:r>
      <w:r>
        <w:rPr>
          <w:noProof/>
        </w:rPr>
        <w:t>, увлажняют пульверизатором.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Распределяют семена, присыпают землей слоем до 1 сантиметра, увлажняют снова.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Накрывают стеклом или пленкой на 2-3 дня до появления всходов.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Постоянно почву нужно увлажнять – только опрыскивать, не заливайте водой.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Постоянная температура в теплице от +20 °С до +23 °С.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Никаких удобрений микрозелень не требует.</w:t>
      </w:r>
    </w:p>
    <w:p w:rsidR="006B4146" w:rsidRDefault="006B4146" w:rsidP="006B4146">
      <w:pPr>
        <w:pStyle w:val="af0"/>
        <w:numPr>
          <w:ilvl w:val="0"/>
          <w:numId w:val="42"/>
        </w:numPr>
        <w:rPr>
          <w:noProof/>
        </w:rPr>
      </w:pPr>
      <w:r>
        <w:rPr>
          <w:noProof/>
        </w:rPr>
        <w:t>Обеспечивайте посадки во время роста светом и влагой.</w:t>
      </w:r>
    </w:p>
    <w:p w:rsidR="00D27AF8" w:rsidRDefault="006B4146" w:rsidP="006B4146">
      <w:pPr>
        <w:rPr>
          <w:noProof/>
        </w:rPr>
      </w:pPr>
      <w:r>
        <w:rPr>
          <w:noProof/>
        </w:rPr>
        <w:t>После срезки микрозелени почву можно использовать повторно. Достаточно будет менять её 1 раз в год. Для посадок понадобится порядка 30 кубов почвы или 30 000 литров. 1 литр оптом будет стоить 30 тенге. Итого ежегодно на почву нужно 30 000 * 30 = 900 000 тг.</w:t>
      </w:r>
    </w:p>
    <w:p w:rsidR="006B4146" w:rsidRPr="004474ED" w:rsidRDefault="006B4146" w:rsidP="006B4146">
      <w:pPr>
        <w:shd w:val="clear" w:color="auto" w:fill="D9D9D9" w:themeFill="background1" w:themeFillShade="D9"/>
        <w:rPr>
          <w:noProof/>
        </w:rPr>
      </w:pPr>
      <w:r w:rsidRPr="006B4146">
        <w:rPr>
          <w:i/>
          <w:noProof/>
          <w:sz w:val="23"/>
        </w:rPr>
        <w:t xml:space="preserve">Совет №2. Если не хотите тратиться на почву – выращивайте гидропоникой. Разовые затраты увеличатся, а на раствор ежегодно будет уходить около </w:t>
      </w:r>
      <w:r>
        <w:rPr>
          <w:i/>
          <w:noProof/>
          <w:sz w:val="23"/>
        </w:rPr>
        <w:t>18</w:t>
      </w:r>
      <w:r w:rsidRPr="006B4146">
        <w:rPr>
          <w:i/>
          <w:noProof/>
          <w:sz w:val="23"/>
        </w:rPr>
        <w:t xml:space="preserve">0 000 </w:t>
      </w:r>
      <w:r>
        <w:rPr>
          <w:i/>
          <w:noProof/>
          <w:sz w:val="23"/>
        </w:rPr>
        <w:t>тенге</w:t>
      </w:r>
      <w:r w:rsidRPr="006B4146">
        <w:rPr>
          <w:i/>
          <w:noProof/>
          <w:sz w:val="23"/>
        </w:rPr>
        <w:t>. Но можно будет выращивать и вовсе в воде.</w:t>
      </w:r>
    </w:p>
    <w:p w:rsidR="006B4146" w:rsidRPr="006B4146" w:rsidRDefault="006B4146" w:rsidP="006B4146">
      <w:pPr>
        <w:pStyle w:val="a"/>
        <w:numPr>
          <w:ilvl w:val="0"/>
          <w:numId w:val="0"/>
        </w:numPr>
        <w:ind w:left="340"/>
        <w:rPr>
          <w:rStyle w:val="afc"/>
          <w:b w:val="0"/>
          <w:bCs w:val="0"/>
          <w:noProof/>
        </w:rPr>
      </w:pPr>
    </w:p>
    <w:p w:rsidR="00D27AF8" w:rsidRDefault="006B4146" w:rsidP="006B4146">
      <w:pPr>
        <w:pStyle w:val="a"/>
        <w:numPr>
          <w:ilvl w:val="0"/>
          <w:numId w:val="0"/>
        </w:numPr>
        <w:ind w:left="340"/>
        <w:rPr>
          <w:noProof/>
        </w:rPr>
      </w:pPr>
      <w:r>
        <w:rPr>
          <w:noProof/>
        </w:rPr>
        <w:t>Кассета 18 х 14 х 6 сантиметров стоит 0,3 рубля. Нам нужно 35 * 400 = 14 000 кассет. Итоговые затраты на кассеты 14 000 * 0.3 = 4 200 рублей. С учетом того, что часть будет ломаться, иногда будем продавать в кассетах с почвой, округлим затраты на кассеты до 5 000 рублей. Плюс ежегодно дополнительно будем закупать кассет на 1 000 рублей.  Самостоятельно заниматься делом будет невозможно, так как работы много и она постоянная. Для этого придется нанять минимум 2 человека – рабочих по уходу. Вы же будете заниматься сбытом продукции. Один из рабочих будет высеивать семена, заниматься уходом. Второй срезать микрозелень и готовить к транспортировке. Зарплата каждого – 20 000 рублей ежемесячно. Важно наладить бизнес так, чтобы у рабочих был 1-2 выходных в неделю и возможный отпуск.</w:t>
      </w:r>
    </w:p>
    <w:p w:rsidR="006B4146" w:rsidRPr="006B4146" w:rsidRDefault="006B4146" w:rsidP="006B4146">
      <w:pPr>
        <w:pStyle w:val="a"/>
        <w:numPr>
          <w:ilvl w:val="0"/>
          <w:numId w:val="0"/>
        </w:numPr>
        <w:shd w:val="clear" w:color="auto" w:fill="D9D9D9" w:themeFill="background1" w:themeFillShade="D9"/>
        <w:ind w:left="340"/>
        <w:rPr>
          <w:i/>
          <w:noProof/>
        </w:rPr>
      </w:pPr>
      <w:r w:rsidRPr="006B4146">
        <w:rPr>
          <w:i/>
          <w:noProof/>
        </w:rPr>
        <w:t>Совет №3. Нанимайте рабочего за уходом со знанием дела, чтобы он мог выращивать продукт высокого качества. Возможно также придется прибегать к услугам агрономов.</w:t>
      </w:r>
    </w:p>
    <w:p w:rsidR="00E53724" w:rsidRPr="004474ED" w:rsidRDefault="00AF7760" w:rsidP="006B4146">
      <w:pPr>
        <w:pStyle w:val="a"/>
        <w:numPr>
          <w:ilvl w:val="0"/>
          <w:numId w:val="0"/>
        </w:numPr>
        <w:ind w:left="340"/>
        <w:rPr>
          <w:noProof/>
        </w:rPr>
      </w:pPr>
      <w:r w:rsidRPr="00AF7760">
        <w:rPr>
          <w:b/>
          <w:noProof/>
        </w:rPr>
        <w:t>Первоначальные вложения:</w:t>
      </w:r>
      <w:r w:rsidRPr="00AF7760">
        <w:rPr>
          <w:noProof/>
        </w:rPr>
        <w:t xml:space="preserve"> кассеты – </w:t>
      </w:r>
      <w:r>
        <w:rPr>
          <w:noProof/>
        </w:rPr>
        <w:t>30</w:t>
      </w:r>
      <w:r w:rsidRPr="00AF7760">
        <w:rPr>
          <w:noProof/>
        </w:rPr>
        <w:t xml:space="preserve"> 000 </w:t>
      </w:r>
      <w:r>
        <w:rPr>
          <w:noProof/>
        </w:rPr>
        <w:t>тг</w:t>
      </w:r>
      <w:r w:rsidRPr="00AF7760">
        <w:rPr>
          <w:noProof/>
        </w:rPr>
        <w:t xml:space="preserve">. Ежегодные затраты: </w:t>
      </w:r>
      <w:r w:rsidR="003F0C94">
        <w:rPr>
          <w:noProof/>
        </w:rPr>
        <w:t>субстрат</w:t>
      </w:r>
      <w:r w:rsidRPr="00AF7760">
        <w:rPr>
          <w:noProof/>
        </w:rPr>
        <w:t xml:space="preserve"> – </w:t>
      </w:r>
      <w:r>
        <w:rPr>
          <w:noProof/>
        </w:rPr>
        <w:t>900</w:t>
      </w:r>
      <w:r w:rsidRPr="00AF7760">
        <w:rPr>
          <w:noProof/>
        </w:rPr>
        <w:t xml:space="preserve"> 000 </w:t>
      </w:r>
      <w:r>
        <w:rPr>
          <w:noProof/>
        </w:rPr>
        <w:t>тг</w:t>
      </w:r>
      <w:r w:rsidRPr="00AF7760">
        <w:rPr>
          <w:noProof/>
        </w:rPr>
        <w:t xml:space="preserve">, кассеты – </w:t>
      </w:r>
      <w:r>
        <w:rPr>
          <w:noProof/>
        </w:rPr>
        <w:t>6</w:t>
      </w:r>
      <w:r w:rsidRPr="00AF7760">
        <w:rPr>
          <w:noProof/>
        </w:rPr>
        <w:t xml:space="preserve"> 000 </w:t>
      </w:r>
      <w:r>
        <w:rPr>
          <w:noProof/>
        </w:rPr>
        <w:t>тг</w:t>
      </w:r>
      <w:r w:rsidRPr="00AF7760">
        <w:rPr>
          <w:noProof/>
        </w:rPr>
        <w:t xml:space="preserve">, тара под зелень – </w:t>
      </w:r>
      <w:r>
        <w:rPr>
          <w:noProof/>
        </w:rPr>
        <w:t>30</w:t>
      </w:r>
      <w:r w:rsidRPr="00AF7760">
        <w:rPr>
          <w:noProof/>
        </w:rPr>
        <w:t xml:space="preserve"> 000 </w:t>
      </w:r>
      <w:r>
        <w:rPr>
          <w:noProof/>
        </w:rPr>
        <w:t>тг</w:t>
      </w:r>
      <w:r w:rsidRPr="00AF7760">
        <w:rPr>
          <w:noProof/>
        </w:rPr>
        <w:t xml:space="preserve">, электроэнергия – 420 000 </w:t>
      </w:r>
      <w:r>
        <w:rPr>
          <w:noProof/>
        </w:rPr>
        <w:t>тг</w:t>
      </w:r>
      <w:r w:rsidRPr="00AF7760">
        <w:rPr>
          <w:noProof/>
        </w:rPr>
        <w:t>, зарплата – 3</w:t>
      </w:r>
      <w:r>
        <w:rPr>
          <w:noProof/>
        </w:rPr>
        <w:t xml:space="preserve"> </w:t>
      </w:r>
      <w:r w:rsidRPr="00AF7760">
        <w:rPr>
          <w:noProof/>
        </w:rPr>
        <w:t xml:space="preserve">120 000 </w:t>
      </w:r>
      <w:r>
        <w:rPr>
          <w:noProof/>
        </w:rPr>
        <w:t>тг</w:t>
      </w:r>
      <w:r w:rsidRPr="00AF7760">
        <w:rPr>
          <w:noProof/>
        </w:rPr>
        <w:t>.</w:t>
      </w:r>
    </w:p>
    <w:p w:rsidR="003E78A7" w:rsidRPr="004474ED" w:rsidRDefault="00AF7760" w:rsidP="00AF7760">
      <w:pPr>
        <w:pStyle w:val="1"/>
        <w:numPr>
          <w:ilvl w:val="0"/>
          <w:numId w:val="18"/>
        </w:numPr>
        <w:rPr>
          <w:noProof/>
        </w:rPr>
      </w:pPr>
      <w:bookmarkStart w:id="7" w:name="_Toc48045232"/>
      <w:r w:rsidRPr="00AF7760">
        <w:rPr>
          <w:noProof/>
        </w:rPr>
        <w:lastRenderedPageBreak/>
        <w:t>Сбыт продукции и регистрация дела</w:t>
      </w:r>
      <w:bookmarkEnd w:id="7"/>
    </w:p>
    <w:p w:rsidR="00AF7760" w:rsidRDefault="00AF7760" w:rsidP="00AF7760">
      <w:pPr>
        <w:rPr>
          <w:noProof/>
        </w:rPr>
      </w:pPr>
      <w:r>
        <w:rPr>
          <w:noProof/>
        </w:rPr>
        <w:t>Микрозелень имеет короткий срок хранения – до 14 суток. Некоторые растения после срезки хранятся и вовсе 5-7 суток. Именно поэтому важно иметь несколько постоянных покупателей, которые будут получать партии определенных размеров 2-3 раза в неделю.</w:t>
      </w:r>
    </w:p>
    <w:p w:rsidR="00043FFE" w:rsidRPr="00AF7760" w:rsidRDefault="00AF7760" w:rsidP="00AF7760">
      <w:pPr>
        <w:rPr>
          <w:b/>
          <w:noProof/>
        </w:rPr>
      </w:pPr>
      <w:r w:rsidRPr="00AF7760">
        <w:rPr>
          <w:b/>
          <w:noProof/>
        </w:rPr>
        <w:t>Кому и как сбывать микрозелень:</w:t>
      </w:r>
    </w:p>
    <w:p w:rsidR="00AF7760" w:rsidRDefault="00AF7760" w:rsidP="00AF7760">
      <w:pPr>
        <w:pStyle w:val="a"/>
        <w:rPr>
          <w:noProof/>
        </w:rPr>
      </w:pPr>
      <w:r>
        <w:rPr>
          <w:noProof/>
        </w:rPr>
        <w:t>Рестораны, кафе. Наиболее распространенные покупатели из-за своей специфической продукции. Если в вашем городе отсутствует конкуренция, значит, рестораны или покупают микрозелень вне вашего места проживания, или же вовсе не используют микрозелень.</w:t>
      </w:r>
    </w:p>
    <w:p w:rsidR="00AF7760" w:rsidRDefault="00AF7760" w:rsidP="00AF7760">
      <w:pPr>
        <w:pStyle w:val="a"/>
        <w:rPr>
          <w:noProof/>
        </w:rPr>
      </w:pPr>
      <w:r>
        <w:rPr>
          <w:noProof/>
        </w:rPr>
        <w:t>Продуктовые магазины, супермаркеты, гипермаркеты. Также могут стать клиентами. Но, чтобы наладить с ними отношения, первое время придется приучать конечного потребителя к микрозелени. Для этого сдаваться будут небольшие партии продукции под реализацию. Но для будущего сбыта крупных партий это отличный вариант.</w:t>
      </w:r>
    </w:p>
    <w:p w:rsidR="00AF7760" w:rsidRDefault="00AF7760" w:rsidP="00AF7760">
      <w:pPr>
        <w:pStyle w:val="a"/>
        <w:rPr>
          <w:noProof/>
        </w:rPr>
      </w:pPr>
      <w:r>
        <w:rPr>
          <w:noProof/>
        </w:rPr>
        <w:t>Реализация с дома, с теплицы. Соседям, родственникам. Также рекламируется на досках объявлений, в социальных сетях, в сообществах и на местных форумах, посвященных садоводству, правильному питанию, спорту.</w:t>
      </w:r>
    </w:p>
    <w:p w:rsidR="00AF7760" w:rsidRDefault="00AF7760" w:rsidP="00AF7760">
      <w:pPr>
        <w:pStyle w:val="a"/>
        <w:rPr>
          <w:noProof/>
        </w:rPr>
      </w:pPr>
      <w:r>
        <w:rPr>
          <w:noProof/>
        </w:rPr>
        <w:t>Через свои страницы в социальных сетях и на сайте. Сайт и соцсети продвигаются по своему, но важно донести до клиента пользу микрозелени, рассказать о методах применения. Это основательная работа отдельного специалиста – интернет-маркетолога и контент-маркетолога.</w:t>
      </w:r>
    </w:p>
    <w:p w:rsidR="00E53724" w:rsidRPr="004474ED" w:rsidRDefault="00AF7760" w:rsidP="00AF7760">
      <w:pPr>
        <w:pStyle w:val="a"/>
        <w:rPr>
          <w:noProof/>
        </w:rPr>
      </w:pPr>
      <w:r>
        <w:rPr>
          <w:noProof/>
        </w:rPr>
        <w:t>Овощные базы, рынки. Сдавать можно перекупщикам или иметь свою точку, вплоть до открытия ларька по продаже микрозелени.</w:t>
      </w:r>
    </w:p>
    <w:p w:rsidR="00E53724" w:rsidRPr="004474ED" w:rsidRDefault="00E53724" w:rsidP="00AF7760">
      <w:pPr>
        <w:pStyle w:val="a"/>
        <w:numPr>
          <w:ilvl w:val="0"/>
          <w:numId w:val="0"/>
        </w:numPr>
        <w:ind w:left="340"/>
        <w:rPr>
          <w:noProof/>
        </w:rPr>
      </w:pPr>
    </w:p>
    <w:p w:rsidR="00DE65A2" w:rsidRPr="004474ED" w:rsidRDefault="00AF7760" w:rsidP="00AF7760">
      <w:pPr>
        <w:pStyle w:val="a"/>
        <w:numPr>
          <w:ilvl w:val="0"/>
          <w:numId w:val="0"/>
        </w:numPr>
        <w:spacing w:after="0"/>
        <w:ind w:left="340"/>
        <w:rPr>
          <w:noProof/>
        </w:rPr>
      </w:pPr>
      <w:r w:rsidRPr="00AF7760">
        <w:rPr>
          <w:noProof/>
        </w:rPr>
        <w:t>Если подойти к сбыту с умом, выделив время, можно создать свою упаковку. Так вы будете рекламировать свою теплицу, найдете новых оптовых и розничных клиентов. Крупный бизнес может использовать видео-маркетинг, контент-маркетинг и даже создание бренда.</w:t>
      </w:r>
    </w:p>
    <w:p w:rsidR="00DE65A2" w:rsidRDefault="00DE65A2" w:rsidP="00974DD3">
      <w:pPr>
        <w:spacing w:before="0"/>
        <w:rPr>
          <w:noProof/>
        </w:rPr>
      </w:pPr>
    </w:p>
    <w:p w:rsidR="00AF7760" w:rsidRPr="00AF7760" w:rsidRDefault="00AF7760" w:rsidP="00AF7760">
      <w:pPr>
        <w:spacing w:before="0"/>
        <w:ind w:firstLine="340"/>
        <w:rPr>
          <w:b/>
          <w:noProof/>
        </w:rPr>
      </w:pPr>
      <w:r w:rsidRPr="00AF7760">
        <w:rPr>
          <w:b/>
          <w:noProof/>
        </w:rPr>
        <w:t>Ежегодные затраты на ГСМ и рекламу – 35 000 рублей.</w:t>
      </w:r>
    </w:p>
    <w:p w:rsidR="00AF7760" w:rsidRDefault="00AF7760" w:rsidP="00974DD3">
      <w:pPr>
        <w:spacing w:before="0"/>
        <w:rPr>
          <w:noProof/>
        </w:rPr>
      </w:pPr>
    </w:p>
    <w:p w:rsidR="00AF7760" w:rsidRDefault="00AF7760" w:rsidP="00AF7760">
      <w:pPr>
        <w:spacing w:before="0"/>
        <w:rPr>
          <w:noProof/>
        </w:rPr>
      </w:pPr>
      <w:r>
        <w:rPr>
          <w:noProof/>
        </w:rPr>
        <w:t>Бизнес регистрируется обязательно. Достаточно зарегистрировать ИП. Вы будете оплачивать налоги за себя, и за рабочих. Общая сумма налогов в год будет составлять примерно 450 000 рублей. Дело также требует сертификации, сбора документов.</w:t>
      </w:r>
    </w:p>
    <w:p w:rsidR="00AF7760" w:rsidRDefault="00AF7760" w:rsidP="00AF7760">
      <w:pPr>
        <w:spacing w:before="0"/>
        <w:rPr>
          <w:noProof/>
        </w:rPr>
      </w:pPr>
    </w:p>
    <w:p w:rsidR="00AF7760" w:rsidRDefault="00AF7760" w:rsidP="00AF7760">
      <w:pPr>
        <w:spacing w:before="0"/>
        <w:rPr>
          <w:noProof/>
        </w:rPr>
      </w:pPr>
      <w:r>
        <w:rPr>
          <w:noProof/>
        </w:rPr>
        <w:t>Если же бизнес семейный, то можно зарегистрировать ЛПХ – личное подсобное хозяйство. Так вы обережете себя от уплаты налогов. Но в этом случае сбывать товар вы сможете только перекупщикам. Тем не менее, это будет выгодно, если бизнес семейный, и вы договоритесь о хорошей цене.</w:t>
      </w:r>
    </w:p>
    <w:p w:rsidR="00AF7760" w:rsidRPr="004474ED" w:rsidRDefault="00AF7760" w:rsidP="00AF7760">
      <w:pPr>
        <w:spacing w:before="0"/>
        <w:rPr>
          <w:noProof/>
        </w:rPr>
        <w:sectPr w:rsidR="00AF7760" w:rsidRPr="004474ED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:rsidR="00DE65A2" w:rsidRPr="004474ED" w:rsidRDefault="00AF7760" w:rsidP="00AF7760">
      <w:pPr>
        <w:pStyle w:val="1"/>
        <w:numPr>
          <w:ilvl w:val="0"/>
          <w:numId w:val="18"/>
        </w:numPr>
        <w:rPr>
          <w:noProof/>
        </w:rPr>
      </w:pPr>
      <w:bookmarkStart w:id="8" w:name="_Toc48045233"/>
      <w:r w:rsidRPr="00AF7760">
        <w:rPr>
          <w:noProof/>
        </w:rPr>
        <w:lastRenderedPageBreak/>
        <w:t>Расходы и доходы – считаем прибыль</w:t>
      </w:r>
      <w:bookmarkEnd w:id="8"/>
    </w:p>
    <w:p w:rsidR="00AF7760" w:rsidRPr="00AF7760" w:rsidRDefault="00AF7760" w:rsidP="00AF7760">
      <w:pPr>
        <w:spacing w:before="0"/>
        <w:rPr>
          <w:b/>
          <w:noProof/>
        </w:rPr>
      </w:pPr>
      <w:r w:rsidRPr="00AF7760">
        <w:rPr>
          <w:b/>
          <w:noProof/>
        </w:rPr>
        <w:t>Расходы на запуск дела:</w:t>
      </w:r>
    </w:p>
    <w:tbl>
      <w:tblPr>
        <w:tblW w:w="976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5746"/>
        <w:gridCol w:w="3327"/>
      </w:tblGrid>
      <w:tr w:rsidR="00AF7760" w:rsidRPr="00AF7760" w:rsidTr="00D22865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Наименование</w:t>
            </w:r>
          </w:p>
        </w:tc>
        <w:tc>
          <w:tcPr>
            <w:tcW w:w="3327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Сумма в </w:t>
            </w:r>
            <w:r>
              <w:rPr>
                <w:rFonts w:ascii="Arial" w:eastAsia="Times New Roman" w:hAnsi="Arial" w:cs="Arial"/>
                <w:szCs w:val="24"/>
                <w:lang w:eastAsia="ru-RU"/>
              </w:rPr>
              <w:t>тенге</w:t>
            </w:r>
          </w:p>
        </w:tc>
      </w:tr>
      <w:tr w:rsidR="00AF7760" w:rsidRPr="00AF7760" w:rsidTr="00D22865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Теплица</w:t>
            </w:r>
          </w:p>
        </w:tc>
        <w:tc>
          <w:tcPr>
            <w:tcW w:w="3327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3F0C94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Cs w:val="24"/>
                <w:lang w:eastAsia="ru-RU"/>
              </w:rPr>
              <w:t>2 580</w:t>
            </w:r>
            <w:r w:rsidR="00AF7760" w:rsidRPr="00AF7760">
              <w:rPr>
                <w:rFonts w:ascii="Arial" w:eastAsia="Times New Roman" w:hAnsi="Arial" w:cs="Arial"/>
                <w:szCs w:val="24"/>
                <w:lang w:eastAsia="ru-RU"/>
              </w:rPr>
              <w:t> 000</w:t>
            </w:r>
          </w:p>
        </w:tc>
      </w:tr>
      <w:tr w:rsidR="00AF7760" w:rsidRPr="00AF7760" w:rsidTr="00D22865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Кассеты</w:t>
            </w:r>
          </w:p>
        </w:tc>
        <w:tc>
          <w:tcPr>
            <w:tcW w:w="3327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3F0C94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Cs w:val="24"/>
                <w:lang w:eastAsia="ru-RU"/>
              </w:rPr>
              <w:t>30</w:t>
            </w:r>
            <w:r w:rsidR="00AF7760" w:rsidRPr="00AF7760">
              <w:rPr>
                <w:rFonts w:ascii="Arial" w:eastAsia="Times New Roman" w:hAnsi="Arial" w:cs="Arial"/>
                <w:szCs w:val="24"/>
                <w:lang w:eastAsia="ru-RU"/>
              </w:rPr>
              <w:t> 000</w:t>
            </w:r>
          </w:p>
        </w:tc>
      </w:tr>
      <w:tr w:rsidR="00AF7760" w:rsidRPr="00AF7760" w:rsidTr="00D22865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Регистрация бизнеса</w:t>
            </w:r>
          </w:p>
        </w:tc>
        <w:tc>
          <w:tcPr>
            <w:tcW w:w="3327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3F0C94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Cs w:val="24"/>
                <w:lang w:eastAsia="ru-RU"/>
              </w:rPr>
              <w:t>60</w:t>
            </w:r>
            <w:r w:rsidR="00AF7760"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AF7760" w:rsidRPr="00AF7760" w:rsidTr="00D22865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Прочие расходы</w:t>
            </w:r>
          </w:p>
        </w:tc>
        <w:tc>
          <w:tcPr>
            <w:tcW w:w="3327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3F0C94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Cs w:val="24"/>
                <w:lang w:eastAsia="ru-RU"/>
              </w:rPr>
              <w:t>1</w:t>
            </w:r>
            <w:r w:rsidR="00AF7760" w:rsidRPr="00AF7760">
              <w:rPr>
                <w:rFonts w:ascii="Arial" w:eastAsia="Times New Roman" w:hAnsi="Arial" w:cs="Arial"/>
                <w:szCs w:val="24"/>
                <w:lang w:eastAsia="ru-RU"/>
              </w:rPr>
              <w:t>20 000</w:t>
            </w:r>
          </w:p>
        </w:tc>
      </w:tr>
      <w:tr w:rsidR="00AF7760" w:rsidRPr="00AF7760" w:rsidTr="00D22865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AF7760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Итого:</w:t>
            </w:r>
          </w:p>
        </w:tc>
        <w:tc>
          <w:tcPr>
            <w:tcW w:w="3327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AF7760" w:rsidRPr="00AF7760" w:rsidRDefault="003F0C94" w:rsidP="00D22865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Cs w:val="24"/>
                <w:lang w:eastAsia="ru-RU"/>
              </w:rPr>
              <w:t>2 790</w:t>
            </w:r>
            <w:r w:rsidR="00AF7760"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</w:tbl>
    <w:p w:rsidR="00324378" w:rsidRDefault="00324378" w:rsidP="00AF7760">
      <w:pPr>
        <w:spacing w:before="0"/>
        <w:rPr>
          <w:noProof/>
        </w:rPr>
      </w:pPr>
    </w:p>
    <w:p w:rsidR="00AF7760" w:rsidRDefault="00AF7760" w:rsidP="00AF7760">
      <w:pPr>
        <w:spacing w:before="0"/>
        <w:rPr>
          <w:noProof/>
        </w:rPr>
      </w:pPr>
      <w:r>
        <w:rPr>
          <w:noProof/>
        </w:rPr>
        <w:t>Вложения разовые будут в теплицу и в регистрацию дела. Здесь не учтены такие расходы, как покупка земли, найм рабочих для возведения теплицы, гидропонная система.</w:t>
      </w:r>
    </w:p>
    <w:p w:rsidR="00AF7760" w:rsidRDefault="00AF7760" w:rsidP="00AF7760">
      <w:pPr>
        <w:spacing w:before="0"/>
        <w:rPr>
          <w:noProof/>
        </w:rPr>
      </w:pPr>
    </w:p>
    <w:p w:rsidR="003F0C94" w:rsidRDefault="00AF7760" w:rsidP="003F0C94">
      <w:pPr>
        <w:spacing w:before="0"/>
        <w:rPr>
          <w:b/>
          <w:noProof/>
        </w:rPr>
      </w:pPr>
      <w:r w:rsidRPr="00AF7760">
        <w:rPr>
          <w:b/>
          <w:noProof/>
        </w:rPr>
        <w:t>Ежегодные затраты:</w:t>
      </w:r>
    </w:p>
    <w:tbl>
      <w:tblPr>
        <w:tblpPr w:leftFromText="180" w:rightFromText="180" w:vertAnchor="text" w:horzAnchor="margin" w:tblpY="52"/>
        <w:tblW w:w="976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4"/>
        <w:gridCol w:w="5076"/>
        <w:gridCol w:w="3906"/>
      </w:tblGrid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Наименование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Сумма в тенге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Семена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 xml:space="preserve">1 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200 000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Кассеты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6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Субстрат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900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Тара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30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Электроэнергия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420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Зарплата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3 120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ГСМ и реклама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210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Налоги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2 700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 xml:space="preserve">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Прочие расходы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1</w:t>
            </w: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20 000</w:t>
            </w:r>
          </w:p>
        </w:tc>
      </w:tr>
      <w:tr w:rsidR="003F0C94" w:rsidRPr="003F0C94" w:rsidTr="003F0C94"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AF7760">
              <w:rPr>
                <w:rFonts w:ascii="Arial" w:eastAsia="Times New Roman" w:hAnsi="Arial" w:cs="Arial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Итого:</w:t>
            </w:r>
          </w:p>
        </w:tc>
        <w:tc>
          <w:tcPr>
            <w:tcW w:w="3906" w:type="dxa"/>
            <w:tcBorders>
              <w:top w:val="single" w:sz="12" w:space="0" w:color="212223"/>
              <w:left w:val="single" w:sz="12" w:space="0" w:color="212223"/>
              <w:bottom w:val="single" w:sz="12" w:space="0" w:color="212223"/>
              <w:right w:val="single" w:sz="12" w:space="0" w:color="212223"/>
            </w:tcBorders>
            <w:shd w:val="clear" w:color="auto" w:fill="FFFFFF"/>
            <w:vAlign w:val="center"/>
            <w:hideMark/>
          </w:tcPr>
          <w:p w:rsidR="003F0C94" w:rsidRPr="00AF7760" w:rsidRDefault="003F0C94" w:rsidP="003F0C94">
            <w:pPr>
              <w:spacing w:before="0" w:line="240" w:lineRule="auto"/>
              <w:rPr>
                <w:rFonts w:ascii="Arial" w:eastAsia="Times New Roman" w:hAnsi="Arial" w:cs="Arial"/>
                <w:szCs w:val="24"/>
                <w:lang w:eastAsia="ru-RU"/>
              </w:rPr>
            </w:pPr>
            <w:r w:rsidRPr="003F0C94">
              <w:rPr>
                <w:rFonts w:ascii="Arial" w:eastAsia="Times New Roman" w:hAnsi="Arial" w:cs="Arial"/>
                <w:szCs w:val="24"/>
                <w:lang w:eastAsia="ru-RU"/>
              </w:rPr>
              <w:t>8 706 000</w:t>
            </w:r>
          </w:p>
        </w:tc>
      </w:tr>
    </w:tbl>
    <w:p w:rsidR="003F0C94" w:rsidRDefault="003F0C94" w:rsidP="003F0C94">
      <w:pPr>
        <w:spacing w:before="0"/>
        <w:rPr>
          <w:noProof/>
        </w:rPr>
      </w:pPr>
    </w:p>
    <w:p w:rsidR="003F0C94" w:rsidRPr="003F0C94" w:rsidRDefault="003F0C94" w:rsidP="003F0C94">
      <w:pPr>
        <w:spacing w:before="0"/>
        <w:rPr>
          <w:noProof/>
        </w:rPr>
      </w:pPr>
      <w:r w:rsidRPr="003F0C94">
        <w:rPr>
          <w:noProof/>
        </w:rPr>
        <w:t>Ежегодное содержание те</w:t>
      </w:r>
      <w:r>
        <w:rPr>
          <w:noProof/>
        </w:rPr>
        <w:t>плицы будет требовать порядка 9</w:t>
      </w:r>
      <w:r w:rsidRPr="003F0C94">
        <w:rPr>
          <w:noProof/>
        </w:rPr>
        <w:t xml:space="preserve"> миллиона </w:t>
      </w:r>
      <w:r>
        <w:rPr>
          <w:noProof/>
        </w:rPr>
        <w:t>тенге</w:t>
      </w:r>
      <w:r w:rsidRPr="003F0C94">
        <w:rPr>
          <w:noProof/>
        </w:rPr>
        <w:t xml:space="preserve">. Если дело семейное, а сбыт идет перекупщикам, то экономия будет порядка </w:t>
      </w:r>
      <w:r>
        <w:rPr>
          <w:noProof/>
        </w:rPr>
        <w:t xml:space="preserve">6 </w:t>
      </w:r>
      <w:r w:rsidRPr="003F0C94">
        <w:rPr>
          <w:noProof/>
        </w:rPr>
        <w:t xml:space="preserve">миллиона </w:t>
      </w:r>
      <w:r>
        <w:rPr>
          <w:noProof/>
        </w:rPr>
        <w:t>тенге</w:t>
      </w:r>
      <w:r w:rsidRPr="003F0C94">
        <w:rPr>
          <w:noProof/>
        </w:rPr>
        <w:t xml:space="preserve"> на ненадобности платить налоги и зарплату персоналу.</w:t>
      </w:r>
    </w:p>
    <w:p w:rsidR="003F0C94" w:rsidRPr="003F0C94" w:rsidRDefault="003F0C94" w:rsidP="003F0C94">
      <w:pPr>
        <w:spacing w:before="0"/>
        <w:rPr>
          <w:noProof/>
        </w:rPr>
      </w:pPr>
    </w:p>
    <w:p w:rsidR="003F0C94" w:rsidRPr="00324378" w:rsidRDefault="003F0C94" w:rsidP="003F0C94">
      <w:pPr>
        <w:spacing w:before="0"/>
        <w:rPr>
          <w:b/>
          <w:noProof/>
        </w:rPr>
      </w:pPr>
      <w:r w:rsidRPr="00324378">
        <w:rPr>
          <w:b/>
          <w:noProof/>
        </w:rPr>
        <w:t>До получения первой серьезной прибыли дело потребует 4 740 000 тенге.</w:t>
      </w:r>
    </w:p>
    <w:p w:rsidR="003F0C94" w:rsidRPr="003F0C94" w:rsidRDefault="003F0C94" w:rsidP="003F0C94">
      <w:pPr>
        <w:spacing w:before="0"/>
        <w:rPr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24378" w:rsidRDefault="00324378" w:rsidP="003F0C94">
      <w:pPr>
        <w:spacing w:before="0"/>
        <w:rPr>
          <w:b/>
          <w:noProof/>
        </w:rPr>
      </w:pPr>
    </w:p>
    <w:p w:rsidR="003F0C94" w:rsidRPr="003F0C94" w:rsidRDefault="003F0C94" w:rsidP="003F0C94">
      <w:pPr>
        <w:spacing w:before="0"/>
        <w:rPr>
          <w:b/>
          <w:noProof/>
        </w:rPr>
      </w:pPr>
      <w:r w:rsidRPr="003F0C94">
        <w:rPr>
          <w:b/>
          <w:noProof/>
        </w:rPr>
        <w:t>Считаем прибыль</w:t>
      </w:r>
      <w:r w:rsidR="00324378">
        <w:rPr>
          <w:b/>
          <w:noProof/>
        </w:rPr>
        <w:t>:</w:t>
      </w:r>
    </w:p>
    <w:p w:rsidR="003F0C94" w:rsidRPr="003F0C94" w:rsidRDefault="003F0C94" w:rsidP="003F0C94">
      <w:pPr>
        <w:spacing w:before="0"/>
        <w:rPr>
          <w:noProof/>
        </w:rPr>
      </w:pPr>
      <w:r w:rsidRPr="003F0C94">
        <w:rPr>
          <w:noProof/>
        </w:rPr>
        <w:t xml:space="preserve">За год мы получим 25 партий товара – каждые 2 недели – и это минимум. Продажная цена кассеты 14 х 18 сантиметров – оптом </w:t>
      </w:r>
      <w:r w:rsidR="00324378">
        <w:rPr>
          <w:noProof/>
        </w:rPr>
        <w:t>6</w:t>
      </w:r>
      <w:r w:rsidRPr="003F0C94">
        <w:rPr>
          <w:noProof/>
        </w:rPr>
        <w:t>0-</w:t>
      </w:r>
      <w:r w:rsidR="00324378">
        <w:rPr>
          <w:noProof/>
        </w:rPr>
        <w:t>1</w:t>
      </w:r>
      <w:r w:rsidRPr="003F0C94">
        <w:rPr>
          <w:noProof/>
        </w:rPr>
        <w:t xml:space="preserve">20 рублей, в розницу </w:t>
      </w:r>
      <w:r w:rsidR="00324378">
        <w:rPr>
          <w:noProof/>
        </w:rPr>
        <w:t>1</w:t>
      </w:r>
      <w:r w:rsidRPr="003F0C94">
        <w:rPr>
          <w:noProof/>
        </w:rPr>
        <w:t>20-</w:t>
      </w:r>
      <w:r w:rsidR="00324378">
        <w:rPr>
          <w:noProof/>
        </w:rPr>
        <w:t>6</w:t>
      </w:r>
      <w:r w:rsidRPr="003F0C94">
        <w:rPr>
          <w:noProof/>
        </w:rPr>
        <w:t xml:space="preserve">00 </w:t>
      </w:r>
      <w:r w:rsidR="00324378">
        <w:rPr>
          <w:noProof/>
        </w:rPr>
        <w:t>тг</w:t>
      </w:r>
      <w:r w:rsidRPr="003F0C94">
        <w:rPr>
          <w:noProof/>
        </w:rPr>
        <w:t>. На 1 квадратном метре мы имеем 35 кассет, а общее количество в теплице 400 * 35 = 14 000 кассет. Но будем реалистами и возьмем 12 000 кассет, учитывая разные факторы.</w:t>
      </w:r>
    </w:p>
    <w:p w:rsidR="00324378" w:rsidRDefault="00324378" w:rsidP="003F0C94">
      <w:pPr>
        <w:spacing w:before="0"/>
        <w:rPr>
          <w:noProof/>
        </w:rPr>
      </w:pPr>
    </w:p>
    <w:p w:rsidR="00AF7760" w:rsidRPr="003F0C94" w:rsidRDefault="003F0C94" w:rsidP="003F0C94">
      <w:pPr>
        <w:spacing w:before="0"/>
        <w:rPr>
          <w:noProof/>
        </w:rPr>
      </w:pPr>
      <w:r w:rsidRPr="003F0C94">
        <w:rPr>
          <w:noProof/>
        </w:rPr>
        <w:t xml:space="preserve">Доход при продаже по низким ценам составит 12 000 * 25 * </w:t>
      </w:r>
      <w:r w:rsidR="00324378">
        <w:rPr>
          <w:noProof/>
        </w:rPr>
        <w:t>6</w:t>
      </w:r>
      <w:r w:rsidRPr="003F0C94">
        <w:rPr>
          <w:noProof/>
        </w:rPr>
        <w:t xml:space="preserve">0 = </w:t>
      </w:r>
      <w:r w:rsidR="00324378">
        <w:rPr>
          <w:noProof/>
        </w:rPr>
        <w:t>18</w:t>
      </w:r>
      <w:r w:rsidRPr="003F0C94">
        <w:rPr>
          <w:noProof/>
        </w:rPr>
        <w:t xml:space="preserve"> 000 000 </w:t>
      </w:r>
      <w:r w:rsidR="00324378">
        <w:rPr>
          <w:noProof/>
        </w:rPr>
        <w:t>тенге</w:t>
      </w:r>
      <w:r w:rsidRPr="003F0C94">
        <w:rPr>
          <w:noProof/>
        </w:rPr>
        <w:t>. Чтобы иметь такие показатели доходов, нужны постоянные покупатели на крупные партии.</w:t>
      </w:r>
    </w:p>
    <w:p w:rsidR="00324378" w:rsidRDefault="00324378" w:rsidP="003F0C94">
      <w:pPr>
        <w:pStyle w:val="a"/>
        <w:numPr>
          <w:ilvl w:val="0"/>
          <w:numId w:val="0"/>
        </w:numPr>
        <w:rPr>
          <w:noProof/>
        </w:rPr>
      </w:pPr>
    </w:p>
    <w:p w:rsidR="00324378" w:rsidRDefault="003F0C94" w:rsidP="003F0C94">
      <w:pPr>
        <w:pStyle w:val="a"/>
        <w:numPr>
          <w:ilvl w:val="0"/>
          <w:numId w:val="0"/>
        </w:numPr>
        <w:rPr>
          <w:noProof/>
        </w:rPr>
      </w:pPr>
      <w:r w:rsidRPr="003F0C94">
        <w:rPr>
          <w:noProof/>
        </w:rPr>
        <w:t xml:space="preserve">Ежегодная прибыль будет составлять </w:t>
      </w:r>
      <w:r w:rsidR="00324378">
        <w:rPr>
          <w:noProof/>
        </w:rPr>
        <w:t>18</w:t>
      </w:r>
      <w:r w:rsidRPr="003F0C94">
        <w:rPr>
          <w:noProof/>
        </w:rPr>
        <w:t xml:space="preserve"> 000 000 – </w:t>
      </w:r>
      <w:r w:rsidR="00324378">
        <w:rPr>
          <w:noProof/>
        </w:rPr>
        <w:t>8 706</w:t>
      </w:r>
      <w:r w:rsidRPr="003F0C94">
        <w:rPr>
          <w:noProof/>
        </w:rPr>
        <w:t xml:space="preserve"> 000 = </w:t>
      </w:r>
      <w:r w:rsidR="00324378">
        <w:rPr>
          <w:noProof/>
        </w:rPr>
        <w:t>9 294</w:t>
      </w:r>
      <w:r w:rsidRPr="003F0C94">
        <w:rPr>
          <w:noProof/>
        </w:rPr>
        <w:t xml:space="preserve"> 000 </w:t>
      </w:r>
      <w:r w:rsidR="00324378">
        <w:rPr>
          <w:noProof/>
        </w:rPr>
        <w:t>тг</w:t>
      </w:r>
      <w:r w:rsidRPr="003F0C94">
        <w:rPr>
          <w:noProof/>
        </w:rPr>
        <w:t>. Бизнес окупиться в первый же год. Рентабельность бизнеса на выращив</w:t>
      </w:r>
      <w:r>
        <w:rPr>
          <w:noProof/>
        </w:rPr>
        <w:t>ании микрозелени составляет 50</w:t>
      </w:r>
      <w:r w:rsidR="00324378">
        <w:rPr>
          <w:noProof/>
        </w:rPr>
        <w:t>%.</w:t>
      </w:r>
    </w:p>
    <w:p w:rsidR="00324378" w:rsidRPr="00324378" w:rsidRDefault="00324378" w:rsidP="00324378">
      <w:pPr>
        <w:rPr>
          <w:noProof/>
          <w:lang w:val="kk-KZ"/>
        </w:rPr>
        <w:sectPr w:rsidR="00324378" w:rsidRPr="00324378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  <w:r w:rsidRPr="00FA7445">
        <w:rPr>
          <w:noProof/>
        </w:rPr>
        <w:t xml:space="preserve">Бизнес на выращивании микрозелени рентабельный. Даже при низких ценовых и количественных показателях, можно зарабатывать </w:t>
      </w:r>
      <w:r>
        <w:rPr>
          <w:noProof/>
        </w:rPr>
        <w:t>до 9</w:t>
      </w:r>
      <w:r w:rsidRPr="00FA7445">
        <w:rPr>
          <w:noProof/>
        </w:rPr>
        <w:t xml:space="preserve"> миллиона </w:t>
      </w:r>
      <w:r>
        <w:rPr>
          <w:noProof/>
        </w:rPr>
        <w:t>тенге</w:t>
      </w:r>
      <w:r w:rsidRPr="00FA7445">
        <w:rPr>
          <w:noProof/>
        </w:rPr>
        <w:t>. Конечной целью бизнеса является налаженное производство микрозелени высокого качества и сбыт. Немаловажным критерием является выбор помещения, ведь отдельные виды микрозелени требуют своих условий. Если решить данные вопросы, то бизнес будет очень прибыльный.</w:t>
      </w:r>
    </w:p>
    <w:p w:rsid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>
        <w:rPr>
          <w:noProof/>
        </w:rPr>
        <w:lastRenderedPageBreak/>
        <w:t>Конта</w:t>
      </w:r>
      <w:r>
        <w:rPr>
          <w:noProof/>
          <w:lang w:val="kk-KZ"/>
        </w:rPr>
        <w:t>кты и реквизиты компаний: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ТОО «Ақылды гидропоника»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БИН 180540040369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Казахстан, 050000,Алматы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ул.Маршака, дом 186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Филиал АО  "ForteBank" в г. Алматы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БИК IRTYKZKA, КБЕ 17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KZ5996502F0012387916</w:t>
      </w:r>
    </w:p>
    <w:p w:rsid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 w:rsidRPr="00324378">
        <w:rPr>
          <w:noProof/>
          <w:lang w:val="kk-KZ"/>
        </w:rPr>
        <w:t>Директор Абильдин Д.С.</w:t>
      </w:r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</w:p>
    <w:p w:rsid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noProof/>
          <w:lang w:val="kk-KZ"/>
        </w:rPr>
      </w:pPr>
      <w:r>
        <w:rPr>
          <w:noProof/>
          <w:lang w:val="kk-KZ"/>
        </w:rPr>
        <w:t xml:space="preserve">Емайл </w:t>
      </w:r>
      <w:hyperlink r:id="rId22" w:history="1">
        <w:r w:rsidRPr="00FA75D5">
          <w:rPr>
            <w:rStyle w:val="af8"/>
            <w:noProof/>
            <w:lang w:val="kk-KZ"/>
          </w:rPr>
          <w:t>info@zertis.kz</w:t>
        </w:r>
      </w:hyperlink>
    </w:p>
    <w:p w:rsidR="00324378" w:rsidRPr="00324378" w:rsidRDefault="00324378" w:rsidP="00324378">
      <w:pPr>
        <w:pStyle w:val="a"/>
        <w:numPr>
          <w:ilvl w:val="0"/>
          <w:numId w:val="0"/>
        </w:numPr>
        <w:spacing w:line="240" w:lineRule="auto"/>
        <w:rPr>
          <w:b/>
          <w:noProof/>
          <w:lang w:val="kk-KZ"/>
        </w:rPr>
      </w:pPr>
      <w:r w:rsidRPr="00324378">
        <w:rPr>
          <w:b/>
          <w:noProof/>
          <w:lang w:val="kk-KZ"/>
        </w:rPr>
        <w:t>Наш веб сайт:  zertis.kz</w:t>
      </w:r>
    </w:p>
    <w:p w:rsidR="00BD0C60" w:rsidRPr="00324378" w:rsidRDefault="00BD0C60" w:rsidP="00324378">
      <w:pPr>
        <w:pStyle w:val="a"/>
        <w:numPr>
          <w:ilvl w:val="0"/>
          <w:numId w:val="0"/>
        </w:numPr>
        <w:rPr>
          <w:noProof/>
          <w:lang w:val="kk-KZ"/>
        </w:rPr>
      </w:pPr>
    </w:p>
    <w:sectPr w:rsidR="00BD0C60" w:rsidRPr="00324378" w:rsidSect="00D02465">
      <w:footerReference w:type="first" r:id="rId23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1120" w:rsidRDefault="00291120" w:rsidP="005A20E2">
      <w:r>
        <w:separator/>
      </w:r>
    </w:p>
    <w:p w:rsidR="00291120" w:rsidRDefault="00291120"/>
    <w:p w:rsidR="00291120" w:rsidRDefault="00291120" w:rsidP="009B4773"/>
    <w:p w:rsidR="00291120" w:rsidRDefault="00291120" w:rsidP="00513832"/>
  </w:endnote>
  <w:endnote w:type="continuationSeparator" w:id="0">
    <w:p w:rsidR="00291120" w:rsidRDefault="00291120" w:rsidP="005A20E2">
      <w:r>
        <w:continuationSeparator/>
      </w:r>
    </w:p>
    <w:p w:rsidR="00291120" w:rsidRDefault="00291120"/>
    <w:p w:rsidR="00291120" w:rsidRDefault="00291120" w:rsidP="009B4773"/>
    <w:p w:rsidR="00291120" w:rsidRDefault="00291120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234899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355135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FA7445" w:rsidRDefault="00FA7445" w:rsidP="00F8411A">
            <w:pPr>
              <w:pStyle w:val="a8"/>
            </w:pPr>
            <w:r w:rsidRPr="002135FB">
              <w:rPr>
                <w:lang w:bidi="ru-RU"/>
              </w:rPr>
              <w:fldChar w:fldCharType="begin"/>
            </w:r>
            <w:r w:rsidRPr="002135FB">
              <w:rPr>
                <w:lang w:bidi="ru-RU"/>
              </w:rPr>
              <w:instrText xml:space="preserve"> PAGE   \* MERGEFORMAT </w:instrText>
            </w:r>
            <w:r w:rsidRPr="002135FB">
              <w:rPr>
                <w:lang w:bidi="ru-RU"/>
              </w:rPr>
              <w:fldChar w:fldCharType="separate"/>
            </w:r>
            <w:r>
              <w:rPr>
                <w:lang w:bidi="ru-RU"/>
              </w:rPr>
              <w:t>1</w:t>
            </w:r>
            <w:r w:rsidRPr="002135FB">
              <w:rPr>
                <w:noProof/>
                <w:lang w:bidi="ru-RU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53078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7445" w:rsidRDefault="00FA7445" w:rsidP="00D94688">
        <w:pPr>
          <w:pStyle w:val="a8"/>
          <w:jc w:val="right"/>
        </w:pPr>
        <w:r w:rsidRPr="002135FB">
          <w:rPr>
            <w:lang w:bidi="ru-RU"/>
          </w:rPr>
          <w:fldChar w:fldCharType="begin"/>
        </w:r>
        <w:r w:rsidRPr="002135FB">
          <w:rPr>
            <w:lang w:bidi="ru-RU"/>
          </w:rPr>
          <w:instrText xml:space="preserve"> PAGE   \* MERGEFORMAT </w:instrText>
        </w:r>
        <w:r w:rsidRPr="002135FB">
          <w:rPr>
            <w:lang w:bidi="ru-RU"/>
          </w:rPr>
          <w:fldChar w:fldCharType="separate"/>
        </w:r>
        <w:r w:rsidR="00362B61">
          <w:rPr>
            <w:noProof/>
            <w:lang w:bidi="ru-RU"/>
          </w:rPr>
          <w:t>ii</w:t>
        </w:r>
        <w:r w:rsidRPr="002135FB">
          <w:rPr>
            <w:noProof/>
            <w:lang w:bidi="ru-RU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445" w:rsidRPr="00F8411A" w:rsidRDefault="00FA7445" w:rsidP="00F8411A">
    <w:pPr>
      <w:pStyle w:val="a8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700224" behindDoc="0" locked="0" layoutInCell="1" allowOverlap="1" wp14:anchorId="6FE9859C" wp14:editId="0CABB39D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173736" cy="274320"/>
              <wp:effectExtent l="0" t="0" r="0" b="11430"/>
              <wp:wrapNone/>
              <wp:docPr id="217" name="Надпись 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736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A7445" w:rsidRPr="00096BE1" w:rsidRDefault="00FA7445" w:rsidP="00096BE1">
                          <w:pPr>
                            <w:rPr>
                              <w:rStyle w:val="aff"/>
                            </w:rPr>
                          </w:pPr>
                          <w:r w:rsidRPr="00096BE1">
                            <w:rPr>
                              <w:rStyle w:val="aff"/>
                              <w:lang w:bidi="ru-RU"/>
                            </w:rPr>
                            <w:fldChar w:fldCharType="begin"/>
                          </w:r>
                          <w:r w:rsidRPr="00096BE1">
                            <w:rPr>
                              <w:rStyle w:val="aff"/>
                              <w:lang w:bidi="ru-RU"/>
                            </w:rPr>
                            <w:instrText xml:space="preserve"> PAGE   \* MERGEFORMAT </w:instrText>
                          </w:r>
                          <w:r w:rsidRPr="00096BE1">
                            <w:rPr>
                              <w:rStyle w:val="aff"/>
                              <w:lang w:bidi="ru-RU"/>
                            </w:rPr>
                            <w:fldChar w:fldCharType="separate"/>
                          </w:r>
                          <w:r w:rsidR="00362B61">
                            <w:rPr>
                              <w:rStyle w:val="aff"/>
                              <w:noProof/>
                              <w:lang w:bidi="ru-RU"/>
                            </w:rPr>
                            <w:t>3</w:t>
                          </w:r>
                          <w:r w:rsidRPr="00096BE1">
                            <w:rPr>
                              <w:rStyle w:val="aff"/>
                              <w:lang w:bidi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E9859C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37.5pt;margin-top:1.45pt;width:13.7pt;height:21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" filled="f" stroked="f">
              <v:textbox inset="0,0,0,0">
                <w:txbxContent>
                  <w:p w:rsidR="00FA7445" w:rsidRPr="00096BE1" w:rsidRDefault="00FA7445" w:rsidP="00096BE1">
                    <w:pPr>
                      <w:rPr>
                        <w:rStyle w:val="aff"/>
                      </w:rPr>
                    </w:pPr>
                    <w:r w:rsidRPr="00096BE1">
                      <w:rPr>
                        <w:rStyle w:val="aff"/>
                        <w:lang w:bidi="ru-RU"/>
                      </w:rPr>
                      <w:fldChar w:fldCharType="begin"/>
                    </w:r>
                    <w:r w:rsidRPr="00096BE1">
                      <w:rPr>
                        <w:rStyle w:val="aff"/>
                        <w:lang w:bidi="ru-RU"/>
                      </w:rPr>
                      <w:instrText xml:space="preserve"> PAGE   \* MERGEFORMAT </w:instrText>
                    </w:r>
                    <w:r w:rsidRPr="00096BE1">
                      <w:rPr>
                        <w:rStyle w:val="aff"/>
                        <w:lang w:bidi="ru-RU"/>
                      </w:rPr>
                      <w:fldChar w:fldCharType="separate"/>
                    </w:r>
                    <w:r w:rsidR="00362B61">
                      <w:rPr>
                        <w:rStyle w:val="aff"/>
                        <w:noProof/>
                        <w:lang w:bidi="ru-RU"/>
                      </w:rPr>
                      <w:t>3</w:t>
                    </w:r>
                    <w:r w:rsidRPr="00096BE1">
                      <w:rPr>
                        <w:rStyle w:val="aff"/>
                        <w:lang w:bidi="ru-RU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FA7445" w:rsidRDefault="00FA7445" w:rsidP="00F8411A">
            <w:pPr>
              <w:pStyle w:val="a8"/>
            </w:pPr>
            <w:r w:rsidRPr="002135FB">
              <w:rPr>
                <w:lang w:bidi="ru-RU"/>
              </w:rPr>
              <w:t xml:space="preserve">24 января 20ГГ                                                                                                                                                  </w:t>
            </w:r>
            <w:r w:rsidRPr="002135FB">
              <w:rPr>
                <w:lang w:bidi="ru-RU"/>
              </w:rPr>
              <w:fldChar w:fldCharType="begin"/>
            </w:r>
            <w:r w:rsidRPr="002135FB">
              <w:rPr>
                <w:lang w:bidi="ru-RU"/>
              </w:rPr>
              <w:instrText xml:space="preserve"> PAGE   \* MERGEFORMAT </w:instrText>
            </w:r>
            <w:r w:rsidRPr="002135FB">
              <w:rPr>
                <w:lang w:bidi="ru-RU"/>
              </w:rPr>
              <w:fldChar w:fldCharType="separate"/>
            </w:r>
            <w:r>
              <w:rPr>
                <w:lang w:bidi="ru-RU"/>
              </w:rPr>
              <w:t>1</w:t>
            </w:r>
            <w:r w:rsidRPr="002135FB">
              <w:rPr>
                <w:noProof/>
                <w:lang w:bidi="ru-RU"/>
              </w:rPr>
              <w:fldChar w:fldCharType="end"/>
            </w:r>
          </w:p>
        </w:sdtContent>
      </w:sdt>
      <w:p w:rsidR="00FA7445" w:rsidRDefault="00291120" w:rsidP="00F8411A">
        <w:pPr>
          <w:pStyle w:val="a8"/>
          <w:rPr>
            <w:noProof/>
          </w:rPr>
        </w:pP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FA7445" w:rsidRDefault="00FA7445" w:rsidP="00F8411A">
            <w:pPr>
              <w:pStyle w:val="a8"/>
            </w:pPr>
            <w:r w:rsidRPr="002135FB">
              <w:rPr>
                <w:lang w:bidi="ru-RU"/>
              </w:rPr>
              <w:t xml:space="preserve">24 января 20ГГ                                                                                                                                                  </w:t>
            </w:r>
            <w:r w:rsidRPr="002135FB">
              <w:rPr>
                <w:lang w:bidi="ru-RU"/>
              </w:rPr>
              <w:fldChar w:fldCharType="begin"/>
            </w:r>
            <w:r w:rsidRPr="002135FB">
              <w:rPr>
                <w:lang w:bidi="ru-RU"/>
              </w:rPr>
              <w:instrText xml:space="preserve"> PAGE   \* MERGEFORMAT </w:instrText>
            </w:r>
            <w:r w:rsidRPr="002135FB">
              <w:rPr>
                <w:lang w:bidi="ru-RU"/>
              </w:rPr>
              <w:fldChar w:fldCharType="separate"/>
            </w:r>
            <w:r>
              <w:rPr>
                <w:lang w:bidi="ru-RU"/>
              </w:rPr>
              <w:t>1</w:t>
            </w:r>
            <w:r w:rsidRPr="002135FB">
              <w:rPr>
                <w:noProof/>
                <w:lang w:bidi="ru-RU"/>
              </w:rPr>
              <w:fldChar w:fldCharType="end"/>
            </w:r>
          </w:p>
        </w:sdtContent>
      </w:sdt>
      <w:p w:rsidR="00FA7445" w:rsidRDefault="00291120" w:rsidP="00F8411A">
        <w:pPr>
          <w:pStyle w:val="a8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1120" w:rsidRDefault="00291120" w:rsidP="005A20E2">
      <w:r>
        <w:separator/>
      </w:r>
    </w:p>
    <w:p w:rsidR="00291120" w:rsidRDefault="00291120"/>
    <w:p w:rsidR="00291120" w:rsidRDefault="00291120" w:rsidP="009B4773"/>
    <w:p w:rsidR="00291120" w:rsidRDefault="00291120" w:rsidP="00513832"/>
  </w:footnote>
  <w:footnote w:type="continuationSeparator" w:id="0">
    <w:p w:rsidR="00291120" w:rsidRDefault="00291120" w:rsidP="005A20E2">
      <w:r>
        <w:continuationSeparator/>
      </w:r>
    </w:p>
    <w:p w:rsidR="00291120" w:rsidRDefault="00291120"/>
    <w:p w:rsidR="00291120" w:rsidRDefault="00291120" w:rsidP="009B4773"/>
    <w:p w:rsidR="00291120" w:rsidRDefault="00291120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445" w:rsidRDefault="008B0B3C" w:rsidP="005A20E2">
    <w:pPr>
      <w:pStyle w:val="a6"/>
      <w:tabs>
        <w:tab w:val="clear" w:pos="9689"/>
        <w:tab w:val="right" w:pos="11057"/>
      </w:tabs>
      <w:ind w:left="-1134" w:right="-1085"/>
    </w:pPr>
    <w:r>
      <w:rPr>
        <w:noProof/>
        <w:lang w:eastAsia="ru-RU"/>
      </w:rPr>
      <w:drawing>
        <wp:anchor distT="0" distB="0" distL="114300" distR="114300" simplePos="0" relativeHeight="251694080" behindDoc="1" locked="0" layoutInCell="1" allowOverlap="1" wp14:anchorId="3766A48E" wp14:editId="77C3A2D7">
          <wp:simplePos x="0" y="0"/>
          <wp:positionH relativeFrom="page">
            <wp:posOffset>113665</wp:posOffset>
          </wp:positionH>
          <wp:positionV relativeFrom="margin">
            <wp:align>bottom</wp:align>
          </wp:positionV>
          <wp:extent cx="14826465" cy="9886950"/>
          <wp:effectExtent l="0" t="0" r="0" b="0"/>
          <wp:wrapNone/>
          <wp:docPr id="3" name="Рисунок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56" t="963" r="-1156" b="-963"/>
                  <a:stretch/>
                </pic:blipFill>
                <pic:spPr bwMode="auto">
                  <a:xfrm>
                    <a:off x="0" y="0"/>
                    <a:ext cx="14826465" cy="98869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FA7445" w:rsidRDefault="00FA744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445" w:rsidRDefault="00FA7445">
    <w:r>
      <w:rPr>
        <w:noProof/>
        <w:lang w:eastAsia="ru-RU"/>
      </w:rPr>
      <w:drawing>
        <wp:anchor distT="0" distB="0" distL="114300" distR="114300" simplePos="0" relativeHeight="251696128" behindDoc="1" locked="0" layoutInCell="1" allowOverlap="1" wp14:anchorId="22AB68A5" wp14:editId="7B70B73D">
          <wp:simplePos x="0" y="0"/>
          <wp:positionH relativeFrom="leftMargin">
            <wp:posOffset>-2255521</wp:posOffset>
          </wp:positionH>
          <wp:positionV relativeFrom="margin">
            <wp:posOffset>-1005840</wp:posOffset>
          </wp:positionV>
          <wp:extent cx="5968042" cy="9787255"/>
          <wp:effectExtent l="0" t="0" r="0" b="4445"/>
          <wp:wrapNone/>
          <wp:docPr id="4" name="Рисунок 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971344" cy="97926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445" w:rsidRDefault="00FA7445" w:rsidP="0003123C">
    <w:pPr>
      <w:pStyle w:val="a6"/>
      <w:spacing w:before="0"/>
    </w:pPr>
    <w:r>
      <w:rPr>
        <w:rStyle w:val="af1"/>
        <w:lang w:bidi="ru-RU"/>
      </w:rPr>
      <w:t xml:space="preserve"> </w:t>
    </w:r>
    <w:r w:rsidRPr="00FA7445">
      <w:rPr>
        <w:rFonts w:asciiTheme="majorHAnsi" w:hAnsiTheme="majorHAnsi"/>
        <w:b/>
        <w:color w:val="107082" w:themeColor="accent2"/>
        <w:sz w:val="28"/>
        <w:szCs w:val="28"/>
        <w:lang w:bidi="ru-RU"/>
      </w:rPr>
      <w:t>Как создать бизнес, выращивая зелень на подоконнике</w:t>
    </w:r>
    <w:r>
      <w:rPr>
        <w:rStyle w:val="af2"/>
        <w:lang w:bidi="ru-RU"/>
      </w:rPr>
      <w:br/>
      <w:t>Бизнес-план</w: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5A4347C" wp14:editId="4FAB58A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Надпись 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A7445" w:rsidRDefault="00FA7445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A4347C" id="_x0000_t202" coordsize="21600,21600" o:spt="202" path="m,l,21600r21600,l21600,xe">
              <v:stroke joinstyle="miter"/>
              <v:path gradientshapeok="t" o:connecttype="rect"/>
            </v:shapetype>
            <v:shape id="Надпись 2" o:spid="_x0000_s1026" type="#_x0000_t202" style="position:absolute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" fillcolor="#3e8d9c [2414]" stroked="f">
              <v:fill opacity="9766f"/>
              <v:textbox inset="20mm,8mm">
                <w:txbxContent>
                  <w:p w:rsidR="00FA7445" w:rsidRDefault="00FA7445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445" w:rsidRDefault="00FA7445" w:rsidP="0003123C">
    <w:pPr>
      <w:pStyle w:val="a6"/>
      <w:spacing w:before="0"/>
    </w:pPr>
    <w:r>
      <w:rPr>
        <w:rStyle w:val="af1"/>
        <w:lang w:bidi="ru-RU"/>
      </w:rPr>
      <w:t xml:space="preserve"> </w:t>
    </w:r>
    <w:r>
      <w:rPr>
        <w:rStyle w:val="af1"/>
        <w:lang w:bidi="ru-RU"/>
      </w:rPr>
      <w:br/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77637BEC" wp14:editId="3E96097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Надпись 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A7445" w:rsidRDefault="00FA7445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637BE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" fillcolor="#f0cda1 [3204]" stroked="f">
              <v:fill opacity="32896f"/>
              <v:textbox inset="20mm,8mm">
                <w:txbxContent>
                  <w:p w:rsidR="00FA7445" w:rsidRDefault="00FA7445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5E47" w:rsidRDefault="00FA7445" w:rsidP="009B5E47">
    <w:pPr>
      <w:pStyle w:val="a6"/>
      <w:spacing w:before="0"/>
    </w:pPr>
    <w:r>
      <w:rPr>
        <w:rStyle w:val="af1"/>
        <w:lang w:bidi="ru-RU"/>
      </w:rPr>
      <w:t xml:space="preserve"> </w:t>
    </w:r>
    <w:r w:rsidR="009B5E47" w:rsidRPr="00FA7445">
      <w:rPr>
        <w:rFonts w:asciiTheme="majorHAnsi" w:hAnsiTheme="majorHAnsi"/>
        <w:b/>
        <w:color w:val="107082" w:themeColor="accent2"/>
        <w:sz w:val="28"/>
        <w:szCs w:val="28"/>
        <w:lang w:bidi="ru-RU"/>
      </w:rPr>
      <w:t xml:space="preserve">Как создать бизнес, выращивая зелень на </w:t>
    </w:r>
    <w:r w:rsidR="009B5E47">
      <w:rPr>
        <w:b/>
        <w:color w:val="107082" w:themeColor="accent2"/>
        <w:sz w:val="28"/>
        <w:szCs w:val="28"/>
        <w:lang w:bidi="ru-RU"/>
      </w:rPr>
      <w:t>гидропонике</w:t>
    </w:r>
    <w:r w:rsidR="009B5E47">
      <w:rPr>
        <w:rStyle w:val="af2"/>
        <w:lang w:bidi="ru-RU"/>
      </w:rPr>
      <w:br/>
      <w:t>Бизнес-план</w:t>
    </w:r>
    <w:r w:rsidR="009B5E47"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702272" behindDoc="1" locked="0" layoutInCell="1" allowOverlap="1" wp14:anchorId="01913EBE" wp14:editId="3C20BFD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Надпись 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B5E47" w:rsidRDefault="009B5E47" w:rsidP="009B5E47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913EB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0;margin-top:0;width:11in;height:90pt;z-index:-25161420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" fillcolor="#3e8d9c [2414]" stroked="f">
              <v:fill opacity="9766f"/>
              <v:textbox inset="20mm,8mm">
                <w:txbxContent>
                  <w:p w:rsidR="009B5E47" w:rsidRDefault="009B5E47" w:rsidP="009B5E47"/>
                </w:txbxContent>
              </v:textbox>
              <w10:wrap anchorx="page" anchory="page"/>
            </v:shape>
          </w:pict>
        </mc:Fallback>
      </mc:AlternateContent>
    </w:r>
  </w:p>
  <w:p w:rsidR="00FA7445" w:rsidRDefault="00FA7445" w:rsidP="009B5E47">
    <w:pPr>
      <w:pStyle w:val="a6"/>
      <w:spacing w:befor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3"/>
    <w:multiLevelType w:val="singleLevel"/>
    <w:tmpl w:val="8E049D40"/>
    <w:lvl w:ilvl="0">
      <w:start w:val="1"/>
      <w:numFmt w:val="bullet"/>
      <w:pStyle w:val="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>
    <w:nsid w:val="FFFFFF88"/>
    <w:multiLevelType w:val="singleLevel"/>
    <w:tmpl w:val="A080F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10675B0"/>
    <w:multiLevelType w:val="hybridMultilevel"/>
    <w:tmpl w:val="442A5648"/>
    <w:lvl w:ilvl="0" w:tplc="A4946864">
      <w:start w:val="1"/>
      <w:numFmt w:val="bullet"/>
      <w:pStyle w:val="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1B0354"/>
    <w:multiLevelType w:val="hybridMultilevel"/>
    <w:tmpl w:val="0464C5E2"/>
    <w:lvl w:ilvl="0" w:tplc="13A87BB0">
      <w:start w:val="1"/>
      <w:numFmt w:val="bullet"/>
      <w:pStyle w:val="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F059C5"/>
    <w:multiLevelType w:val="hybridMultilevel"/>
    <w:tmpl w:val="117894FC"/>
    <w:lvl w:ilvl="0" w:tplc="3060231A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B9A3774"/>
    <w:multiLevelType w:val="hybridMultilevel"/>
    <w:tmpl w:val="1B40E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277AFC"/>
    <w:multiLevelType w:val="hybridMultilevel"/>
    <w:tmpl w:val="251E707C"/>
    <w:lvl w:ilvl="0" w:tplc="C7BC33B2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2B81F7F"/>
    <w:multiLevelType w:val="hybridMultilevel"/>
    <w:tmpl w:val="9258A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9448EF"/>
    <w:multiLevelType w:val="hybridMultilevel"/>
    <w:tmpl w:val="A92A2166"/>
    <w:lvl w:ilvl="0" w:tplc="A4583C36">
      <w:start w:val="1"/>
      <w:numFmt w:val="bullet"/>
      <w:pStyle w:val="20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95574A0"/>
    <w:multiLevelType w:val="hybridMultilevel"/>
    <w:tmpl w:val="FD485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8C1828"/>
    <w:multiLevelType w:val="hybridMultilevel"/>
    <w:tmpl w:val="45148FEC"/>
    <w:lvl w:ilvl="0" w:tplc="C9B6E9BC">
      <w:start w:val="1"/>
      <w:numFmt w:val="decimal"/>
      <w:pStyle w:val="a1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364A8E"/>
    <w:multiLevelType w:val="hybridMultilevel"/>
    <w:tmpl w:val="E3247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9AB1FCC"/>
    <w:multiLevelType w:val="hybridMultilevel"/>
    <w:tmpl w:val="7E805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B120FA"/>
    <w:multiLevelType w:val="hybridMultilevel"/>
    <w:tmpl w:val="9258A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40"/>
  </w:num>
  <w:num w:numId="3">
    <w:abstractNumId w:val="19"/>
  </w:num>
  <w:num w:numId="4">
    <w:abstractNumId w:val="27"/>
  </w:num>
  <w:num w:numId="5">
    <w:abstractNumId w:val="15"/>
  </w:num>
  <w:num w:numId="6">
    <w:abstractNumId w:val="8"/>
  </w:num>
  <w:num w:numId="7">
    <w:abstractNumId w:val="38"/>
  </w:num>
  <w:num w:numId="8">
    <w:abstractNumId w:val="14"/>
  </w:num>
  <w:num w:numId="9">
    <w:abstractNumId w:val="41"/>
  </w:num>
  <w:num w:numId="10">
    <w:abstractNumId w:val="34"/>
  </w:num>
  <w:num w:numId="11">
    <w:abstractNumId w:val="4"/>
  </w:num>
  <w:num w:numId="12">
    <w:abstractNumId w:val="11"/>
  </w:num>
  <w:num w:numId="13">
    <w:abstractNumId w:val="17"/>
  </w:num>
  <w:num w:numId="14">
    <w:abstractNumId w:val="26"/>
  </w:num>
  <w:num w:numId="15">
    <w:abstractNumId w:val="22"/>
  </w:num>
  <w:num w:numId="16">
    <w:abstractNumId w:val="7"/>
  </w:num>
  <w:num w:numId="17">
    <w:abstractNumId w:val="28"/>
  </w:num>
  <w:num w:numId="18">
    <w:abstractNumId w:val="43"/>
  </w:num>
  <w:num w:numId="19">
    <w:abstractNumId w:val="10"/>
  </w:num>
  <w:num w:numId="20">
    <w:abstractNumId w:val="32"/>
  </w:num>
  <w:num w:numId="21">
    <w:abstractNumId w:val="13"/>
  </w:num>
  <w:num w:numId="22">
    <w:abstractNumId w:val="23"/>
  </w:num>
  <w:num w:numId="23">
    <w:abstractNumId w:val="25"/>
  </w:num>
  <w:num w:numId="24">
    <w:abstractNumId w:val="21"/>
  </w:num>
  <w:num w:numId="25">
    <w:abstractNumId w:val="24"/>
  </w:num>
  <w:num w:numId="26">
    <w:abstractNumId w:val="9"/>
  </w:num>
  <w:num w:numId="27">
    <w:abstractNumId w:val="35"/>
  </w:num>
  <w:num w:numId="28">
    <w:abstractNumId w:val="16"/>
  </w:num>
  <w:num w:numId="29">
    <w:abstractNumId w:val="6"/>
  </w:num>
  <w:num w:numId="30">
    <w:abstractNumId w:val="20"/>
  </w:num>
  <w:num w:numId="31">
    <w:abstractNumId w:val="5"/>
  </w:num>
  <w:num w:numId="32">
    <w:abstractNumId w:val="31"/>
  </w:num>
  <w:num w:numId="33">
    <w:abstractNumId w:val="33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7"/>
  </w:num>
  <w:num w:numId="39">
    <w:abstractNumId w:val="39"/>
  </w:num>
  <w:num w:numId="40">
    <w:abstractNumId w:val="42"/>
  </w:num>
  <w:num w:numId="41">
    <w:abstractNumId w:val="18"/>
  </w:num>
  <w:num w:numId="42">
    <w:abstractNumId w:val="36"/>
  </w:num>
  <w:num w:numId="43">
    <w:abstractNumId w:val="12"/>
  </w:num>
  <w:num w:numId="44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445"/>
    <w:rsid w:val="0000092E"/>
    <w:rsid w:val="000013FD"/>
    <w:rsid w:val="00003408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51A24"/>
    <w:rsid w:val="000612A6"/>
    <w:rsid w:val="00066DE2"/>
    <w:rsid w:val="00077931"/>
    <w:rsid w:val="000811A0"/>
    <w:rsid w:val="00084E91"/>
    <w:rsid w:val="000900B6"/>
    <w:rsid w:val="00096BE1"/>
    <w:rsid w:val="000A649E"/>
    <w:rsid w:val="000A7626"/>
    <w:rsid w:val="000B1B5F"/>
    <w:rsid w:val="000B5DA2"/>
    <w:rsid w:val="000B6224"/>
    <w:rsid w:val="000C1C28"/>
    <w:rsid w:val="000C5872"/>
    <w:rsid w:val="000E0979"/>
    <w:rsid w:val="000E1544"/>
    <w:rsid w:val="00100314"/>
    <w:rsid w:val="001155CE"/>
    <w:rsid w:val="001225D9"/>
    <w:rsid w:val="00124370"/>
    <w:rsid w:val="00154DF7"/>
    <w:rsid w:val="00160392"/>
    <w:rsid w:val="001A5429"/>
    <w:rsid w:val="001D1C22"/>
    <w:rsid w:val="001D59C9"/>
    <w:rsid w:val="001E11F1"/>
    <w:rsid w:val="001E1E58"/>
    <w:rsid w:val="00206719"/>
    <w:rsid w:val="00234FE7"/>
    <w:rsid w:val="00240312"/>
    <w:rsid w:val="00247B17"/>
    <w:rsid w:val="00252E4A"/>
    <w:rsid w:val="002642A8"/>
    <w:rsid w:val="00291120"/>
    <w:rsid w:val="002A137B"/>
    <w:rsid w:val="0031130D"/>
    <w:rsid w:val="00314A6F"/>
    <w:rsid w:val="00324378"/>
    <w:rsid w:val="00334394"/>
    <w:rsid w:val="00347AF5"/>
    <w:rsid w:val="00360F98"/>
    <w:rsid w:val="00362478"/>
    <w:rsid w:val="00362B61"/>
    <w:rsid w:val="00374421"/>
    <w:rsid w:val="003B5758"/>
    <w:rsid w:val="003D3AFC"/>
    <w:rsid w:val="003D59A7"/>
    <w:rsid w:val="003E78A7"/>
    <w:rsid w:val="003F0714"/>
    <w:rsid w:val="003F0C94"/>
    <w:rsid w:val="003F13B0"/>
    <w:rsid w:val="003F5F4A"/>
    <w:rsid w:val="004020D0"/>
    <w:rsid w:val="00403423"/>
    <w:rsid w:val="00423C21"/>
    <w:rsid w:val="004262DD"/>
    <w:rsid w:val="0042646F"/>
    <w:rsid w:val="00435096"/>
    <w:rsid w:val="004411FB"/>
    <w:rsid w:val="00443212"/>
    <w:rsid w:val="004474ED"/>
    <w:rsid w:val="0045151D"/>
    <w:rsid w:val="00493EC0"/>
    <w:rsid w:val="00495909"/>
    <w:rsid w:val="004B5251"/>
    <w:rsid w:val="004B5779"/>
    <w:rsid w:val="004C7B3E"/>
    <w:rsid w:val="004D2C93"/>
    <w:rsid w:val="004E67B3"/>
    <w:rsid w:val="00513832"/>
    <w:rsid w:val="00526C37"/>
    <w:rsid w:val="00533047"/>
    <w:rsid w:val="005627DC"/>
    <w:rsid w:val="00577B45"/>
    <w:rsid w:val="005919AF"/>
    <w:rsid w:val="005A20E2"/>
    <w:rsid w:val="005B3466"/>
    <w:rsid w:val="005B6A1A"/>
    <w:rsid w:val="005D2146"/>
    <w:rsid w:val="005F6388"/>
    <w:rsid w:val="00615F25"/>
    <w:rsid w:val="00626FD8"/>
    <w:rsid w:val="006329E1"/>
    <w:rsid w:val="00633E73"/>
    <w:rsid w:val="0065229E"/>
    <w:rsid w:val="00655308"/>
    <w:rsid w:val="00664450"/>
    <w:rsid w:val="00682CAF"/>
    <w:rsid w:val="006936EB"/>
    <w:rsid w:val="00695777"/>
    <w:rsid w:val="006A359E"/>
    <w:rsid w:val="006B2383"/>
    <w:rsid w:val="006B4146"/>
    <w:rsid w:val="006C07E8"/>
    <w:rsid w:val="006C0DC6"/>
    <w:rsid w:val="006C42CF"/>
    <w:rsid w:val="006D0144"/>
    <w:rsid w:val="006E3FC8"/>
    <w:rsid w:val="006F1C41"/>
    <w:rsid w:val="007157EF"/>
    <w:rsid w:val="0073193C"/>
    <w:rsid w:val="0073670F"/>
    <w:rsid w:val="00740FCE"/>
    <w:rsid w:val="00753E67"/>
    <w:rsid w:val="007920A2"/>
    <w:rsid w:val="007B17C4"/>
    <w:rsid w:val="007B1F5A"/>
    <w:rsid w:val="007B3AB6"/>
    <w:rsid w:val="007B5AFF"/>
    <w:rsid w:val="007C136F"/>
    <w:rsid w:val="007C5AF4"/>
    <w:rsid w:val="007D2C96"/>
    <w:rsid w:val="007D36E9"/>
    <w:rsid w:val="007D5767"/>
    <w:rsid w:val="007F793B"/>
    <w:rsid w:val="00813EC8"/>
    <w:rsid w:val="00814E44"/>
    <w:rsid w:val="00817F8C"/>
    <w:rsid w:val="00826CE8"/>
    <w:rsid w:val="0083428B"/>
    <w:rsid w:val="008422E6"/>
    <w:rsid w:val="00863B11"/>
    <w:rsid w:val="00876F99"/>
    <w:rsid w:val="008820B3"/>
    <w:rsid w:val="00886169"/>
    <w:rsid w:val="0089181A"/>
    <w:rsid w:val="008965F6"/>
    <w:rsid w:val="008A2B5E"/>
    <w:rsid w:val="008B05AB"/>
    <w:rsid w:val="008B0B3C"/>
    <w:rsid w:val="008B4BAD"/>
    <w:rsid w:val="008B7663"/>
    <w:rsid w:val="008D3386"/>
    <w:rsid w:val="008E2EB8"/>
    <w:rsid w:val="008E3A18"/>
    <w:rsid w:val="008F704C"/>
    <w:rsid w:val="0090206C"/>
    <w:rsid w:val="00902998"/>
    <w:rsid w:val="00912C1B"/>
    <w:rsid w:val="0092125E"/>
    <w:rsid w:val="00924319"/>
    <w:rsid w:val="009500FA"/>
    <w:rsid w:val="0095135C"/>
    <w:rsid w:val="00952A7A"/>
    <w:rsid w:val="00974BF8"/>
    <w:rsid w:val="00974DD3"/>
    <w:rsid w:val="009778A3"/>
    <w:rsid w:val="009814EC"/>
    <w:rsid w:val="009A3B33"/>
    <w:rsid w:val="009A45A0"/>
    <w:rsid w:val="009B35B5"/>
    <w:rsid w:val="009B4773"/>
    <w:rsid w:val="009B5E47"/>
    <w:rsid w:val="009D2556"/>
    <w:rsid w:val="009E5A46"/>
    <w:rsid w:val="009F5B70"/>
    <w:rsid w:val="00A162A9"/>
    <w:rsid w:val="00A41799"/>
    <w:rsid w:val="00A630FD"/>
    <w:rsid w:val="00A74908"/>
    <w:rsid w:val="00A75609"/>
    <w:rsid w:val="00A91213"/>
    <w:rsid w:val="00A960DC"/>
    <w:rsid w:val="00AA29B1"/>
    <w:rsid w:val="00AA66D7"/>
    <w:rsid w:val="00AC100C"/>
    <w:rsid w:val="00AC3653"/>
    <w:rsid w:val="00AC4859"/>
    <w:rsid w:val="00AE0241"/>
    <w:rsid w:val="00AE5008"/>
    <w:rsid w:val="00AF7760"/>
    <w:rsid w:val="00B26302"/>
    <w:rsid w:val="00B37B3B"/>
    <w:rsid w:val="00B44C47"/>
    <w:rsid w:val="00B57756"/>
    <w:rsid w:val="00B57F4F"/>
    <w:rsid w:val="00B74A29"/>
    <w:rsid w:val="00B7636D"/>
    <w:rsid w:val="00B80CF1"/>
    <w:rsid w:val="00BA2A38"/>
    <w:rsid w:val="00BA31C4"/>
    <w:rsid w:val="00BB02E6"/>
    <w:rsid w:val="00BD0C60"/>
    <w:rsid w:val="00C17BCF"/>
    <w:rsid w:val="00C3246A"/>
    <w:rsid w:val="00C46402"/>
    <w:rsid w:val="00C65564"/>
    <w:rsid w:val="00CA3B38"/>
    <w:rsid w:val="00CA61D8"/>
    <w:rsid w:val="00CC2DA1"/>
    <w:rsid w:val="00CD1D98"/>
    <w:rsid w:val="00CF0586"/>
    <w:rsid w:val="00CF1267"/>
    <w:rsid w:val="00D02465"/>
    <w:rsid w:val="00D13200"/>
    <w:rsid w:val="00D24B3C"/>
    <w:rsid w:val="00D26769"/>
    <w:rsid w:val="00D27AF8"/>
    <w:rsid w:val="00D33152"/>
    <w:rsid w:val="00D6543F"/>
    <w:rsid w:val="00D74E0C"/>
    <w:rsid w:val="00D83966"/>
    <w:rsid w:val="00D86A0F"/>
    <w:rsid w:val="00D91D46"/>
    <w:rsid w:val="00D94688"/>
    <w:rsid w:val="00D96A64"/>
    <w:rsid w:val="00D96CD3"/>
    <w:rsid w:val="00DA1776"/>
    <w:rsid w:val="00DB4C65"/>
    <w:rsid w:val="00DB5A2E"/>
    <w:rsid w:val="00DC0528"/>
    <w:rsid w:val="00DC1104"/>
    <w:rsid w:val="00DC2470"/>
    <w:rsid w:val="00DC7466"/>
    <w:rsid w:val="00DC7E1C"/>
    <w:rsid w:val="00DE16D8"/>
    <w:rsid w:val="00DE4AC5"/>
    <w:rsid w:val="00DE65A2"/>
    <w:rsid w:val="00DF2DCC"/>
    <w:rsid w:val="00E00A57"/>
    <w:rsid w:val="00E01D0E"/>
    <w:rsid w:val="00E15D61"/>
    <w:rsid w:val="00E16215"/>
    <w:rsid w:val="00E20A15"/>
    <w:rsid w:val="00E237E8"/>
    <w:rsid w:val="00E30D2C"/>
    <w:rsid w:val="00E31650"/>
    <w:rsid w:val="00E35169"/>
    <w:rsid w:val="00E53724"/>
    <w:rsid w:val="00E552C8"/>
    <w:rsid w:val="00E75006"/>
    <w:rsid w:val="00E84350"/>
    <w:rsid w:val="00E85863"/>
    <w:rsid w:val="00E862EA"/>
    <w:rsid w:val="00E91AE4"/>
    <w:rsid w:val="00EA0789"/>
    <w:rsid w:val="00EA431D"/>
    <w:rsid w:val="00EB35A3"/>
    <w:rsid w:val="00EC4BCD"/>
    <w:rsid w:val="00ED54F1"/>
    <w:rsid w:val="00EE3F75"/>
    <w:rsid w:val="00EF6FDE"/>
    <w:rsid w:val="00F24CB9"/>
    <w:rsid w:val="00F33F5E"/>
    <w:rsid w:val="00F379BC"/>
    <w:rsid w:val="00F60840"/>
    <w:rsid w:val="00F75B86"/>
    <w:rsid w:val="00F77933"/>
    <w:rsid w:val="00F8411A"/>
    <w:rsid w:val="00FA7445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4474ED"/>
    <w:pPr>
      <w:spacing w:before="120" w:after="0" w:line="288" w:lineRule="auto"/>
    </w:pPr>
    <w:rPr>
      <w:color w:val="595959" w:themeColor="text1" w:themeTint="A6"/>
    </w:rPr>
  </w:style>
  <w:style w:type="paragraph" w:styleId="1">
    <w:name w:val="heading 1"/>
    <w:basedOn w:val="a2"/>
    <w:next w:val="a2"/>
    <w:link w:val="10"/>
    <w:uiPriority w:val="9"/>
    <w:qFormat/>
    <w:rsid w:val="00EF6FDE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="Calibri" w:eastAsiaTheme="majorEastAsia" w:hAnsi="Calibri" w:cstheme="majorBidi"/>
      <w:b/>
      <w:caps/>
      <w:color w:val="107082" w:themeColor="accent2"/>
      <w:sz w:val="44"/>
      <w:szCs w:val="32"/>
    </w:rPr>
  </w:style>
  <w:style w:type="paragraph" w:styleId="21">
    <w:name w:val="heading 2"/>
    <w:basedOn w:val="a2"/>
    <w:next w:val="a2"/>
    <w:link w:val="22"/>
    <w:uiPriority w:val="9"/>
    <w:qFormat/>
    <w:rsid w:val="00EF6FDE"/>
    <w:pPr>
      <w:spacing w:line="240" w:lineRule="auto"/>
      <w:outlineLvl w:val="1"/>
    </w:pPr>
    <w:rPr>
      <w:rFonts w:ascii="Calibri" w:hAnsi="Calibri"/>
      <w:b/>
      <w:color w:val="D17406" w:themeColor="accent5" w:themeShade="BF"/>
      <w:sz w:val="40"/>
      <w:szCs w:val="36"/>
    </w:rPr>
  </w:style>
  <w:style w:type="paragraph" w:styleId="30">
    <w:name w:val="heading 3"/>
    <w:basedOn w:val="a2"/>
    <w:next w:val="a2"/>
    <w:link w:val="31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40">
    <w:name w:val="heading 4"/>
    <w:basedOn w:val="a2"/>
    <w:next w:val="a2"/>
    <w:link w:val="41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rsid w:val="005A20E2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347AF5"/>
    <w:rPr>
      <w:color w:val="595959" w:themeColor="text1" w:themeTint="A6"/>
      <w:sz w:val="24"/>
    </w:rPr>
  </w:style>
  <w:style w:type="paragraph" w:styleId="a8">
    <w:name w:val="footer"/>
    <w:basedOn w:val="a2"/>
    <w:link w:val="a9"/>
    <w:uiPriority w:val="99"/>
    <w:rsid w:val="008E3A18"/>
    <w:pPr>
      <w:pBdr>
        <w:top w:val="single" w:sz="8" w:space="1" w:color="64B2C1" w:themeColor="background2"/>
      </w:pBdr>
      <w:spacing w:line="240" w:lineRule="auto"/>
    </w:pPr>
    <w:rPr>
      <w:sz w:val="18"/>
    </w:rPr>
  </w:style>
  <w:style w:type="character" w:customStyle="1" w:styleId="a9">
    <w:name w:val="Нижний колонтитул Знак"/>
    <w:basedOn w:val="a3"/>
    <w:link w:val="a8"/>
    <w:uiPriority w:val="99"/>
    <w:rsid w:val="008E3A18"/>
    <w:rPr>
      <w:color w:val="595959" w:themeColor="text1" w:themeTint="A6"/>
      <w:sz w:val="18"/>
    </w:rPr>
  </w:style>
  <w:style w:type="character" w:styleId="aa">
    <w:name w:val="Placeholder Text"/>
    <w:basedOn w:val="a3"/>
    <w:uiPriority w:val="99"/>
    <w:semiHidden/>
    <w:rsid w:val="005A20E2"/>
    <w:rPr>
      <w:color w:val="808080"/>
    </w:rPr>
  </w:style>
  <w:style w:type="paragraph" w:styleId="ab">
    <w:name w:val="Title"/>
    <w:basedOn w:val="a2"/>
    <w:next w:val="a2"/>
    <w:link w:val="ac"/>
    <w:uiPriority w:val="10"/>
    <w:qFormat/>
    <w:rsid w:val="00EF6FDE"/>
    <w:pPr>
      <w:contextualSpacing/>
      <w:jc w:val="center"/>
    </w:pPr>
    <w:rPr>
      <w:rFonts w:ascii="Calibri" w:eastAsiaTheme="majorEastAsia" w:hAnsi="Calibr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ac">
    <w:name w:val="Название Знак"/>
    <w:basedOn w:val="a3"/>
    <w:link w:val="ab"/>
    <w:uiPriority w:val="10"/>
    <w:rsid w:val="00EF6FDE"/>
    <w:rPr>
      <w:rFonts w:ascii="Calibri" w:eastAsiaTheme="majorEastAsia" w:hAnsi="Calibr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ad">
    <w:name w:val="Subtitle"/>
    <w:basedOn w:val="a2"/>
    <w:next w:val="a2"/>
    <w:link w:val="ae"/>
    <w:uiPriority w:val="11"/>
    <w:qFormat/>
    <w:rsid w:val="00D83966"/>
    <w:pPr>
      <w:numPr>
        <w:ilvl w:val="1"/>
      </w:numPr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ae">
    <w:name w:val="Подзаголовок Знак"/>
    <w:basedOn w:val="a3"/>
    <w:link w:val="ad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10">
    <w:name w:val="Заголовок 1 Знак"/>
    <w:basedOn w:val="a3"/>
    <w:link w:val="1"/>
    <w:uiPriority w:val="9"/>
    <w:rsid w:val="00EF6FDE"/>
    <w:rPr>
      <w:rFonts w:ascii="Calibri" w:eastAsiaTheme="majorEastAsia" w:hAnsi="Calibri" w:cstheme="majorBidi"/>
      <w:b/>
      <w:caps/>
      <w:color w:val="107082" w:themeColor="accent2"/>
      <w:sz w:val="44"/>
      <w:szCs w:val="32"/>
    </w:rPr>
  </w:style>
  <w:style w:type="paragraph" w:customStyle="1" w:styleId="af">
    <w:name w:val="По умолчанию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0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af0">
    <w:name w:val="List Paragraph"/>
    <w:basedOn w:val="a2"/>
    <w:uiPriority w:val="34"/>
    <w:semiHidden/>
    <w:qFormat/>
    <w:rsid w:val="005D2146"/>
    <w:pPr>
      <w:ind w:left="720"/>
      <w:contextualSpacing/>
    </w:pPr>
  </w:style>
  <w:style w:type="character" w:styleId="af1">
    <w:name w:val="Subtle Emphasis"/>
    <w:uiPriority w:val="19"/>
    <w:qFormat/>
    <w:rsid w:val="004474ED"/>
    <w:rPr>
      <w:rFonts w:ascii="Calibri" w:hAnsi="Calibri"/>
      <w:b/>
      <w:i w:val="0"/>
      <w:color w:val="107082" w:themeColor="accent2"/>
      <w:sz w:val="28"/>
    </w:rPr>
  </w:style>
  <w:style w:type="character" w:styleId="af2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af3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af4">
    <w:name w:val="Table Grid"/>
    <w:basedOn w:val="a4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2"/>
    <w:link w:val="af6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22">
    <w:name w:val="Заголовок 2 Знак"/>
    <w:basedOn w:val="a3"/>
    <w:link w:val="21"/>
    <w:uiPriority w:val="9"/>
    <w:rsid w:val="00EF6FDE"/>
    <w:rPr>
      <w:rFonts w:ascii="Calibri" w:hAnsi="Calibri"/>
      <w:b/>
      <w:color w:val="D17406" w:themeColor="accent5" w:themeShade="BF"/>
      <w:sz w:val="40"/>
      <w:szCs w:val="36"/>
    </w:rPr>
  </w:style>
  <w:style w:type="character" w:customStyle="1" w:styleId="31">
    <w:name w:val="Заголовок 3 Знак"/>
    <w:basedOn w:val="a3"/>
    <w:link w:val="30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41">
    <w:name w:val="Заголовок 4 Знак"/>
    <w:basedOn w:val="a3"/>
    <w:link w:val="40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af7">
    <w:name w:val="TOC Heading"/>
    <w:basedOn w:val="a2"/>
    <w:next w:val="a2"/>
    <w:uiPriority w:val="39"/>
    <w:qFormat/>
    <w:rsid w:val="00EF6FDE"/>
    <w:pPr>
      <w:pBdr>
        <w:bottom w:val="single" w:sz="24" w:space="1" w:color="F0CDA1" w:themeColor="accent1"/>
      </w:pBdr>
    </w:pPr>
    <w:rPr>
      <w:rFonts w:ascii="Calibri" w:hAnsi="Calibri"/>
      <w:b/>
      <w:color w:val="107082" w:themeColor="accent2"/>
      <w:sz w:val="40"/>
    </w:rPr>
  </w:style>
  <w:style w:type="paragraph" w:styleId="11">
    <w:name w:val="toc 1"/>
    <w:basedOn w:val="a2"/>
    <w:next w:val="a2"/>
    <w:autoRedefine/>
    <w:uiPriority w:val="39"/>
    <w:rsid w:val="001E1E58"/>
    <w:pPr>
      <w:spacing w:after="100"/>
    </w:pPr>
  </w:style>
  <w:style w:type="character" w:styleId="af8">
    <w:name w:val="Hyperlink"/>
    <w:basedOn w:val="a3"/>
    <w:uiPriority w:val="99"/>
    <w:unhideWhenUsed/>
    <w:rsid w:val="001E1E58"/>
    <w:rPr>
      <w:color w:val="000000" w:themeColor="hyperlink"/>
      <w:u w:val="single"/>
    </w:rPr>
  </w:style>
  <w:style w:type="paragraph" w:styleId="23">
    <w:name w:val="toc 2"/>
    <w:basedOn w:val="a2"/>
    <w:next w:val="a2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af9">
    <w:name w:val="annotation reference"/>
    <w:basedOn w:val="a3"/>
    <w:uiPriority w:val="99"/>
    <w:semiHidden/>
    <w:unhideWhenUsed/>
    <w:rsid w:val="007C136F"/>
    <w:rPr>
      <w:sz w:val="16"/>
      <w:szCs w:val="16"/>
    </w:rPr>
  </w:style>
  <w:style w:type="paragraph" w:styleId="afa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a">
    <w:name w:val="List Bullet"/>
    <w:basedOn w:val="a2"/>
    <w:uiPriority w:val="99"/>
    <w:rsid w:val="004474ED"/>
    <w:pPr>
      <w:numPr>
        <w:numId w:val="16"/>
      </w:numPr>
      <w:spacing w:before="0" w:after="200" w:line="276" w:lineRule="auto"/>
      <w:ind w:left="340" w:hanging="340"/>
    </w:pPr>
    <w:rPr>
      <w:sz w:val="23"/>
    </w:rPr>
  </w:style>
  <w:style w:type="paragraph" w:styleId="a1">
    <w:name w:val="List Number"/>
    <w:basedOn w:val="a2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afb">
    <w:name w:val="Strong"/>
    <w:basedOn w:val="a3"/>
    <w:uiPriority w:val="22"/>
    <w:qFormat/>
    <w:rsid w:val="00BA31C4"/>
    <w:rPr>
      <w:b/>
      <w:bCs/>
    </w:rPr>
  </w:style>
  <w:style w:type="character" w:customStyle="1" w:styleId="afc">
    <w:name w:val="Полужирный"/>
    <w:uiPriority w:val="1"/>
    <w:qFormat/>
    <w:rsid w:val="00BA31C4"/>
    <w:rPr>
      <w:b/>
      <w:bCs/>
    </w:rPr>
  </w:style>
  <w:style w:type="paragraph" w:styleId="2">
    <w:name w:val="List Bullet 2"/>
    <w:basedOn w:val="a2"/>
    <w:uiPriority w:val="99"/>
    <w:rsid w:val="00D27AF8"/>
    <w:pPr>
      <w:numPr>
        <w:numId w:val="35"/>
      </w:numPr>
      <w:spacing w:before="0"/>
    </w:pPr>
  </w:style>
  <w:style w:type="paragraph" w:customStyle="1" w:styleId="12">
    <w:name w:val="Заголовок графика 1"/>
    <w:basedOn w:val="a2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24">
    <w:name w:val="Заголовок графика 2"/>
    <w:basedOn w:val="a2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32">
    <w:name w:val="Заголовок графика 3"/>
    <w:basedOn w:val="a2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42">
    <w:name w:val="Заголовок графика 4"/>
    <w:basedOn w:val="a2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a0">
    <w:name w:val="Маркер графика"/>
    <w:basedOn w:val="a2"/>
    <w:qFormat/>
    <w:rsid w:val="008965F6"/>
    <w:pPr>
      <w:numPr>
        <w:numId w:val="28"/>
      </w:numPr>
      <w:spacing w:before="0" w:line="216" w:lineRule="auto"/>
      <w:ind w:left="284" w:hanging="284"/>
    </w:pPr>
    <w:rPr>
      <w:sz w:val="20"/>
    </w:rPr>
  </w:style>
  <w:style w:type="paragraph" w:customStyle="1" w:styleId="20">
    <w:name w:val="Маркер графика 2"/>
    <w:basedOn w:val="a2"/>
    <w:qFormat/>
    <w:rsid w:val="008965F6"/>
    <w:pPr>
      <w:numPr>
        <w:numId w:val="30"/>
      </w:numPr>
      <w:spacing w:before="0" w:line="216" w:lineRule="auto"/>
      <w:ind w:left="284" w:hanging="284"/>
    </w:pPr>
    <w:rPr>
      <w:sz w:val="20"/>
    </w:rPr>
  </w:style>
  <w:style w:type="paragraph" w:customStyle="1" w:styleId="3">
    <w:name w:val="Маркер графика 3"/>
    <w:basedOn w:val="a2"/>
    <w:qFormat/>
    <w:rsid w:val="008965F6"/>
    <w:pPr>
      <w:numPr>
        <w:numId w:val="29"/>
      </w:numPr>
      <w:spacing w:before="0" w:line="216" w:lineRule="auto"/>
      <w:ind w:left="284" w:hanging="284"/>
    </w:pPr>
    <w:rPr>
      <w:sz w:val="20"/>
    </w:rPr>
  </w:style>
  <w:style w:type="paragraph" w:customStyle="1" w:styleId="4">
    <w:name w:val="Маркер графика 4"/>
    <w:basedOn w:val="a2"/>
    <w:qFormat/>
    <w:rsid w:val="008965F6"/>
    <w:pPr>
      <w:numPr>
        <w:numId w:val="31"/>
      </w:numPr>
      <w:spacing w:before="0" w:line="240" w:lineRule="auto"/>
      <w:ind w:left="284" w:hanging="284"/>
    </w:pPr>
    <w:rPr>
      <w:sz w:val="20"/>
    </w:rPr>
  </w:style>
  <w:style w:type="paragraph" w:customStyle="1" w:styleId="afd">
    <w:name w:val="Текст таблицы (крупный)"/>
    <w:basedOn w:val="a2"/>
    <w:qFormat/>
    <w:rsid w:val="004474ED"/>
    <w:pPr>
      <w:spacing w:before="0" w:line="240" w:lineRule="auto"/>
    </w:pPr>
    <w:rPr>
      <w:color w:val="0D0D0D" w:themeColor="text1" w:themeTint="F2"/>
      <w:sz w:val="17"/>
    </w:rPr>
  </w:style>
  <w:style w:type="paragraph" w:customStyle="1" w:styleId="afe">
    <w:name w:val="Заголовки таблицы"/>
    <w:basedOn w:val="a2"/>
    <w:qFormat/>
    <w:rsid w:val="005627DC"/>
    <w:pPr>
      <w:spacing w:before="0" w:line="216" w:lineRule="auto"/>
      <w:ind w:left="85"/>
    </w:pPr>
    <w:rPr>
      <w:b/>
      <w:caps/>
      <w:color w:val="FFFFFF" w:themeColor="background1"/>
      <w:sz w:val="17"/>
      <w:szCs w:val="18"/>
    </w:rPr>
  </w:style>
  <w:style w:type="character" w:styleId="aff">
    <w:name w:val="page number"/>
    <w:basedOn w:val="a3"/>
    <w:uiPriority w:val="99"/>
    <w:rsid w:val="00096BE1"/>
    <w:rPr>
      <w:color w:val="auto"/>
      <w:sz w:val="1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mailto:info@zertis.kz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man\AppData\Roaming\Microsoft\&#1064;&#1072;&#1073;&#1083;&#1086;&#1085;&#1099;\&#1041;&#1080;&#1079;&#1085;&#1077;&#1089;-&#1087;&#1083;&#1072;&#1085;%20&#1074;%20&#1089;&#1092;&#1077;&#1088;&#1077;%20&#1087;&#1088;&#1086;&#1092;&#1077;&#1089;&#1089;&#1080;&#1086;&#1085;&#1072;&#1083;&#1100;&#1085;&#1099;&#1093;%20&#1091;&#1089;&#1083;&#1091;&#107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6ED587068784BB294A4C1BB2E50096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4A5467-5EBE-4FBF-A969-806E9445AD51}"/>
      </w:docPartPr>
      <w:docPartBody>
        <w:p w:rsidR="006C572F" w:rsidRDefault="004604F5">
          <w:pPr>
            <w:pStyle w:val="C6ED587068784BB294A4C1BB2E500969"/>
          </w:pPr>
          <w:r w:rsidRPr="004474ED">
            <w:rPr>
              <w:noProof/>
              <w:lang w:bidi="ru-RU"/>
            </w:rPr>
            <w:t>ПРОФЕССИОНАЛЬНЫЕ</w:t>
          </w:r>
        </w:p>
      </w:docPartBody>
    </w:docPart>
    <w:docPart>
      <w:docPartPr>
        <w:name w:val="072468D9626F48DEB21F1A3E004BEC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D210DC-12EC-45B2-9667-2F6EE1EFB16F}"/>
      </w:docPartPr>
      <w:docPartBody>
        <w:p w:rsidR="006C572F" w:rsidRDefault="004604F5">
          <w:pPr>
            <w:pStyle w:val="072468D9626F48DEB21F1A3E004BEC4C"/>
          </w:pPr>
          <w:r w:rsidRPr="004474ED">
            <w:rPr>
              <w:noProof/>
              <w:lang w:bidi="ru-RU"/>
            </w:rPr>
            <w:t>Введение</w:t>
          </w:r>
        </w:p>
      </w:docPartBody>
    </w:docPart>
    <w:docPart>
      <w:docPartPr>
        <w:name w:val="6EC05A21E12D4AA48EB2D41015CD3E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77937D-5A2A-4712-8E50-BA1CDBEF56DE}"/>
      </w:docPartPr>
      <w:docPartBody>
        <w:p w:rsidR="004604F5" w:rsidRDefault="004604F5">
          <w:pPr>
            <w:pStyle w:val="6EC05A21E12D4AA48EB2D41015CD3E52"/>
          </w:pPr>
          <w:r w:rsidRPr="004474ED">
            <w:rPr>
              <w:noProof/>
              <w:lang w:bidi="ru-RU"/>
            </w:rPr>
            <w:t>Резюме бизнес-плана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8E049D40"/>
    <w:lvl w:ilvl="0">
      <w:start w:val="1"/>
      <w:numFmt w:val="bullet"/>
      <w:pStyle w:val="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>
    <w:nsid w:val="02F059C5"/>
    <w:multiLevelType w:val="hybridMultilevel"/>
    <w:tmpl w:val="117894FC"/>
    <w:lvl w:ilvl="0" w:tplc="3060231A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8C1828"/>
    <w:multiLevelType w:val="hybridMultilevel"/>
    <w:tmpl w:val="45148FEC"/>
    <w:lvl w:ilvl="0" w:tplc="C9B6E9BC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4F5"/>
    <w:rsid w:val="004604F5"/>
    <w:rsid w:val="00591CE8"/>
    <w:rsid w:val="006C572F"/>
    <w:rsid w:val="00F6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C6ED587068784BB294A4C1BB2E500969">
    <w:name w:val="C6ED587068784BB294A4C1BB2E500969"/>
  </w:style>
  <w:style w:type="paragraph" w:customStyle="1" w:styleId="072468D9626F48DEB21F1A3E004BEC4C">
    <w:name w:val="072468D9626F48DEB21F1A3E004BEC4C"/>
  </w:style>
  <w:style w:type="paragraph" w:customStyle="1" w:styleId="5B56DB67C1BF441B9B08658588932E0B">
    <w:name w:val="5B56DB67C1BF441B9B08658588932E0B"/>
  </w:style>
  <w:style w:type="paragraph" w:styleId="a">
    <w:name w:val="List Bullet"/>
    <w:basedOn w:val="a1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lang w:eastAsia="en-US"/>
    </w:rPr>
  </w:style>
  <w:style w:type="paragraph" w:customStyle="1" w:styleId="AB71A27F00254E22942F082A5D30C331">
    <w:name w:val="AB71A27F00254E22942F082A5D30C331"/>
  </w:style>
  <w:style w:type="paragraph" w:customStyle="1" w:styleId="EEF6C1CD6C3B43F28EF9695C99F208C5">
    <w:name w:val="EEF6C1CD6C3B43F28EF9695C99F208C5"/>
  </w:style>
  <w:style w:type="paragraph" w:customStyle="1" w:styleId="5323BC0AB2EE4EF9836AAECF191D232D">
    <w:name w:val="5323BC0AB2EE4EF9836AAECF191D232D"/>
  </w:style>
  <w:style w:type="paragraph" w:styleId="a0">
    <w:name w:val="List Number"/>
    <w:basedOn w:val="a1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lang w:eastAsia="en-US"/>
    </w:rPr>
  </w:style>
  <w:style w:type="paragraph" w:customStyle="1" w:styleId="B8FDC3700F5447CAB789577C11B5BD28">
    <w:name w:val="B8FDC3700F5447CAB789577C11B5BD28"/>
  </w:style>
  <w:style w:type="paragraph" w:customStyle="1" w:styleId="9CCCCC65D0824B8F87F91B5C2AA4A2BA">
    <w:name w:val="9CCCCC65D0824B8F87F91B5C2AA4A2BA"/>
  </w:style>
  <w:style w:type="paragraph" w:customStyle="1" w:styleId="6EC05A21E12D4AA48EB2D41015CD3E52">
    <w:name w:val="6EC05A21E12D4AA48EB2D41015CD3E52"/>
  </w:style>
  <w:style w:type="paragraph" w:customStyle="1" w:styleId="EF7E165CBF37475BA4AA50ED6700EA64">
    <w:name w:val="EF7E165CBF37475BA4AA50ED6700EA64"/>
  </w:style>
  <w:style w:type="paragraph" w:customStyle="1" w:styleId="918E8D434A474D89B0EC021B07EA58FE">
    <w:name w:val="918E8D434A474D89B0EC021B07EA58FE"/>
  </w:style>
  <w:style w:type="paragraph" w:customStyle="1" w:styleId="4BFC9A46A693436ABE06B3A69BFB615A">
    <w:name w:val="4BFC9A46A693436ABE06B3A69BFB615A"/>
  </w:style>
  <w:style w:type="paragraph" w:customStyle="1" w:styleId="420F0D8867864A1FA5740CA4AE6D10AB">
    <w:name w:val="420F0D8867864A1FA5740CA4AE6D10AB"/>
  </w:style>
  <w:style w:type="paragraph" w:customStyle="1" w:styleId="EFDB7774D51E46EF9B17F7243DD85B56">
    <w:name w:val="EFDB7774D51E46EF9B17F7243DD85B56"/>
  </w:style>
  <w:style w:type="paragraph" w:customStyle="1" w:styleId="74E7C4133D714403BDD302CEC4D53413">
    <w:name w:val="74E7C4133D714403BDD302CEC4D53413"/>
  </w:style>
  <w:style w:type="paragraph" w:customStyle="1" w:styleId="57A67191DF37455A82F4E888A53E8092">
    <w:name w:val="57A67191DF37455A82F4E888A53E8092"/>
  </w:style>
  <w:style w:type="paragraph" w:customStyle="1" w:styleId="3ADB9A02BA4544A5A868CC1B4F8B4E02">
    <w:name w:val="3ADB9A02BA4544A5A868CC1B4F8B4E02"/>
  </w:style>
  <w:style w:type="paragraph" w:customStyle="1" w:styleId="157DB7D470A042E4A4DCF0E274BFBA44">
    <w:name w:val="157DB7D470A042E4A4DCF0E274BFBA44"/>
  </w:style>
  <w:style w:type="paragraph" w:customStyle="1" w:styleId="B7816B51A82C4F6E8DBFE44ACD5D7AD1">
    <w:name w:val="B7816B51A82C4F6E8DBFE44ACD5D7AD1"/>
  </w:style>
  <w:style w:type="paragraph" w:customStyle="1" w:styleId="38500683D7BF47FBBF924D25252777E3">
    <w:name w:val="38500683D7BF47FBBF924D25252777E3"/>
  </w:style>
  <w:style w:type="paragraph" w:customStyle="1" w:styleId="63F13B34FB154F94B5BB19C6DEA14357">
    <w:name w:val="63F13B34FB154F94B5BB19C6DEA14357"/>
  </w:style>
  <w:style w:type="paragraph" w:customStyle="1" w:styleId="9838C591ACD5458E91EC312310E728B6">
    <w:name w:val="9838C591ACD5458E91EC312310E728B6"/>
  </w:style>
  <w:style w:type="paragraph" w:customStyle="1" w:styleId="38AAE6BDA7374EB3BB24306678B726DA">
    <w:name w:val="38AAE6BDA7374EB3BB24306678B726DA"/>
  </w:style>
  <w:style w:type="paragraph" w:customStyle="1" w:styleId="FE0BA5AB56F54E9781B9C82986F480F0">
    <w:name w:val="FE0BA5AB56F54E9781B9C82986F480F0"/>
  </w:style>
  <w:style w:type="paragraph" w:customStyle="1" w:styleId="A404F1C725AD4CEFA99E9EC5F7371AF6">
    <w:name w:val="A404F1C725AD4CEFA99E9EC5F7371AF6"/>
  </w:style>
  <w:style w:type="paragraph" w:customStyle="1" w:styleId="13F40FF41597448EAB66D35EA86EB95F">
    <w:name w:val="13F40FF41597448EAB66D35EA86EB95F"/>
  </w:style>
  <w:style w:type="paragraph" w:customStyle="1" w:styleId="1640C2A0EB2841BCBA129AA37BDBB3B5">
    <w:name w:val="1640C2A0EB2841BCBA129AA37BDBB3B5"/>
  </w:style>
  <w:style w:type="paragraph" w:customStyle="1" w:styleId="4E69A4A9D88942CEA8F25DE38E1BC2AB">
    <w:name w:val="4E69A4A9D88942CEA8F25DE38E1BC2AB"/>
  </w:style>
  <w:style w:type="paragraph" w:customStyle="1" w:styleId="D91DBED82303433DBF97A3DD4313B3D7">
    <w:name w:val="D91DBED82303433DBF97A3DD4313B3D7"/>
  </w:style>
  <w:style w:type="paragraph" w:customStyle="1" w:styleId="08BD567BE9B444778197939F4DF443A5">
    <w:name w:val="08BD567BE9B444778197939F4DF443A5"/>
  </w:style>
  <w:style w:type="paragraph" w:customStyle="1" w:styleId="4FB964913E794D7891CFAD341ECA31C0">
    <w:name w:val="4FB964913E794D7891CFAD341ECA31C0"/>
  </w:style>
  <w:style w:type="paragraph" w:customStyle="1" w:styleId="1214EFF181964CFDA76955ECB2EA3D3A">
    <w:name w:val="1214EFF181964CFDA76955ECB2EA3D3A"/>
  </w:style>
  <w:style w:type="paragraph" w:customStyle="1" w:styleId="20575D85A5A54121A57DFBE76B6416CE">
    <w:name w:val="20575D85A5A54121A57DFBE76B6416CE"/>
  </w:style>
  <w:style w:type="paragraph" w:customStyle="1" w:styleId="880EA6F603754727A4E5646AF05C792E">
    <w:name w:val="880EA6F603754727A4E5646AF05C792E"/>
  </w:style>
  <w:style w:type="paragraph" w:customStyle="1" w:styleId="8D9153D11D944C5385F0829E1C7472E3">
    <w:name w:val="8D9153D11D944C5385F0829E1C7472E3"/>
  </w:style>
  <w:style w:type="paragraph" w:customStyle="1" w:styleId="045903C71E70405788BE9E69885646E5">
    <w:name w:val="045903C71E70405788BE9E69885646E5"/>
  </w:style>
  <w:style w:type="paragraph" w:customStyle="1" w:styleId="2736F49631174914A2F96C5774D04B96">
    <w:name w:val="2736F49631174914A2F96C5774D04B96"/>
  </w:style>
  <w:style w:type="paragraph" w:customStyle="1" w:styleId="54197BA2702846B38398C730318FB0BD">
    <w:name w:val="54197BA2702846B38398C730318FB0BD"/>
  </w:style>
  <w:style w:type="paragraph" w:customStyle="1" w:styleId="849983901F65427A9E68214447550855">
    <w:name w:val="849983901F65427A9E68214447550855"/>
  </w:style>
  <w:style w:type="paragraph" w:customStyle="1" w:styleId="EB354C52E9794CCE97DD23BD9BBC2FB9">
    <w:name w:val="EB354C52E9794CCE97DD23BD9BBC2FB9"/>
  </w:style>
  <w:style w:type="paragraph" w:customStyle="1" w:styleId="77AE44A042D84089919DFD3032DCB810">
    <w:name w:val="77AE44A042D84089919DFD3032DCB810"/>
  </w:style>
  <w:style w:type="paragraph" w:customStyle="1" w:styleId="FD8B31F0142840A9803639821DAE4DF8">
    <w:name w:val="FD8B31F0142840A9803639821DAE4DF8"/>
  </w:style>
  <w:style w:type="paragraph" w:customStyle="1" w:styleId="DBAF9638B3BC418DB66E5233D7330BAB">
    <w:name w:val="DBAF9638B3BC418DB66E5233D7330BAB"/>
  </w:style>
  <w:style w:type="paragraph" w:customStyle="1" w:styleId="4F3859499DF041BB994E7F902FAF05A4">
    <w:name w:val="4F3859499DF041BB994E7F902FAF05A4"/>
  </w:style>
  <w:style w:type="paragraph" w:customStyle="1" w:styleId="D5903176CE714EACBC8115B3F9DCF67A">
    <w:name w:val="D5903176CE714EACBC8115B3F9DCF67A"/>
  </w:style>
  <w:style w:type="paragraph" w:customStyle="1" w:styleId="33121EAF48FC4617A72E1D670D41C995">
    <w:name w:val="33121EAF48FC4617A72E1D670D41C995"/>
  </w:style>
  <w:style w:type="paragraph" w:customStyle="1" w:styleId="0BEAE8CC285A445A8385932CEA6FF95E">
    <w:name w:val="0BEAE8CC285A445A8385932CEA6FF95E"/>
  </w:style>
  <w:style w:type="paragraph" w:customStyle="1" w:styleId="641D4327B8B244DD82DD4639CCBC95F1">
    <w:name w:val="641D4327B8B244DD82DD4639CCBC95F1"/>
  </w:style>
  <w:style w:type="paragraph" w:customStyle="1" w:styleId="BB859A504C6844729EC6370BD7EDA14A">
    <w:name w:val="BB859A504C6844729EC6370BD7EDA14A"/>
  </w:style>
  <w:style w:type="paragraph" w:customStyle="1" w:styleId="9C77F3B7957B4885BE88812596284CA4">
    <w:name w:val="9C77F3B7957B4885BE88812596284CA4"/>
  </w:style>
  <w:style w:type="paragraph" w:customStyle="1" w:styleId="320C0B62E6B24370AB1743C3C62292B1">
    <w:name w:val="320C0B62E6B24370AB1743C3C62292B1"/>
  </w:style>
  <w:style w:type="paragraph" w:customStyle="1" w:styleId="A2BCC229B29F4E49985A72E5E7F2133B">
    <w:name w:val="A2BCC229B29F4E49985A72E5E7F2133B"/>
  </w:style>
  <w:style w:type="paragraph" w:customStyle="1" w:styleId="0CBFC3353D3849508B96F3A4D7C43504">
    <w:name w:val="0CBFC3353D3849508B96F3A4D7C43504"/>
  </w:style>
  <w:style w:type="paragraph" w:customStyle="1" w:styleId="1D979D1C60034C328F5AA9296048013D">
    <w:name w:val="1D979D1C60034C328F5AA9296048013D"/>
  </w:style>
  <w:style w:type="paragraph" w:customStyle="1" w:styleId="E760DB372B054E5683614F65FB7268D4">
    <w:name w:val="E760DB372B054E5683614F65FB7268D4"/>
  </w:style>
  <w:style w:type="paragraph" w:customStyle="1" w:styleId="1D6453B7889F40F1A93E975C5897D9B3">
    <w:name w:val="1D6453B7889F40F1A93E975C5897D9B3"/>
  </w:style>
  <w:style w:type="paragraph" w:customStyle="1" w:styleId="62F8DD067DBF437BA62BF173ABCEC8E6">
    <w:name w:val="62F8DD067DBF437BA62BF173ABCEC8E6"/>
  </w:style>
  <w:style w:type="paragraph" w:customStyle="1" w:styleId="441A6A8ECE8342329D6974D45B4F5B23">
    <w:name w:val="441A6A8ECE8342329D6974D45B4F5B23"/>
  </w:style>
  <w:style w:type="paragraph" w:customStyle="1" w:styleId="143A558B974E484D81BD1A922975A6EA">
    <w:name w:val="143A558B974E484D81BD1A922975A6EA"/>
  </w:style>
  <w:style w:type="paragraph" w:customStyle="1" w:styleId="409EFC4FC1694E2B92804D2B8EF023BE">
    <w:name w:val="409EFC4FC1694E2B92804D2B8EF023BE"/>
  </w:style>
  <w:style w:type="paragraph" w:customStyle="1" w:styleId="9934C40C15C14F91BCD39B2E2789B1DB">
    <w:name w:val="9934C40C15C14F91BCD39B2E2789B1DB"/>
  </w:style>
  <w:style w:type="paragraph" w:customStyle="1" w:styleId="4FE43887F6164D4DA99161258E6DAE54">
    <w:name w:val="4FE43887F6164D4DA99161258E6DAE54"/>
  </w:style>
  <w:style w:type="paragraph" w:customStyle="1" w:styleId="E0154E6AE1164C78A152406DC1F2A60F">
    <w:name w:val="E0154E6AE1164C78A152406DC1F2A60F"/>
  </w:style>
  <w:style w:type="paragraph" w:customStyle="1" w:styleId="C4E7FC1495AF44C39578F7754821585E">
    <w:name w:val="C4E7FC1495AF44C39578F7754821585E"/>
  </w:style>
  <w:style w:type="paragraph" w:customStyle="1" w:styleId="B84C63DEFE67400EB44996DB7A9A3DA3">
    <w:name w:val="B84C63DEFE67400EB44996DB7A9A3DA3"/>
  </w:style>
  <w:style w:type="paragraph" w:customStyle="1" w:styleId="AFE036E8648F4DCF95AEB2D421895ADD">
    <w:name w:val="AFE036E8648F4DCF95AEB2D421895ADD"/>
  </w:style>
  <w:style w:type="paragraph" w:customStyle="1" w:styleId="4A91DEF0B1B24BFD91D7D2F82C244FFC">
    <w:name w:val="4A91DEF0B1B24BFD91D7D2F82C244FFC"/>
  </w:style>
  <w:style w:type="paragraph" w:customStyle="1" w:styleId="1A3E467C4DBA437595B01B3D78FC0745">
    <w:name w:val="1A3E467C4DBA437595B01B3D78FC0745"/>
  </w:style>
  <w:style w:type="paragraph" w:customStyle="1" w:styleId="450F1C4DDC5A4FDE9723DDA9906AE2F9">
    <w:name w:val="450F1C4DDC5A4FDE9723DDA9906AE2F9"/>
  </w:style>
  <w:style w:type="paragraph" w:customStyle="1" w:styleId="85C8B89E2AF54B91AD49F8E959E18668">
    <w:name w:val="85C8B89E2AF54B91AD49F8E959E18668"/>
  </w:style>
  <w:style w:type="paragraph" w:customStyle="1" w:styleId="77206B08BCC14CCBB774E979B27383F3">
    <w:name w:val="77206B08BCC14CCBB774E979B27383F3"/>
  </w:style>
  <w:style w:type="paragraph" w:customStyle="1" w:styleId="DD427380307A40AC876531DC08052FFF">
    <w:name w:val="DD427380307A40AC876531DC08052FFF"/>
  </w:style>
  <w:style w:type="paragraph" w:customStyle="1" w:styleId="08B0335BC2C847329AA712B67500DCDB">
    <w:name w:val="08B0335BC2C847329AA712B67500DCDB"/>
  </w:style>
  <w:style w:type="paragraph" w:customStyle="1" w:styleId="B4116FCCE0C64939A3B47A6CED58C1B8">
    <w:name w:val="B4116FCCE0C64939A3B47A6CED58C1B8"/>
  </w:style>
  <w:style w:type="paragraph" w:customStyle="1" w:styleId="C3D0BBC70CEA4D01BC987F717B5DDD7C">
    <w:name w:val="C3D0BBC70CEA4D01BC987F717B5DDD7C"/>
  </w:style>
  <w:style w:type="paragraph" w:customStyle="1" w:styleId="D56D20C05451447F84873D175284E570">
    <w:name w:val="D56D20C05451447F84873D175284E570"/>
  </w:style>
  <w:style w:type="paragraph" w:customStyle="1" w:styleId="AB1EE5F43926407BB6C9D1B516D8A123">
    <w:name w:val="AB1EE5F43926407BB6C9D1B516D8A123"/>
  </w:style>
  <w:style w:type="paragraph" w:customStyle="1" w:styleId="691353AD42E3407692A00F4540A38542">
    <w:name w:val="691353AD42E3407692A00F4540A38542"/>
  </w:style>
  <w:style w:type="paragraph" w:customStyle="1" w:styleId="F598ACF303544745BDB5F85AB5812600">
    <w:name w:val="F598ACF303544745BDB5F85AB5812600"/>
  </w:style>
  <w:style w:type="paragraph" w:customStyle="1" w:styleId="DEA98E8D56604EC79070F8B437966C8B">
    <w:name w:val="DEA98E8D56604EC79070F8B437966C8B"/>
  </w:style>
  <w:style w:type="paragraph" w:customStyle="1" w:styleId="F78DEF886A9545D0946239E3477FC88B">
    <w:name w:val="F78DEF886A9545D0946239E3477FC88B"/>
  </w:style>
  <w:style w:type="paragraph" w:customStyle="1" w:styleId="49770924F5F549569E1CB6FA68A12DC0">
    <w:name w:val="49770924F5F549569E1CB6FA68A12DC0"/>
  </w:style>
  <w:style w:type="paragraph" w:customStyle="1" w:styleId="A09EDC439D06444F81461792D07FF342">
    <w:name w:val="A09EDC439D06444F81461792D07FF342"/>
  </w:style>
  <w:style w:type="paragraph" w:customStyle="1" w:styleId="A87C07F4867949B48EDCBD049FD82E39">
    <w:name w:val="A87C07F4867949B48EDCBD049FD82E39"/>
  </w:style>
  <w:style w:type="paragraph" w:customStyle="1" w:styleId="01C0DBA6F09341979B8C0E79ECDA410C">
    <w:name w:val="01C0DBA6F09341979B8C0E79ECDA410C"/>
  </w:style>
  <w:style w:type="paragraph" w:customStyle="1" w:styleId="EFCD7D7285DA420B93561AA7B09A8B09">
    <w:name w:val="EFCD7D7285DA420B93561AA7B09A8B09"/>
  </w:style>
  <w:style w:type="paragraph" w:customStyle="1" w:styleId="009891A9F2214FC080AE30A7F0ED0F04">
    <w:name w:val="009891A9F2214FC080AE30A7F0ED0F04"/>
  </w:style>
  <w:style w:type="paragraph" w:customStyle="1" w:styleId="9F3319791116450FB56E93BAB457D89C">
    <w:name w:val="9F3319791116450FB56E93BAB457D89C"/>
  </w:style>
  <w:style w:type="paragraph" w:customStyle="1" w:styleId="5940AE645C8D4E40BDB0E61499D6393E">
    <w:name w:val="5940AE645C8D4E40BDB0E61499D6393E"/>
  </w:style>
  <w:style w:type="paragraph" w:customStyle="1" w:styleId="8360BEBAC0C645F2BACD250FC3EEF16F">
    <w:name w:val="8360BEBAC0C645F2BACD250FC3EEF16F"/>
  </w:style>
  <w:style w:type="paragraph" w:styleId="2">
    <w:name w:val="List Bullet 2"/>
    <w:basedOn w:val="a1"/>
    <w:uiPriority w:val="99"/>
    <w:pPr>
      <w:numPr>
        <w:numId w:val="3"/>
      </w:numPr>
      <w:spacing w:after="0" w:line="288" w:lineRule="auto"/>
    </w:pPr>
    <w:rPr>
      <w:rFonts w:eastAsiaTheme="minorHAnsi"/>
      <w:color w:val="595959" w:themeColor="text1" w:themeTint="A6"/>
      <w:lang w:eastAsia="en-US"/>
    </w:rPr>
  </w:style>
  <w:style w:type="paragraph" w:customStyle="1" w:styleId="703F9DDE46A94E3DA8C15D60056DE95D">
    <w:name w:val="703F9DDE46A94E3DA8C15D60056DE95D"/>
  </w:style>
  <w:style w:type="paragraph" w:customStyle="1" w:styleId="2C9F4E20E429495FB7F49A1C4F51BEE7">
    <w:name w:val="2C9F4E20E429495FB7F49A1C4F51BEE7"/>
  </w:style>
  <w:style w:type="paragraph" w:customStyle="1" w:styleId="A87008E806B14D2B93718EF44EF965EC">
    <w:name w:val="A87008E806B14D2B93718EF44EF965EC"/>
  </w:style>
  <w:style w:type="paragraph" w:customStyle="1" w:styleId="B25A78C0311A4E33B6961BEECA162EA4">
    <w:name w:val="B25A78C0311A4E33B6961BEECA162EA4"/>
  </w:style>
  <w:style w:type="paragraph" w:customStyle="1" w:styleId="2FD81C6DEB9448E5B3CB80F953AA1273">
    <w:name w:val="2FD81C6DEB9448E5B3CB80F953AA1273"/>
  </w:style>
  <w:style w:type="paragraph" w:customStyle="1" w:styleId="F663645B25334F118A5AB081CD17033A">
    <w:name w:val="F663645B25334F118A5AB081CD17033A"/>
  </w:style>
  <w:style w:type="paragraph" w:customStyle="1" w:styleId="90AAF1FB4452408DA72B28923E5D0E74">
    <w:name w:val="90AAF1FB4452408DA72B28923E5D0E74"/>
  </w:style>
  <w:style w:type="paragraph" w:customStyle="1" w:styleId="BB40EC169F8240D787A6582756E18AFA">
    <w:name w:val="BB40EC169F8240D787A6582756E18AFA"/>
  </w:style>
  <w:style w:type="paragraph" w:customStyle="1" w:styleId="5840E0FEE12842649A4537C0E923289B">
    <w:name w:val="5840E0FEE12842649A4537C0E923289B"/>
  </w:style>
  <w:style w:type="paragraph" w:customStyle="1" w:styleId="B4A165C832A5431FAFADDC67EB144E5B">
    <w:name w:val="B4A165C832A5431FAFADDC67EB144E5B"/>
  </w:style>
  <w:style w:type="paragraph" w:customStyle="1" w:styleId="0422EBE2D7CE43098927242CC07BA72C">
    <w:name w:val="0422EBE2D7CE43098927242CC07BA72C"/>
  </w:style>
  <w:style w:type="paragraph" w:customStyle="1" w:styleId="92442414F35D45F494757C32C8BFF39F">
    <w:name w:val="92442414F35D45F494757C32C8BFF39F"/>
  </w:style>
  <w:style w:type="paragraph" w:customStyle="1" w:styleId="01698272A4B34AFEB8DF6367679AFAAF">
    <w:name w:val="01698272A4B34AFEB8DF6367679AFAAF"/>
  </w:style>
  <w:style w:type="paragraph" w:customStyle="1" w:styleId="3A372AB9C0D54C50B0E0203AEC6D8962">
    <w:name w:val="3A372AB9C0D54C50B0E0203AEC6D8962"/>
  </w:style>
  <w:style w:type="paragraph" w:customStyle="1" w:styleId="D028EF0F588F47FC967DAE6888F66B50">
    <w:name w:val="D028EF0F588F47FC967DAE6888F66B50"/>
  </w:style>
  <w:style w:type="paragraph" w:customStyle="1" w:styleId="ECA402235BDD4C67948C98E91BB84928">
    <w:name w:val="ECA402235BDD4C67948C98E91BB84928"/>
  </w:style>
  <w:style w:type="paragraph" w:customStyle="1" w:styleId="2B17515AC1EB4C95ABBADC85FDEDC64D">
    <w:name w:val="2B17515AC1EB4C95ABBADC85FDEDC64D"/>
  </w:style>
  <w:style w:type="paragraph" w:customStyle="1" w:styleId="045BE82047AB48C49AFE9E6A0849E31E">
    <w:name w:val="045BE82047AB48C49AFE9E6A0849E31E"/>
  </w:style>
  <w:style w:type="paragraph" w:customStyle="1" w:styleId="B7842AA0DE8D4A2C958B91D33C492638">
    <w:name w:val="B7842AA0DE8D4A2C958B91D33C492638"/>
  </w:style>
  <w:style w:type="paragraph" w:customStyle="1" w:styleId="5FB8216BE8F143DB85099406E3AF9E11">
    <w:name w:val="5FB8216BE8F143DB85099406E3AF9E11"/>
  </w:style>
  <w:style w:type="paragraph" w:customStyle="1" w:styleId="4ACA763968B54071A4E0DAFBBEE4C523">
    <w:name w:val="4ACA763968B54071A4E0DAFBBEE4C523"/>
  </w:style>
  <w:style w:type="paragraph" w:customStyle="1" w:styleId="092366A93EBF4E4381D7DAF6ED21136F">
    <w:name w:val="092366A93EBF4E4381D7DAF6ED21136F"/>
  </w:style>
  <w:style w:type="paragraph" w:customStyle="1" w:styleId="21DFAB3C9F9A432FA9BFABE52395D635">
    <w:name w:val="21DFAB3C9F9A432FA9BFABE52395D635"/>
  </w:style>
  <w:style w:type="paragraph" w:customStyle="1" w:styleId="E672C329606D4BE28B8FF618ED239CB1">
    <w:name w:val="E672C329606D4BE28B8FF618ED239CB1"/>
  </w:style>
  <w:style w:type="paragraph" w:customStyle="1" w:styleId="D502EAE4FD324334A8B1DC6BF554B336">
    <w:name w:val="D502EAE4FD324334A8B1DC6BF554B336"/>
  </w:style>
  <w:style w:type="paragraph" w:customStyle="1" w:styleId="03AF977BA5984884AF03F13CBF634BA8">
    <w:name w:val="03AF977BA5984884AF03F13CBF634BA8"/>
  </w:style>
  <w:style w:type="paragraph" w:customStyle="1" w:styleId="048D82E2FECF4957BEFE20383E10E4D6">
    <w:name w:val="048D82E2FECF4957BEFE20383E10E4D6"/>
  </w:style>
  <w:style w:type="paragraph" w:customStyle="1" w:styleId="AA1B7649986249EEA383A96898883FAD">
    <w:name w:val="AA1B7649986249EEA383A96898883FAD"/>
  </w:style>
  <w:style w:type="paragraph" w:customStyle="1" w:styleId="1F765C633F134F8D80596732ECE656D3">
    <w:name w:val="1F765C633F134F8D80596732ECE656D3"/>
  </w:style>
  <w:style w:type="paragraph" w:customStyle="1" w:styleId="22E08FB56D95447EB167E37C32463E8B">
    <w:name w:val="22E08FB56D95447EB167E37C32463E8B"/>
  </w:style>
  <w:style w:type="paragraph" w:customStyle="1" w:styleId="2DF07812EE9A48B5AF63ED42C6628BF8">
    <w:name w:val="2DF07812EE9A48B5AF63ED42C6628BF8"/>
  </w:style>
  <w:style w:type="paragraph" w:customStyle="1" w:styleId="9405A7B2FA6543389B1DFB1552C3E492">
    <w:name w:val="9405A7B2FA6543389B1DFB1552C3E492"/>
  </w:style>
  <w:style w:type="paragraph" w:customStyle="1" w:styleId="E784D1AC792E4405A630F7E21750CB7F">
    <w:name w:val="E784D1AC792E4405A630F7E21750CB7F"/>
  </w:style>
  <w:style w:type="paragraph" w:customStyle="1" w:styleId="5C933A0F0ABC4F759F20AEB299D80B2D">
    <w:name w:val="5C933A0F0ABC4F759F20AEB299D80B2D"/>
  </w:style>
  <w:style w:type="paragraph" w:customStyle="1" w:styleId="D885EA5E29B0463EB5A1861EA3F2A529">
    <w:name w:val="D885EA5E29B0463EB5A1861EA3F2A529"/>
  </w:style>
  <w:style w:type="paragraph" w:customStyle="1" w:styleId="3B718C80F75B49AF8F418D282D6FA6CC">
    <w:name w:val="3B718C80F75B49AF8F418D282D6FA6CC"/>
  </w:style>
  <w:style w:type="paragraph" w:customStyle="1" w:styleId="FC65C5670EC44D32A49E947DD361FB9C">
    <w:name w:val="FC65C5670EC44D32A49E947DD361FB9C"/>
  </w:style>
  <w:style w:type="paragraph" w:customStyle="1" w:styleId="DAF439D5D19A4468979BE22F9F3AE5DC">
    <w:name w:val="DAF439D5D19A4468979BE22F9F3AE5DC"/>
  </w:style>
  <w:style w:type="paragraph" w:customStyle="1" w:styleId="16D6C8DB5B4C4B5693DED58C8685FBB2">
    <w:name w:val="16D6C8DB5B4C4B5693DED58C8685FBB2"/>
  </w:style>
  <w:style w:type="paragraph" w:customStyle="1" w:styleId="F8CA08C9C8E148678FE09D35ADF0335A">
    <w:name w:val="F8CA08C9C8E148678FE09D35ADF0335A"/>
  </w:style>
  <w:style w:type="paragraph" w:customStyle="1" w:styleId="F226B374F20F4AFC841D4C86B760210A">
    <w:name w:val="F226B374F20F4AFC841D4C86B760210A"/>
  </w:style>
  <w:style w:type="paragraph" w:customStyle="1" w:styleId="1EA95CE95CEE48BAAC742849EA9F89C8">
    <w:name w:val="1EA95CE95CEE48BAAC742849EA9F89C8"/>
  </w:style>
  <w:style w:type="paragraph" w:customStyle="1" w:styleId="D8257EFD70544997A3FEE7E881C924B7">
    <w:name w:val="D8257EFD70544997A3FEE7E881C924B7"/>
  </w:style>
  <w:style w:type="paragraph" w:customStyle="1" w:styleId="E8F396155D0E46C49870C99AC1480F3D">
    <w:name w:val="E8F396155D0E46C49870C99AC1480F3D"/>
  </w:style>
  <w:style w:type="paragraph" w:customStyle="1" w:styleId="0ACF57D262264E70AADF4A3131BE8ABD">
    <w:name w:val="0ACF57D262264E70AADF4A3131BE8ABD"/>
  </w:style>
  <w:style w:type="paragraph" w:customStyle="1" w:styleId="43D304ABC1D944E29B55ABE518436F7B">
    <w:name w:val="43D304ABC1D944E29B55ABE518436F7B"/>
  </w:style>
  <w:style w:type="paragraph" w:customStyle="1" w:styleId="1A173335926547EEA8AA3DA08C2FD18F">
    <w:name w:val="1A173335926547EEA8AA3DA08C2FD18F"/>
  </w:style>
  <w:style w:type="paragraph" w:customStyle="1" w:styleId="D9B913EDB4714C2391C3442CB1091834">
    <w:name w:val="D9B913EDB4714C2391C3442CB1091834"/>
  </w:style>
  <w:style w:type="paragraph" w:customStyle="1" w:styleId="644F29DE501D4E318786A9EB3FB3EF69">
    <w:name w:val="644F29DE501D4E318786A9EB3FB3EF69"/>
  </w:style>
  <w:style w:type="paragraph" w:customStyle="1" w:styleId="BACB343B1B6141AA8E14F625618B3734">
    <w:name w:val="BACB343B1B6141AA8E14F625618B3734"/>
  </w:style>
  <w:style w:type="paragraph" w:customStyle="1" w:styleId="72FF470F6B884A3B94A303EF8C448E71">
    <w:name w:val="72FF470F6B884A3B94A303EF8C448E71"/>
  </w:style>
  <w:style w:type="paragraph" w:customStyle="1" w:styleId="85A20B5607764A12AD7EA518E9914237">
    <w:name w:val="85A20B5607764A12AD7EA518E9914237"/>
  </w:style>
  <w:style w:type="paragraph" w:customStyle="1" w:styleId="ABE404BC7680400EBEC38025E420406A">
    <w:name w:val="ABE404BC7680400EBEC38025E420406A"/>
  </w:style>
  <w:style w:type="paragraph" w:customStyle="1" w:styleId="597B7A23BBE84DDDA12D50E6254418B5">
    <w:name w:val="597B7A23BBE84DDDA12D50E6254418B5"/>
  </w:style>
  <w:style w:type="paragraph" w:customStyle="1" w:styleId="DCFDC3A9E30D4B5E94DFE537E6C53528">
    <w:name w:val="DCFDC3A9E30D4B5E94DFE537E6C53528"/>
  </w:style>
  <w:style w:type="paragraph" w:customStyle="1" w:styleId="4081E180F7D546748E699B481C6E8425">
    <w:name w:val="4081E180F7D546748E699B481C6E8425"/>
  </w:style>
  <w:style w:type="paragraph" w:customStyle="1" w:styleId="BFCDEA114B9547DEAE2E9467E6E79529">
    <w:name w:val="BFCDEA114B9547DEAE2E9467E6E79529"/>
  </w:style>
  <w:style w:type="paragraph" w:customStyle="1" w:styleId="33C54AE0706A4A099CD6FA9A90D48EFB">
    <w:name w:val="33C54AE0706A4A099CD6FA9A90D48EFB"/>
  </w:style>
  <w:style w:type="paragraph" w:customStyle="1" w:styleId="7DD7ACC9C0034CDAA79944C029ECC2E3">
    <w:name w:val="7DD7ACC9C0034CDAA79944C029ECC2E3"/>
  </w:style>
  <w:style w:type="paragraph" w:customStyle="1" w:styleId="6AD1E15E45654A5E97C5DDA79B320865">
    <w:name w:val="6AD1E15E45654A5E97C5DDA79B320865"/>
  </w:style>
  <w:style w:type="paragraph" w:customStyle="1" w:styleId="C2D129B985D64F13A4F3E2D2B7163350">
    <w:name w:val="C2D129B985D64F13A4F3E2D2B7163350"/>
  </w:style>
  <w:style w:type="paragraph" w:customStyle="1" w:styleId="70AF266C642F4C0D8D0EDB14886C2547">
    <w:name w:val="70AF266C642F4C0D8D0EDB14886C2547"/>
  </w:style>
  <w:style w:type="paragraph" w:customStyle="1" w:styleId="48B7BE574BD34874A7EBF0052BD37DEB">
    <w:name w:val="48B7BE574BD34874A7EBF0052BD37DEB"/>
  </w:style>
  <w:style w:type="paragraph" w:customStyle="1" w:styleId="BE92FB4421E7473DB86C2E4D1D21BB66">
    <w:name w:val="BE92FB4421E7473DB86C2E4D1D21BB66"/>
  </w:style>
  <w:style w:type="paragraph" w:customStyle="1" w:styleId="BF5406414A514999942B884D7A36F560">
    <w:name w:val="BF5406414A514999942B884D7A36F560"/>
  </w:style>
  <w:style w:type="paragraph" w:customStyle="1" w:styleId="5532260FBCD04524AA4687A2CE2F5530">
    <w:name w:val="5532260FBCD04524AA4687A2CE2F5530"/>
  </w:style>
  <w:style w:type="paragraph" w:customStyle="1" w:styleId="B2B880FDFB2C4C508A9238F1AABCE99C">
    <w:name w:val="B2B880FDFB2C4C508A9238F1AABCE99C"/>
  </w:style>
  <w:style w:type="paragraph" w:customStyle="1" w:styleId="48EB27DEBC194074BFF0BEA4CD78849B">
    <w:name w:val="48EB27DEBC194074BFF0BEA4CD78849B"/>
  </w:style>
  <w:style w:type="paragraph" w:customStyle="1" w:styleId="E069C62E9A5D468D99A9C3AC16DFE7E8">
    <w:name w:val="E069C62E9A5D468D99A9C3AC16DFE7E8"/>
  </w:style>
  <w:style w:type="paragraph" w:customStyle="1" w:styleId="10FF53DF999D41EF9EC38E2FF0A2C174">
    <w:name w:val="10FF53DF999D41EF9EC38E2FF0A2C174"/>
  </w:style>
  <w:style w:type="paragraph" w:customStyle="1" w:styleId="440E0C7455C44A7888ED890E679CE64A">
    <w:name w:val="440E0C7455C44A7888ED890E679CE64A"/>
  </w:style>
  <w:style w:type="paragraph" w:customStyle="1" w:styleId="9B62B2BC042A4C8A99FEB9F9237C04A0">
    <w:name w:val="9B62B2BC042A4C8A99FEB9F9237C04A0"/>
  </w:style>
  <w:style w:type="paragraph" w:customStyle="1" w:styleId="99891A9F5D974080869620D2A3AF01C6">
    <w:name w:val="99891A9F5D974080869620D2A3AF01C6"/>
  </w:style>
  <w:style w:type="paragraph" w:customStyle="1" w:styleId="E3CF0963E9754A929DE1D8AFB8D0A020">
    <w:name w:val="E3CF0963E9754A929DE1D8AFB8D0A020"/>
  </w:style>
  <w:style w:type="paragraph" w:customStyle="1" w:styleId="5116E8B0C6514B6C949A7108352B334B">
    <w:name w:val="5116E8B0C6514B6C949A7108352B334B"/>
  </w:style>
  <w:style w:type="paragraph" w:customStyle="1" w:styleId="5A9463E96F354EFB95037E5083502D69">
    <w:name w:val="5A9463E96F354EFB95037E5083502D69"/>
  </w:style>
  <w:style w:type="paragraph" w:customStyle="1" w:styleId="6DE04CD960234B1BA34C066973DEEAD0">
    <w:name w:val="6DE04CD960234B1BA34C066973DEEAD0"/>
  </w:style>
  <w:style w:type="paragraph" w:customStyle="1" w:styleId="95C1F6E373E64D4E899ECF8FE9C005D9">
    <w:name w:val="95C1F6E373E64D4E899ECF8FE9C005D9"/>
  </w:style>
  <w:style w:type="paragraph" w:customStyle="1" w:styleId="53A3B80F9C1F41D7AED26C7097825A67">
    <w:name w:val="53A3B80F9C1F41D7AED26C7097825A67"/>
  </w:style>
  <w:style w:type="paragraph" w:customStyle="1" w:styleId="7B575ECB93D24A0CA79B0C149DB77F01">
    <w:name w:val="7B575ECB93D24A0CA79B0C149DB77F01"/>
  </w:style>
  <w:style w:type="paragraph" w:customStyle="1" w:styleId="8A155E9097CD4AE39FB409FEB8C85B09">
    <w:name w:val="8A155E9097CD4AE39FB409FEB8C85B09"/>
  </w:style>
  <w:style w:type="paragraph" w:customStyle="1" w:styleId="E91AD227D6424184AFA0AF5430CCE5E3">
    <w:name w:val="E91AD227D6424184AFA0AF5430CCE5E3"/>
  </w:style>
  <w:style w:type="paragraph" w:customStyle="1" w:styleId="08ED60DF6F2745BDAC3C5647C404E000">
    <w:name w:val="08ED60DF6F2745BDAC3C5647C404E000"/>
  </w:style>
  <w:style w:type="paragraph" w:customStyle="1" w:styleId="36CE8F3F1C0B470594F7A29B29A99E5A">
    <w:name w:val="36CE8F3F1C0B470594F7A29B29A99E5A"/>
  </w:style>
  <w:style w:type="paragraph" w:customStyle="1" w:styleId="9B07DB91AEFD4218A7CCDAC10431C87F">
    <w:name w:val="9B07DB91AEFD4218A7CCDAC10431C87F"/>
  </w:style>
  <w:style w:type="paragraph" w:customStyle="1" w:styleId="9ECC72250D9F4C339DF62662CAEF90F5">
    <w:name w:val="9ECC72250D9F4C339DF62662CAEF90F5"/>
  </w:style>
  <w:style w:type="paragraph" w:customStyle="1" w:styleId="471F62DCBB414208A436540D75955CE8">
    <w:name w:val="471F62DCBB414208A436540D75955CE8"/>
  </w:style>
  <w:style w:type="paragraph" w:customStyle="1" w:styleId="595D77B7B1C84B65A52A39F51571873E">
    <w:name w:val="595D77B7B1C84B65A52A39F51571873E"/>
  </w:style>
  <w:style w:type="paragraph" w:customStyle="1" w:styleId="4176E6CC3C0E4572B520466AFFD25836">
    <w:name w:val="4176E6CC3C0E4572B520466AFFD25836"/>
  </w:style>
  <w:style w:type="paragraph" w:customStyle="1" w:styleId="17D6D1F3480341268D76A6E0C85FFAF5">
    <w:name w:val="17D6D1F3480341268D76A6E0C85FFAF5"/>
  </w:style>
  <w:style w:type="paragraph" w:customStyle="1" w:styleId="6C0C1B3707FC4EF9BE3B1EC148D8547B">
    <w:name w:val="6C0C1B3707FC4EF9BE3B1EC148D8547B"/>
  </w:style>
  <w:style w:type="paragraph" w:customStyle="1" w:styleId="C2B2E9DB07F148C9ABA8DC3E5BF0115B">
    <w:name w:val="C2B2E9DB07F148C9ABA8DC3E5BF0115B"/>
  </w:style>
  <w:style w:type="paragraph" w:customStyle="1" w:styleId="2D34F968BAAC4C27B28FA4528523A176">
    <w:name w:val="2D34F968BAAC4C27B28FA4528523A176"/>
  </w:style>
  <w:style w:type="paragraph" w:customStyle="1" w:styleId="7F7F919368B94339866ED4C5D915D928">
    <w:name w:val="7F7F919368B94339866ED4C5D915D928"/>
  </w:style>
  <w:style w:type="paragraph" w:customStyle="1" w:styleId="0E05727357974CB5BD548091822CF128">
    <w:name w:val="0E05727357974CB5BD548091822CF128"/>
  </w:style>
  <w:style w:type="paragraph" w:customStyle="1" w:styleId="B9299B5D09084D6C8F95B15D2E14D3D8">
    <w:name w:val="B9299B5D09084D6C8F95B15D2E14D3D8"/>
  </w:style>
  <w:style w:type="paragraph" w:customStyle="1" w:styleId="F7DF418D7D4B446B94BBDE2584D076CF">
    <w:name w:val="F7DF418D7D4B446B94BBDE2584D076CF"/>
  </w:style>
  <w:style w:type="paragraph" w:customStyle="1" w:styleId="9665FD45467B4928BDCB3AF741B801AA">
    <w:name w:val="9665FD45467B4928BDCB3AF741B801AA"/>
  </w:style>
  <w:style w:type="paragraph" w:customStyle="1" w:styleId="312F321F9E474AC1A0866F74519F9D89">
    <w:name w:val="312F321F9E474AC1A0866F74519F9D89"/>
  </w:style>
  <w:style w:type="paragraph" w:customStyle="1" w:styleId="5A7C9C894715495BAC285A686119EA61">
    <w:name w:val="5A7C9C894715495BAC285A686119EA61"/>
  </w:style>
  <w:style w:type="paragraph" w:customStyle="1" w:styleId="E2351B503B0F4328AABFFB4E445DC8E7">
    <w:name w:val="E2351B503B0F4328AABFFB4E445DC8E7"/>
  </w:style>
  <w:style w:type="paragraph" w:customStyle="1" w:styleId="A31714AF063840129B0B6379769DB3BC">
    <w:name w:val="A31714AF063840129B0B6379769DB3BC"/>
  </w:style>
  <w:style w:type="paragraph" w:customStyle="1" w:styleId="B6C50A1109914A5DAD849EEC9E4D366E">
    <w:name w:val="B6C50A1109914A5DAD849EEC9E4D366E"/>
  </w:style>
  <w:style w:type="paragraph" w:customStyle="1" w:styleId="2340AC8C9E3040CA9AF9B39B91EC1468">
    <w:name w:val="2340AC8C9E3040CA9AF9B39B91EC1468"/>
  </w:style>
  <w:style w:type="paragraph" w:customStyle="1" w:styleId="85472984F9CD4E71B1FAAD80E15FB6C1">
    <w:name w:val="85472984F9CD4E71B1FAAD80E15FB6C1"/>
  </w:style>
  <w:style w:type="paragraph" w:customStyle="1" w:styleId="D804A11092C041F396BCF47F519F699E">
    <w:name w:val="D804A11092C041F396BCF47F519F699E"/>
  </w:style>
  <w:style w:type="paragraph" w:customStyle="1" w:styleId="901DB824147F4725AF59071B48E41404">
    <w:name w:val="901DB824147F4725AF59071B48E41404"/>
  </w:style>
  <w:style w:type="paragraph" w:customStyle="1" w:styleId="B445D52A18F24F37865C1F4C109E6C0C">
    <w:name w:val="B445D52A18F24F37865C1F4C109E6C0C"/>
  </w:style>
  <w:style w:type="paragraph" w:customStyle="1" w:styleId="535B492DEBF141D5A2141233B54035A9">
    <w:name w:val="535B492DEBF141D5A2141233B54035A9"/>
  </w:style>
  <w:style w:type="paragraph" w:customStyle="1" w:styleId="C39A2692F87A4CF981B0E1BAC4B0701F">
    <w:name w:val="C39A2692F87A4CF981B0E1BAC4B0701F"/>
  </w:style>
  <w:style w:type="paragraph" w:customStyle="1" w:styleId="620E81E632F046EDA34A109ED27FE57B">
    <w:name w:val="620E81E632F046EDA34A109ED27FE57B"/>
  </w:style>
  <w:style w:type="paragraph" w:customStyle="1" w:styleId="5B43AD4701DD4DDEB0F84F4367615913">
    <w:name w:val="5B43AD4701DD4DDEB0F84F4367615913"/>
  </w:style>
  <w:style w:type="paragraph" w:customStyle="1" w:styleId="FF87B301003B41A7B9FA503FEEA95791">
    <w:name w:val="FF87B301003B41A7B9FA503FEEA95791"/>
  </w:style>
  <w:style w:type="paragraph" w:customStyle="1" w:styleId="478272CC3DFD456288AF9423A278D4DB">
    <w:name w:val="478272CC3DFD456288AF9423A278D4DB"/>
  </w:style>
  <w:style w:type="paragraph" w:customStyle="1" w:styleId="CA92C871894C46E2879C92AAE8466089">
    <w:name w:val="CA92C871894C46E2879C92AAE8466089"/>
  </w:style>
  <w:style w:type="paragraph" w:customStyle="1" w:styleId="3704A1CDA905432CA927499F3FB400DD">
    <w:name w:val="3704A1CDA905432CA927499F3FB400DD"/>
  </w:style>
  <w:style w:type="paragraph" w:customStyle="1" w:styleId="8B0B02113C4B4F1C9EC6B35AB4A5FB3C">
    <w:name w:val="8B0B02113C4B4F1C9EC6B35AB4A5FB3C"/>
  </w:style>
  <w:style w:type="paragraph" w:customStyle="1" w:styleId="64D1BB8AF0AC4A3E98F8D55AA3833E36">
    <w:name w:val="64D1BB8AF0AC4A3E98F8D55AA3833E36"/>
  </w:style>
  <w:style w:type="paragraph" w:customStyle="1" w:styleId="E0EB20FD2E324CAFB03A9FFC4CC60D74">
    <w:name w:val="E0EB20FD2E324CAFB03A9FFC4CC60D74"/>
  </w:style>
  <w:style w:type="paragraph" w:customStyle="1" w:styleId="0EFD4E46957F42E99C7BD1F795194B7E">
    <w:name w:val="0EFD4E46957F42E99C7BD1F795194B7E"/>
  </w:style>
  <w:style w:type="paragraph" w:customStyle="1" w:styleId="4BC2C33D4A374EB7B83C7EDEFC18112E">
    <w:name w:val="4BC2C33D4A374EB7B83C7EDEFC18112E"/>
  </w:style>
  <w:style w:type="paragraph" w:customStyle="1" w:styleId="47315B7F3E444BD485E22CD9332496A7">
    <w:name w:val="47315B7F3E444BD485E22CD9332496A7"/>
  </w:style>
  <w:style w:type="paragraph" w:customStyle="1" w:styleId="4AD80F5DCED245A4A995FC8BFADBBCFD">
    <w:name w:val="4AD80F5DCED245A4A995FC8BFADBBCFD"/>
  </w:style>
  <w:style w:type="paragraph" w:customStyle="1" w:styleId="B958E1D99ECD431886FC997B3103B8F2">
    <w:name w:val="B958E1D99ECD431886FC997B3103B8F2"/>
  </w:style>
  <w:style w:type="paragraph" w:customStyle="1" w:styleId="C7DE97B0B96548D5AEB1EA0C9BEFEE01">
    <w:name w:val="C7DE97B0B96548D5AEB1EA0C9BEFEE01"/>
  </w:style>
  <w:style w:type="paragraph" w:customStyle="1" w:styleId="E772FAFA65A94233BE338FE5EF6C0093">
    <w:name w:val="E772FAFA65A94233BE338FE5EF6C0093"/>
  </w:style>
  <w:style w:type="paragraph" w:customStyle="1" w:styleId="0B34BBE2EE4544279C4BFA7FDF497C1C">
    <w:name w:val="0B34BBE2EE4544279C4BFA7FDF497C1C"/>
  </w:style>
  <w:style w:type="paragraph" w:customStyle="1" w:styleId="604A805C69E04D749CD526442C4125E7">
    <w:name w:val="604A805C69E04D749CD526442C4125E7"/>
  </w:style>
  <w:style w:type="paragraph" w:customStyle="1" w:styleId="2AEDB5EBE93548A7B658EA0FAE74C487">
    <w:name w:val="2AEDB5EBE93548A7B658EA0FAE74C487"/>
  </w:style>
  <w:style w:type="paragraph" w:customStyle="1" w:styleId="04901C885B584E90A21A9B00E0444A3E">
    <w:name w:val="04901C885B584E90A21A9B00E0444A3E"/>
  </w:style>
  <w:style w:type="paragraph" w:customStyle="1" w:styleId="696279448341453C984BF595CE58269A">
    <w:name w:val="696279448341453C984BF595CE58269A"/>
  </w:style>
  <w:style w:type="paragraph" w:customStyle="1" w:styleId="FBADE2D940E04CE3BF9270E34F51AF0B">
    <w:name w:val="FBADE2D940E04CE3BF9270E34F51AF0B"/>
  </w:style>
  <w:style w:type="paragraph" w:customStyle="1" w:styleId="4C73B0BC3EC24780AACA1B2C6EF16CDE">
    <w:name w:val="4C73B0BC3EC24780AACA1B2C6EF16CDE"/>
  </w:style>
  <w:style w:type="paragraph" w:customStyle="1" w:styleId="D95AA50A6F374F7DAB625C9DEAC40BF7">
    <w:name w:val="D95AA50A6F374F7DAB625C9DEAC40BF7"/>
  </w:style>
  <w:style w:type="paragraph" w:customStyle="1" w:styleId="E99998CECA4B44F9AB576FFF554B901A">
    <w:name w:val="E99998CECA4B44F9AB576FFF554B901A"/>
  </w:style>
  <w:style w:type="paragraph" w:customStyle="1" w:styleId="DE4063737CFE4CC6BC437BA518D75FD8">
    <w:name w:val="DE4063737CFE4CC6BC437BA518D75FD8"/>
  </w:style>
  <w:style w:type="paragraph" w:customStyle="1" w:styleId="E0CB1E393CBE414884F5FFB3637D4056">
    <w:name w:val="E0CB1E393CBE414884F5FFB3637D4056"/>
  </w:style>
  <w:style w:type="paragraph" w:customStyle="1" w:styleId="1CB5F2FA823C4A30858BACDF8470FB5D">
    <w:name w:val="1CB5F2FA823C4A30858BACDF8470FB5D"/>
  </w:style>
  <w:style w:type="paragraph" w:customStyle="1" w:styleId="FD579C8F9A514AB59EC9F1571DA0C72A">
    <w:name w:val="FD579C8F9A514AB59EC9F1571DA0C72A"/>
  </w:style>
  <w:style w:type="paragraph" w:customStyle="1" w:styleId="75E0A09988AA46F4BEFF3BD66E7D551C">
    <w:name w:val="75E0A09988AA46F4BEFF3BD66E7D551C"/>
  </w:style>
  <w:style w:type="paragraph" w:customStyle="1" w:styleId="7B30A525B7354E55A89D2D9DE59C37F6">
    <w:name w:val="7B30A525B7354E55A89D2D9DE59C37F6"/>
  </w:style>
  <w:style w:type="paragraph" w:customStyle="1" w:styleId="DB5E1E165FFB437CA15244898DF5CE12">
    <w:name w:val="DB5E1E165FFB437CA15244898DF5CE12"/>
  </w:style>
  <w:style w:type="paragraph" w:customStyle="1" w:styleId="3A13FCC3289B4C9188CFAE6C31C5C3AB">
    <w:name w:val="3A13FCC3289B4C9188CFAE6C31C5C3AB"/>
  </w:style>
  <w:style w:type="paragraph" w:customStyle="1" w:styleId="A7278FA7261B4D99AB947E01FA4AAD0C">
    <w:name w:val="A7278FA7261B4D99AB947E01FA4AAD0C"/>
  </w:style>
  <w:style w:type="paragraph" w:customStyle="1" w:styleId="4EA3140348EB4242A43E9D1919498625">
    <w:name w:val="4EA3140348EB4242A43E9D1919498625"/>
  </w:style>
  <w:style w:type="paragraph" w:customStyle="1" w:styleId="FAA52F6DA6F34074882452ACEEDDB82E">
    <w:name w:val="FAA52F6DA6F34074882452ACEEDDB82E"/>
  </w:style>
  <w:style w:type="paragraph" w:customStyle="1" w:styleId="619E945D84A442AD8F74B6C787C155E3">
    <w:name w:val="619E945D84A442AD8F74B6C787C155E3"/>
  </w:style>
  <w:style w:type="paragraph" w:customStyle="1" w:styleId="57346D6FE6EF4B32861AB351D4271228">
    <w:name w:val="57346D6FE6EF4B32861AB351D4271228"/>
  </w:style>
  <w:style w:type="paragraph" w:customStyle="1" w:styleId="8D24F71F546D475E8F38327A8FC75783">
    <w:name w:val="8D24F71F546D475E8F38327A8FC75783"/>
  </w:style>
  <w:style w:type="paragraph" w:customStyle="1" w:styleId="E6B2D174B4204C2A890AF2C776A8B2DE">
    <w:name w:val="E6B2D174B4204C2A890AF2C776A8B2DE"/>
  </w:style>
  <w:style w:type="paragraph" w:customStyle="1" w:styleId="7482FBBD1A2E4B60B3A08156A4AD53F7">
    <w:name w:val="7482FBBD1A2E4B60B3A08156A4AD53F7"/>
  </w:style>
  <w:style w:type="paragraph" w:customStyle="1" w:styleId="BA8EE239A15D446C884A175DC46A874C">
    <w:name w:val="BA8EE239A15D446C884A175DC46A874C"/>
  </w:style>
  <w:style w:type="paragraph" w:customStyle="1" w:styleId="0BE42DF6932743F48DD716DCD4A910ED">
    <w:name w:val="0BE42DF6932743F48DD716DCD4A910ED"/>
  </w:style>
  <w:style w:type="paragraph" w:customStyle="1" w:styleId="0019ED37606E454680A205D908DE169D">
    <w:name w:val="0019ED37606E454680A205D908DE169D"/>
  </w:style>
  <w:style w:type="paragraph" w:customStyle="1" w:styleId="CE0AD3BCF60847DC878892A2C379E0EB">
    <w:name w:val="CE0AD3BCF60847DC878892A2C379E0EB"/>
  </w:style>
  <w:style w:type="paragraph" w:customStyle="1" w:styleId="7D82A50FBF004E81A6978499A1E2CAA2">
    <w:name w:val="7D82A50FBF004E81A6978499A1E2CAA2"/>
  </w:style>
  <w:style w:type="paragraph" w:customStyle="1" w:styleId="7A7F34576EF346D1B67949974BF4B87A">
    <w:name w:val="7A7F34576EF346D1B67949974BF4B87A"/>
  </w:style>
  <w:style w:type="paragraph" w:customStyle="1" w:styleId="90705CDDECA64C0494B5A23D0D36C449">
    <w:name w:val="90705CDDECA64C0494B5A23D0D36C449"/>
  </w:style>
  <w:style w:type="paragraph" w:customStyle="1" w:styleId="7AE3807BFAFC438B8AAF7ABB21FAE3A8">
    <w:name w:val="7AE3807BFAFC438B8AAF7ABB21FAE3A8"/>
  </w:style>
  <w:style w:type="paragraph" w:customStyle="1" w:styleId="0D04FF386E824AE6AE33059977F6CABD">
    <w:name w:val="0D04FF386E824AE6AE33059977F6CABD"/>
  </w:style>
  <w:style w:type="paragraph" w:customStyle="1" w:styleId="BD6FB30EE2044A73933BCFA4FB4D592E">
    <w:name w:val="BD6FB30EE2044A73933BCFA4FB4D592E"/>
  </w:style>
  <w:style w:type="paragraph" w:customStyle="1" w:styleId="567BD597FD124B2AA92021614377D014">
    <w:name w:val="567BD597FD124B2AA92021614377D014"/>
  </w:style>
  <w:style w:type="paragraph" w:customStyle="1" w:styleId="B139D952DC944EEBB79188B50B672B98">
    <w:name w:val="B139D952DC944EEBB79188B50B672B98"/>
  </w:style>
  <w:style w:type="paragraph" w:customStyle="1" w:styleId="16BD20C1413443D2B6853B12C8064EDB">
    <w:name w:val="16BD20C1413443D2B6853B12C8064EDB"/>
  </w:style>
  <w:style w:type="paragraph" w:customStyle="1" w:styleId="0D904584AF314E32BAC285AA04BF1650">
    <w:name w:val="0D904584AF314E32BAC285AA04BF1650"/>
  </w:style>
  <w:style w:type="paragraph" w:customStyle="1" w:styleId="9E60C0AD1EE6463EB49D58BC2627D818">
    <w:name w:val="9E60C0AD1EE6463EB49D58BC2627D818"/>
  </w:style>
  <w:style w:type="paragraph" w:customStyle="1" w:styleId="A354B609E0ED4F03A9D2A5E57B815C5D">
    <w:name w:val="A354B609E0ED4F03A9D2A5E57B815C5D"/>
  </w:style>
  <w:style w:type="paragraph" w:customStyle="1" w:styleId="E4778D76E0454DEA91EC3660D34E0F10">
    <w:name w:val="E4778D76E0454DEA91EC3660D34E0F10"/>
  </w:style>
  <w:style w:type="paragraph" w:customStyle="1" w:styleId="EF6DE010B9EA4FF8BC36221EBF16DDC9">
    <w:name w:val="EF6DE010B9EA4FF8BC36221EBF16DDC9"/>
  </w:style>
  <w:style w:type="paragraph" w:customStyle="1" w:styleId="52BDEE0436CA4BE9BC98354FC9BB9234">
    <w:name w:val="52BDEE0436CA4BE9BC98354FC9BB9234"/>
  </w:style>
  <w:style w:type="paragraph" w:customStyle="1" w:styleId="C8BC130FF6A44F0486CACCEFB188E166">
    <w:name w:val="C8BC130FF6A44F0486CACCEFB188E166"/>
  </w:style>
  <w:style w:type="paragraph" w:customStyle="1" w:styleId="48843ABCEB504E14A3E755E0FCD59C24">
    <w:name w:val="48843ABCEB504E14A3E755E0FCD59C24"/>
  </w:style>
  <w:style w:type="paragraph" w:customStyle="1" w:styleId="BBB8DFC477924027B3E9D8F08C89D170">
    <w:name w:val="BBB8DFC477924027B3E9D8F08C89D170"/>
  </w:style>
  <w:style w:type="paragraph" w:customStyle="1" w:styleId="BAAA322521814DA59AC51CC70DA1EE7A">
    <w:name w:val="BAAA322521814DA59AC51CC70DA1EE7A"/>
  </w:style>
  <w:style w:type="paragraph" w:customStyle="1" w:styleId="58A7B774BC8C427F873B3001335B3223">
    <w:name w:val="58A7B774BC8C427F873B3001335B3223"/>
  </w:style>
  <w:style w:type="paragraph" w:customStyle="1" w:styleId="4B8D5AEBB92A4A07ADB993994FB5A028">
    <w:name w:val="4B8D5AEBB92A4A07ADB993994FB5A028"/>
  </w:style>
  <w:style w:type="paragraph" w:customStyle="1" w:styleId="F4B78A7C6BD04F60B2EC1FF0A363FE0D">
    <w:name w:val="F4B78A7C6BD04F60B2EC1FF0A363FE0D"/>
  </w:style>
  <w:style w:type="paragraph" w:customStyle="1" w:styleId="79F568BF5DD140C9A822D03FA19F15DC">
    <w:name w:val="79F568BF5DD140C9A822D03FA19F15DC"/>
  </w:style>
  <w:style w:type="paragraph" w:customStyle="1" w:styleId="DC882949916F4C8CA06878E3852CDA8C">
    <w:name w:val="DC882949916F4C8CA06878E3852CDA8C"/>
  </w:style>
  <w:style w:type="paragraph" w:customStyle="1" w:styleId="71816DD404C049D5A7481254F53B2B28">
    <w:name w:val="71816DD404C049D5A7481254F53B2B28"/>
  </w:style>
  <w:style w:type="paragraph" w:customStyle="1" w:styleId="95145D1B4ED24EEBB8D8BBCE96974E62">
    <w:name w:val="95145D1B4ED24EEBB8D8BBCE96974E62"/>
  </w:style>
  <w:style w:type="paragraph" w:customStyle="1" w:styleId="C37AB8CA85FD4B6B94B54659FECFC46B">
    <w:name w:val="C37AB8CA85FD4B6B94B54659FECFC46B"/>
  </w:style>
  <w:style w:type="paragraph" w:customStyle="1" w:styleId="BC29535EFF5640E68EE55BFCD19CC62C">
    <w:name w:val="BC29535EFF5640E68EE55BFCD19CC62C"/>
  </w:style>
  <w:style w:type="paragraph" w:customStyle="1" w:styleId="CC9B8D97ED2E4E0F8208B8B34B70F53B">
    <w:name w:val="CC9B8D97ED2E4E0F8208B8B34B70F53B"/>
  </w:style>
  <w:style w:type="paragraph" w:customStyle="1" w:styleId="8BAFFC3281EA4FC6B397E4FD0E67B80C">
    <w:name w:val="8BAFFC3281EA4FC6B397E4FD0E67B80C"/>
  </w:style>
  <w:style w:type="paragraph" w:customStyle="1" w:styleId="07306C3DA124434EABDA3352124F1254">
    <w:name w:val="07306C3DA124434EABDA3352124F1254"/>
  </w:style>
  <w:style w:type="paragraph" w:customStyle="1" w:styleId="850D2136EE2C4BF7902BA6859D3F775A">
    <w:name w:val="850D2136EE2C4BF7902BA6859D3F775A"/>
  </w:style>
  <w:style w:type="paragraph" w:customStyle="1" w:styleId="1DBE90ACA15244E3ACFED2E436020BB3">
    <w:name w:val="1DBE90ACA15244E3ACFED2E436020BB3"/>
  </w:style>
  <w:style w:type="paragraph" w:customStyle="1" w:styleId="19D00F7A787F45BBAEAB8DA4E19EB33B">
    <w:name w:val="19D00F7A787F45BBAEAB8DA4E19EB33B"/>
  </w:style>
  <w:style w:type="paragraph" w:customStyle="1" w:styleId="DBA8D2E6D4334FE0B60CB599B7EEB28B">
    <w:name w:val="DBA8D2E6D4334FE0B60CB599B7EEB28B"/>
  </w:style>
  <w:style w:type="paragraph" w:customStyle="1" w:styleId="403BBE62F1234C95A9139B77B60C0C83">
    <w:name w:val="403BBE62F1234C95A9139B77B60C0C83"/>
  </w:style>
  <w:style w:type="paragraph" w:customStyle="1" w:styleId="8713E3402BFA44698D898D37F1E18F8E">
    <w:name w:val="8713E3402BFA44698D898D37F1E18F8E"/>
  </w:style>
  <w:style w:type="paragraph" w:customStyle="1" w:styleId="1DAB1B6937DF4F18B307F09B97463418">
    <w:name w:val="1DAB1B6937DF4F18B307F09B97463418"/>
  </w:style>
  <w:style w:type="paragraph" w:customStyle="1" w:styleId="7D2B34C751FF484897BF3769331769B3">
    <w:name w:val="7D2B34C751FF484897BF3769331769B3"/>
  </w:style>
  <w:style w:type="paragraph" w:customStyle="1" w:styleId="98167B6BEC0E4AFABA4EDD70B2759369">
    <w:name w:val="98167B6BEC0E4AFABA4EDD70B2759369"/>
  </w:style>
  <w:style w:type="paragraph" w:customStyle="1" w:styleId="D8BC5CA023804AF79FB6A91CA1C72357">
    <w:name w:val="D8BC5CA023804AF79FB6A91CA1C72357"/>
  </w:style>
  <w:style w:type="paragraph" w:customStyle="1" w:styleId="0DA3AFAB005C42019E7953244AB489C1">
    <w:name w:val="0DA3AFAB005C42019E7953244AB489C1"/>
  </w:style>
  <w:style w:type="paragraph" w:customStyle="1" w:styleId="318943D874F049B6AA2552AA3D533918">
    <w:name w:val="318943D874F049B6AA2552AA3D533918"/>
  </w:style>
  <w:style w:type="paragraph" w:customStyle="1" w:styleId="F99926FCC6284BB88F7F8F3FC0FEA76F">
    <w:name w:val="F99926FCC6284BB88F7F8F3FC0FEA76F"/>
  </w:style>
  <w:style w:type="paragraph" w:customStyle="1" w:styleId="5E3731BFAF5C4861BF2DFDD7C8FDFCC2">
    <w:name w:val="5E3731BFAF5C4861BF2DFDD7C8FDFCC2"/>
  </w:style>
  <w:style w:type="paragraph" w:customStyle="1" w:styleId="4AA2F62529224B6684B2A52DEC36333D">
    <w:name w:val="4AA2F62529224B6684B2A52DEC36333D"/>
  </w:style>
  <w:style w:type="paragraph" w:customStyle="1" w:styleId="96BA14A510364A6DBF98D395A5F0BF30">
    <w:name w:val="96BA14A510364A6DBF98D395A5F0BF30"/>
  </w:style>
  <w:style w:type="paragraph" w:customStyle="1" w:styleId="5F074E3225AF40FFB095AAC3195914A6">
    <w:name w:val="5F074E3225AF40FFB095AAC3195914A6"/>
  </w:style>
  <w:style w:type="paragraph" w:customStyle="1" w:styleId="F106F378A69649D6827FC2964B9460AD">
    <w:name w:val="F106F378A69649D6827FC2964B9460AD"/>
  </w:style>
  <w:style w:type="paragraph" w:customStyle="1" w:styleId="E1857FD4A9994C2487257D337A59F707">
    <w:name w:val="E1857FD4A9994C2487257D337A59F707"/>
  </w:style>
  <w:style w:type="paragraph" w:customStyle="1" w:styleId="99267DB8261B48338AD82FFC8F3B9D50">
    <w:name w:val="99267DB8261B48338AD82FFC8F3B9D50"/>
  </w:style>
  <w:style w:type="paragraph" w:customStyle="1" w:styleId="4786AC4005464FBD9A8340D187E2ACB7">
    <w:name w:val="4786AC4005464FBD9A8340D187E2ACB7"/>
  </w:style>
  <w:style w:type="paragraph" w:customStyle="1" w:styleId="AF29B972089846FB9A2EF8FCC1F0F937">
    <w:name w:val="AF29B972089846FB9A2EF8FCC1F0F937"/>
  </w:style>
  <w:style w:type="paragraph" w:customStyle="1" w:styleId="1E5E69E5A234463DB8DF25F51C56EFE3">
    <w:name w:val="1E5E69E5A234463DB8DF25F51C56EFE3"/>
  </w:style>
  <w:style w:type="paragraph" w:customStyle="1" w:styleId="10A1C979248D477CA4A8437DF5B8C0C0">
    <w:name w:val="10A1C979248D477CA4A8437DF5B8C0C0"/>
  </w:style>
  <w:style w:type="paragraph" w:customStyle="1" w:styleId="326CC1A251104AC2A809D78FB68566D4">
    <w:name w:val="326CC1A251104AC2A809D78FB68566D4"/>
  </w:style>
  <w:style w:type="paragraph" w:customStyle="1" w:styleId="EF3E27EEF9704C07B62A54277579E69C">
    <w:name w:val="EF3E27EEF9704C07B62A54277579E69C"/>
  </w:style>
  <w:style w:type="paragraph" w:customStyle="1" w:styleId="29A8079DB956473683D55A15BCEB5AF4">
    <w:name w:val="29A8079DB956473683D55A15BCEB5AF4"/>
  </w:style>
  <w:style w:type="paragraph" w:customStyle="1" w:styleId="2BE32075E563413EB4FAD77821D20164">
    <w:name w:val="2BE32075E563413EB4FAD77821D20164"/>
  </w:style>
  <w:style w:type="paragraph" w:customStyle="1" w:styleId="3DAD079B75A5482C9D4EDF80C90759F1">
    <w:name w:val="3DAD079B75A5482C9D4EDF80C90759F1"/>
  </w:style>
  <w:style w:type="paragraph" w:customStyle="1" w:styleId="FD0D85426C8A4A4684E35C6D9A1C560D">
    <w:name w:val="FD0D85426C8A4A4684E35C6D9A1C560D"/>
  </w:style>
  <w:style w:type="paragraph" w:customStyle="1" w:styleId="77AFAD2D97E34E3E980510C3AC533D64">
    <w:name w:val="77AFAD2D97E34E3E980510C3AC533D64"/>
  </w:style>
  <w:style w:type="paragraph" w:customStyle="1" w:styleId="01034A40340F49D1B4F9CFCD04B36C66">
    <w:name w:val="01034A40340F49D1B4F9CFCD04B36C66"/>
  </w:style>
  <w:style w:type="paragraph" w:customStyle="1" w:styleId="585DF0E0AC58423E8B63459724D847DA">
    <w:name w:val="585DF0E0AC58423E8B63459724D847DA"/>
  </w:style>
  <w:style w:type="paragraph" w:customStyle="1" w:styleId="B3396F197287431F9B9B7C487A10FFAA">
    <w:name w:val="B3396F197287431F9B9B7C487A10FFAA"/>
  </w:style>
  <w:style w:type="paragraph" w:customStyle="1" w:styleId="A54D89AF77C942B18045C87CA17C08A1">
    <w:name w:val="A54D89AF77C942B18045C87CA17C08A1"/>
  </w:style>
  <w:style w:type="paragraph" w:customStyle="1" w:styleId="0291E27432FD4C9EAB52E7E68C716D36">
    <w:name w:val="0291E27432FD4C9EAB52E7E68C716D36"/>
  </w:style>
  <w:style w:type="paragraph" w:customStyle="1" w:styleId="79F797EE27D24720B744D6A1224F068E">
    <w:name w:val="79F797EE27D24720B744D6A1224F068E"/>
  </w:style>
  <w:style w:type="paragraph" w:customStyle="1" w:styleId="79BA87F0729D43F8948959344685B7DC">
    <w:name w:val="79BA87F0729D43F8948959344685B7DC"/>
  </w:style>
  <w:style w:type="paragraph" w:customStyle="1" w:styleId="1DDC4538C4A84A359316B1F60D7C6AD3">
    <w:name w:val="1DDC4538C4A84A359316B1F60D7C6AD3"/>
  </w:style>
  <w:style w:type="paragraph" w:customStyle="1" w:styleId="15AE03ED6E2845A6A337A9902980EFDE">
    <w:name w:val="15AE03ED6E2845A6A337A9902980EFDE"/>
  </w:style>
  <w:style w:type="paragraph" w:customStyle="1" w:styleId="123FD75CA9F844C58EAA5B59ED7EDCD1">
    <w:name w:val="123FD75CA9F844C58EAA5B59ED7EDCD1"/>
  </w:style>
  <w:style w:type="paragraph" w:customStyle="1" w:styleId="168DFEDFF58546F2800E48E411555BF5">
    <w:name w:val="168DFEDFF58546F2800E48E411555BF5"/>
  </w:style>
  <w:style w:type="paragraph" w:customStyle="1" w:styleId="4D42054B03FF41E1848BA4DEE5FF861C">
    <w:name w:val="4D42054B03FF41E1848BA4DEE5FF861C"/>
  </w:style>
  <w:style w:type="paragraph" w:customStyle="1" w:styleId="89CE8538345F47DB9A3A17513805166A">
    <w:name w:val="89CE8538345F47DB9A3A17513805166A"/>
  </w:style>
  <w:style w:type="paragraph" w:customStyle="1" w:styleId="5D06C710C63C41C7902799F821EAA143">
    <w:name w:val="5D06C710C63C41C7902799F821EAA143"/>
  </w:style>
  <w:style w:type="paragraph" w:customStyle="1" w:styleId="56F3CFA7FA174E2EA648457C5E149891">
    <w:name w:val="56F3CFA7FA174E2EA648457C5E149891"/>
  </w:style>
  <w:style w:type="paragraph" w:customStyle="1" w:styleId="DD78794E202D473986814E080F768C99">
    <w:name w:val="DD78794E202D473986814E080F768C99"/>
  </w:style>
  <w:style w:type="paragraph" w:customStyle="1" w:styleId="0F535BD1A985492D868A0A5B7B005A6B">
    <w:name w:val="0F535BD1A985492D868A0A5B7B005A6B"/>
  </w:style>
  <w:style w:type="paragraph" w:customStyle="1" w:styleId="587D082C4954401AB8BE20F43093A32C">
    <w:name w:val="587D082C4954401AB8BE20F43093A32C"/>
  </w:style>
  <w:style w:type="paragraph" w:customStyle="1" w:styleId="146253E54C65455CBD55EE1E43C09A94">
    <w:name w:val="146253E54C65455CBD55EE1E43C09A94"/>
  </w:style>
  <w:style w:type="paragraph" w:customStyle="1" w:styleId="CE755558F2D643CEAFEE1E056D7E0740">
    <w:name w:val="CE755558F2D643CEAFEE1E056D7E0740"/>
  </w:style>
  <w:style w:type="paragraph" w:customStyle="1" w:styleId="485E42E0B7524719BCE1799F264D6050">
    <w:name w:val="485E42E0B7524719BCE1799F264D6050"/>
  </w:style>
  <w:style w:type="paragraph" w:customStyle="1" w:styleId="272FE60D9D56441BA0AAA4809667B32D">
    <w:name w:val="272FE60D9D56441BA0AAA4809667B32D"/>
  </w:style>
  <w:style w:type="paragraph" w:customStyle="1" w:styleId="A3F9DB1D9AEC43589C43F6BB9F6865FD">
    <w:name w:val="A3F9DB1D9AEC43589C43F6BB9F6865FD"/>
  </w:style>
  <w:style w:type="paragraph" w:customStyle="1" w:styleId="206A37F144494BE5B686C85D5ACB9DC3">
    <w:name w:val="206A37F144494BE5B686C85D5ACB9DC3"/>
  </w:style>
  <w:style w:type="paragraph" w:customStyle="1" w:styleId="DE7D46E60B394354BA31E5BA25D1381F">
    <w:name w:val="DE7D46E60B394354BA31E5BA25D1381F"/>
  </w:style>
  <w:style w:type="paragraph" w:customStyle="1" w:styleId="3542BB84D6B541A4A601DD7CBC898D5C">
    <w:name w:val="3542BB84D6B541A4A601DD7CBC898D5C"/>
  </w:style>
  <w:style w:type="paragraph" w:customStyle="1" w:styleId="C106E60870264661B76EC54AF4EA4760">
    <w:name w:val="C106E60870264661B76EC54AF4EA4760"/>
  </w:style>
  <w:style w:type="paragraph" w:customStyle="1" w:styleId="FC1604B16C81418284A7865CFB2F17A5">
    <w:name w:val="FC1604B16C81418284A7865CFB2F17A5"/>
  </w:style>
  <w:style w:type="paragraph" w:customStyle="1" w:styleId="9AD131893A35490FAE85BFF0E3637DF6">
    <w:name w:val="9AD131893A35490FAE85BFF0E3637DF6"/>
  </w:style>
  <w:style w:type="paragraph" w:customStyle="1" w:styleId="DBC37968617B4A2CA09128C6DFCD4C45">
    <w:name w:val="DBC37968617B4A2CA09128C6DFCD4C45"/>
  </w:style>
  <w:style w:type="paragraph" w:customStyle="1" w:styleId="016A1D1FBAC94C7AA71E9BBA19801756">
    <w:name w:val="016A1D1FBAC94C7AA71E9BBA19801756"/>
  </w:style>
  <w:style w:type="paragraph" w:customStyle="1" w:styleId="08B8FBA315A845CA99A490DFF3B5219F">
    <w:name w:val="08B8FBA315A845CA99A490DFF3B5219F"/>
  </w:style>
  <w:style w:type="paragraph" w:customStyle="1" w:styleId="072A0778B4B04E4C994306D1A5CA5E73">
    <w:name w:val="072A0778B4B04E4C994306D1A5CA5E73"/>
  </w:style>
  <w:style w:type="paragraph" w:customStyle="1" w:styleId="5DE24163901C434386088461A403CCBF">
    <w:name w:val="5DE24163901C434386088461A403CCBF"/>
  </w:style>
  <w:style w:type="paragraph" w:customStyle="1" w:styleId="CDC2B7850D5F46DAAEBA8F9063C31023">
    <w:name w:val="CDC2B7850D5F46DAAEBA8F9063C31023"/>
  </w:style>
  <w:style w:type="paragraph" w:customStyle="1" w:styleId="9A010EA444E743F98C0C6B47B59D6B61">
    <w:name w:val="9A010EA444E743F98C0C6B47B59D6B61"/>
  </w:style>
  <w:style w:type="paragraph" w:customStyle="1" w:styleId="3AA2259F8E304920AB9370265F64352B">
    <w:name w:val="3AA2259F8E304920AB9370265F64352B"/>
  </w:style>
  <w:style w:type="paragraph" w:customStyle="1" w:styleId="DB5E15A8433C4B3DB63D42D88AD4B047">
    <w:name w:val="DB5E15A8433C4B3DB63D42D88AD4B047"/>
  </w:style>
  <w:style w:type="paragraph" w:customStyle="1" w:styleId="00C44B60361D4E4393D1A4C2D9FA1838">
    <w:name w:val="00C44B60361D4E4393D1A4C2D9FA1838"/>
  </w:style>
  <w:style w:type="paragraph" w:customStyle="1" w:styleId="46DEE72FD007444F9D0798C7EBF035BC">
    <w:name w:val="46DEE72FD007444F9D0798C7EBF035BC"/>
  </w:style>
  <w:style w:type="paragraph" w:customStyle="1" w:styleId="F43C22771DCC49EA80E37ED9A0F656DE">
    <w:name w:val="F43C22771DCC49EA80E37ED9A0F656DE"/>
  </w:style>
  <w:style w:type="paragraph" w:customStyle="1" w:styleId="8D280459C533403DB16C4C2E0C1A4635">
    <w:name w:val="8D280459C533403DB16C4C2E0C1A4635"/>
  </w:style>
  <w:style w:type="paragraph" w:customStyle="1" w:styleId="EE4C0C326FA744A7BFD789E17500F359">
    <w:name w:val="EE4C0C326FA744A7BFD789E17500F359"/>
  </w:style>
  <w:style w:type="paragraph" w:customStyle="1" w:styleId="0BD63964BA5A4447A20AA4356803C971">
    <w:name w:val="0BD63964BA5A4447A20AA4356803C971"/>
  </w:style>
  <w:style w:type="paragraph" w:customStyle="1" w:styleId="B3D4F92C08684D59AF23A515A1919FD4">
    <w:name w:val="B3D4F92C08684D59AF23A515A1919FD4"/>
  </w:style>
  <w:style w:type="paragraph" w:customStyle="1" w:styleId="8B32FE230EB7458D9C998CE6477D36E6">
    <w:name w:val="8B32FE230EB7458D9C998CE6477D36E6"/>
  </w:style>
  <w:style w:type="paragraph" w:customStyle="1" w:styleId="196ED62E701B418CB64FF0C79F603DE5">
    <w:name w:val="196ED62E701B418CB64FF0C79F603DE5"/>
  </w:style>
  <w:style w:type="paragraph" w:customStyle="1" w:styleId="65E94304EE014F8B9F4762C406845D93">
    <w:name w:val="65E94304EE014F8B9F4762C406845D93"/>
  </w:style>
  <w:style w:type="paragraph" w:customStyle="1" w:styleId="20E9148ED9A34FEEBAE211D5F82704DF">
    <w:name w:val="20E9148ED9A34FEEBAE211D5F82704DF"/>
  </w:style>
  <w:style w:type="paragraph" w:customStyle="1" w:styleId="074EA91F14974F43931B4626B920DBD7">
    <w:name w:val="074EA91F14974F43931B4626B920DBD7"/>
  </w:style>
  <w:style w:type="paragraph" w:customStyle="1" w:styleId="9B2B0315C6D640D4A3E7DFB75C7D7776">
    <w:name w:val="9B2B0315C6D640D4A3E7DFB75C7D7776"/>
  </w:style>
  <w:style w:type="paragraph" w:customStyle="1" w:styleId="18A23910528C4D88BE9ECFACF8899D5E">
    <w:name w:val="18A23910528C4D88BE9ECFACF8899D5E"/>
  </w:style>
  <w:style w:type="paragraph" w:customStyle="1" w:styleId="06C898DCF7834A05BA8368B58F9F9F2B">
    <w:name w:val="06C898DCF7834A05BA8368B58F9F9F2B"/>
  </w:style>
  <w:style w:type="paragraph" w:customStyle="1" w:styleId="F25D5FCC3C384D72A12648909C52D49C">
    <w:name w:val="F25D5FCC3C384D72A12648909C52D49C"/>
  </w:style>
  <w:style w:type="paragraph" w:customStyle="1" w:styleId="120445ADDFAC47AB91A7F6D207D9581C">
    <w:name w:val="120445ADDFAC47AB91A7F6D207D9581C"/>
  </w:style>
  <w:style w:type="paragraph" w:customStyle="1" w:styleId="6EC6440A10CA48D19D6F993C19F96283">
    <w:name w:val="6EC6440A10CA48D19D6F993C19F96283"/>
  </w:style>
  <w:style w:type="paragraph" w:customStyle="1" w:styleId="7134A1901BDE4C278504C096C754167A">
    <w:name w:val="7134A1901BDE4C278504C096C754167A"/>
  </w:style>
  <w:style w:type="paragraph" w:customStyle="1" w:styleId="1E4FBBC51229402E87008DE5B76C15FD">
    <w:name w:val="1E4FBBC51229402E87008DE5B76C15FD"/>
  </w:style>
  <w:style w:type="paragraph" w:customStyle="1" w:styleId="25533A9CEFC342C9A3EBD7C719F96A32">
    <w:name w:val="25533A9CEFC342C9A3EBD7C719F96A32"/>
  </w:style>
  <w:style w:type="paragraph" w:customStyle="1" w:styleId="7E10C1CC780C43A8AFB15566C75A7BD1">
    <w:name w:val="7E10C1CC780C43A8AFB15566C75A7BD1"/>
  </w:style>
  <w:style w:type="paragraph" w:customStyle="1" w:styleId="B25D9B05B7A44B66AA19E809601457A1">
    <w:name w:val="B25D9B05B7A44B66AA19E809601457A1"/>
  </w:style>
  <w:style w:type="paragraph" w:customStyle="1" w:styleId="2FB75A8850DF4581960A79FBE990B12C">
    <w:name w:val="2FB75A8850DF4581960A79FBE990B12C"/>
  </w:style>
  <w:style w:type="paragraph" w:customStyle="1" w:styleId="75A13A5DD355401F8B161E8AE725C748">
    <w:name w:val="75A13A5DD355401F8B161E8AE725C748"/>
  </w:style>
  <w:style w:type="paragraph" w:customStyle="1" w:styleId="1F574E6CBB92476796704853418904D4">
    <w:name w:val="1F574E6CBB92476796704853418904D4"/>
  </w:style>
  <w:style w:type="paragraph" w:customStyle="1" w:styleId="75D540FAF5574B97A219FD23E28FB6B2">
    <w:name w:val="75D540FAF5574B97A219FD23E28FB6B2"/>
  </w:style>
  <w:style w:type="paragraph" w:customStyle="1" w:styleId="79AD5A023E7A4AE989F8B7EA333DC883">
    <w:name w:val="79AD5A023E7A4AE989F8B7EA333DC883"/>
  </w:style>
  <w:style w:type="paragraph" w:customStyle="1" w:styleId="9FF423866D9F49EB93ADBBF43466EE87">
    <w:name w:val="9FF423866D9F49EB93ADBBF43466EE87"/>
  </w:style>
  <w:style w:type="paragraph" w:customStyle="1" w:styleId="60152DF5EFD647B398481A4D0D829CDE">
    <w:name w:val="60152DF5EFD647B398481A4D0D829CDE"/>
  </w:style>
  <w:style w:type="paragraph" w:customStyle="1" w:styleId="F2CC86B15E7741E5A7F90CE16AFCE6BE">
    <w:name w:val="F2CC86B15E7741E5A7F90CE16AFCE6BE"/>
  </w:style>
  <w:style w:type="paragraph" w:customStyle="1" w:styleId="FE9D717B13C44319BCAF1CA92EAB1CB2">
    <w:name w:val="FE9D717B13C44319BCAF1CA92EAB1CB2"/>
  </w:style>
  <w:style w:type="paragraph" w:customStyle="1" w:styleId="3F726F5B7E9844639945DB6BAD80E4EF">
    <w:name w:val="3F726F5B7E9844639945DB6BAD80E4EF"/>
  </w:style>
  <w:style w:type="paragraph" w:customStyle="1" w:styleId="482806F21A85412F9080E01582443820">
    <w:name w:val="482806F21A85412F9080E01582443820"/>
  </w:style>
  <w:style w:type="paragraph" w:customStyle="1" w:styleId="E7641E04A6F44C3DA6E768C879903EA8">
    <w:name w:val="E7641E04A6F44C3DA6E768C879903EA8"/>
  </w:style>
  <w:style w:type="paragraph" w:customStyle="1" w:styleId="BC1F39EDFBC24C37B3B30A5C5AE8DE1C">
    <w:name w:val="BC1F39EDFBC24C37B3B30A5C5AE8DE1C"/>
  </w:style>
  <w:style w:type="paragraph" w:customStyle="1" w:styleId="54BF89DF9E15429EB24610A487209C4D">
    <w:name w:val="54BF89DF9E15429EB24610A487209C4D"/>
  </w:style>
  <w:style w:type="paragraph" w:customStyle="1" w:styleId="AA15327140F0431BBC63B673AC866D62">
    <w:name w:val="AA15327140F0431BBC63B673AC866D62"/>
  </w:style>
  <w:style w:type="paragraph" w:customStyle="1" w:styleId="B7BF5BE44F3644B8BF07F3B525721AED">
    <w:name w:val="B7BF5BE44F3644B8BF07F3B525721AED"/>
  </w:style>
  <w:style w:type="paragraph" w:customStyle="1" w:styleId="35AF01E556B543EAA44D03243B31DC67">
    <w:name w:val="35AF01E556B543EAA44D03243B31DC67"/>
  </w:style>
  <w:style w:type="paragraph" w:customStyle="1" w:styleId="466D5F731D10489A9AD36299982BD3F2">
    <w:name w:val="466D5F731D10489A9AD36299982BD3F2"/>
  </w:style>
  <w:style w:type="paragraph" w:customStyle="1" w:styleId="C1F09F18E778491891BA33B2E9EEC958">
    <w:name w:val="C1F09F18E778491891BA33B2E9EEC958"/>
  </w:style>
  <w:style w:type="paragraph" w:customStyle="1" w:styleId="AC00D3176B594C489DED44B1A2645CB8">
    <w:name w:val="AC00D3176B594C489DED44B1A2645CB8"/>
  </w:style>
  <w:style w:type="paragraph" w:customStyle="1" w:styleId="6E085FFBBFB145778B2592D7A0D69154">
    <w:name w:val="6E085FFBBFB145778B2592D7A0D69154"/>
  </w:style>
  <w:style w:type="paragraph" w:customStyle="1" w:styleId="DE2980DC70B04CC29C5059BEED367513">
    <w:name w:val="DE2980DC70B04CC29C5059BEED367513"/>
  </w:style>
  <w:style w:type="paragraph" w:customStyle="1" w:styleId="1BDE98691A85425289F1FECBB4BFEFB0">
    <w:name w:val="1BDE98691A85425289F1FECBB4BFEFB0"/>
  </w:style>
  <w:style w:type="paragraph" w:customStyle="1" w:styleId="F93CCF710A1345079F1064490399757A">
    <w:name w:val="F93CCF710A1345079F1064490399757A"/>
  </w:style>
  <w:style w:type="paragraph" w:customStyle="1" w:styleId="67316CA3B89344CFA5B825707FA49113">
    <w:name w:val="67316CA3B89344CFA5B825707FA49113"/>
  </w:style>
  <w:style w:type="paragraph" w:customStyle="1" w:styleId="16C353D592944FADAEC65697BE6CA3C1">
    <w:name w:val="16C353D592944FADAEC65697BE6CA3C1"/>
  </w:style>
  <w:style w:type="paragraph" w:customStyle="1" w:styleId="2F30FFBB92C34A09BC1A48166A87E745">
    <w:name w:val="2F30FFBB92C34A09BC1A48166A87E745"/>
  </w:style>
  <w:style w:type="paragraph" w:customStyle="1" w:styleId="C2FA3B08E59B40DBAA4A61358FD93F33">
    <w:name w:val="C2FA3B08E59B40DBAA4A61358FD93F33"/>
  </w:style>
  <w:style w:type="paragraph" w:customStyle="1" w:styleId="237EA5AB7E484173B4ADBC4F94138D99">
    <w:name w:val="237EA5AB7E484173B4ADBC4F94138D99"/>
  </w:style>
  <w:style w:type="paragraph" w:customStyle="1" w:styleId="406596707EE24D43960466E382F89D97">
    <w:name w:val="406596707EE24D43960466E382F89D97"/>
  </w:style>
  <w:style w:type="paragraph" w:customStyle="1" w:styleId="7F5E4F4A9378499EA286324B561A6774">
    <w:name w:val="7F5E4F4A9378499EA286324B561A6774"/>
  </w:style>
  <w:style w:type="paragraph" w:customStyle="1" w:styleId="46750259EA5A49CD92EBD0B45873C7B6">
    <w:name w:val="46750259EA5A49CD92EBD0B45873C7B6"/>
  </w:style>
  <w:style w:type="paragraph" w:customStyle="1" w:styleId="27214008A5DB4CC3ABF70A35178A5C4D">
    <w:name w:val="27214008A5DB4CC3ABF70A35178A5C4D"/>
  </w:style>
  <w:style w:type="paragraph" w:customStyle="1" w:styleId="632DFCCF64BB4153A8F64ABE0A4F148C">
    <w:name w:val="632DFCCF64BB4153A8F64ABE0A4F148C"/>
  </w:style>
  <w:style w:type="paragraph" w:customStyle="1" w:styleId="411E420E6D704DC5AAB9C0EE815F2283">
    <w:name w:val="411E420E6D704DC5AAB9C0EE815F2283"/>
  </w:style>
  <w:style w:type="paragraph" w:customStyle="1" w:styleId="D003DAF35A684B3D896E372E567CF832">
    <w:name w:val="D003DAF35A684B3D896E372E567CF832"/>
  </w:style>
  <w:style w:type="paragraph" w:customStyle="1" w:styleId="F086EF2A7F464F00AF52A596BAC080FB">
    <w:name w:val="F086EF2A7F464F00AF52A596BAC080FB"/>
  </w:style>
  <w:style w:type="paragraph" w:customStyle="1" w:styleId="ECBB3681F8E545A387B847715682945D">
    <w:name w:val="ECBB3681F8E545A387B847715682945D"/>
  </w:style>
  <w:style w:type="paragraph" w:customStyle="1" w:styleId="A3A8341F5A4F47F2A30304B915963843">
    <w:name w:val="A3A8341F5A4F47F2A30304B915963843"/>
  </w:style>
  <w:style w:type="paragraph" w:customStyle="1" w:styleId="E09232063EF84479A1A5D3B685877F40">
    <w:name w:val="E09232063EF84479A1A5D3B685877F40"/>
  </w:style>
  <w:style w:type="paragraph" w:customStyle="1" w:styleId="50F9CCE5725B405ABE1913FC12F43824">
    <w:name w:val="50F9CCE5725B405ABE1913FC12F43824"/>
  </w:style>
  <w:style w:type="paragraph" w:customStyle="1" w:styleId="A2282C374B994384A8319A14BD9D897F">
    <w:name w:val="A2282C374B994384A8319A14BD9D897F"/>
  </w:style>
  <w:style w:type="paragraph" w:customStyle="1" w:styleId="DC37D22ADA414436A4D247F642C7B157">
    <w:name w:val="DC37D22ADA414436A4D247F642C7B157"/>
  </w:style>
  <w:style w:type="paragraph" w:customStyle="1" w:styleId="9F7175029DCF47F38391C2BC06AF6281">
    <w:name w:val="9F7175029DCF47F38391C2BC06AF6281"/>
  </w:style>
  <w:style w:type="paragraph" w:customStyle="1" w:styleId="54085E27BDF5424387CE833076FAAFBF">
    <w:name w:val="54085E27BDF5424387CE833076FAAFBF"/>
  </w:style>
  <w:style w:type="paragraph" w:customStyle="1" w:styleId="F0E4D73249D94247A4DCF108C8477773">
    <w:name w:val="F0E4D73249D94247A4DCF108C8477773"/>
  </w:style>
  <w:style w:type="paragraph" w:customStyle="1" w:styleId="B13CA5AF62454996A8322D976BD97707">
    <w:name w:val="B13CA5AF62454996A8322D976BD97707"/>
  </w:style>
  <w:style w:type="paragraph" w:customStyle="1" w:styleId="658FD81572D54F20AAACE7264F814851">
    <w:name w:val="658FD81572D54F20AAACE7264F814851"/>
  </w:style>
  <w:style w:type="paragraph" w:customStyle="1" w:styleId="DB5F6D27533D4FD4A9FFF7D320E8EA87">
    <w:name w:val="DB5F6D27533D4FD4A9FFF7D320E8EA87"/>
  </w:style>
  <w:style w:type="paragraph" w:customStyle="1" w:styleId="80B6994C15A84F3CB46DABA645C63E10">
    <w:name w:val="80B6994C15A84F3CB46DABA645C63E10"/>
  </w:style>
  <w:style w:type="paragraph" w:customStyle="1" w:styleId="FD3BB3ABE5BE4A2B9EA8C8B496AEA563">
    <w:name w:val="FD3BB3ABE5BE4A2B9EA8C8B496AEA563"/>
  </w:style>
  <w:style w:type="paragraph" w:customStyle="1" w:styleId="C3A07554FBDE400E9F083ED0541CE1FD">
    <w:name w:val="C3A07554FBDE400E9F083ED0541CE1FD"/>
  </w:style>
  <w:style w:type="paragraph" w:customStyle="1" w:styleId="ED27324E0DED41B4B5DB76A5FC0B8DF6">
    <w:name w:val="ED27324E0DED41B4B5DB76A5FC0B8DF6"/>
  </w:style>
  <w:style w:type="paragraph" w:customStyle="1" w:styleId="AAB3BB2CBE0347FEBD303D28ADE35B63">
    <w:name w:val="AAB3BB2CBE0347FEBD303D28ADE35B63"/>
  </w:style>
  <w:style w:type="paragraph" w:customStyle="1" w:styleId="F2A178F2C598461793472DF6F40FA631">
    <w:name w:val="F2A178F2C598461793472DF6F40FA631"/>
  </w:style>
  <w:style w:type="paragraph" w:customStyle="1" w:styleId="1DC52C5AB3914FCCBE970A659DFEA765">
    <w:name w:val="1DC52C5AB3914FCCBE970A659DFEA765"/>
  </w:style>
  <w:style w:type="paragraph" w:customStyle="1" w:styleId="A62F4375D41F436D80CA584EAD298AA9">
    <w:name w:val="A62F4375D41F436D80CA584EAD298AA9"/>
  </w:style>
  <w:style w:type="paragraph" w:customStyle="1" w:styleId="D5AA7564589E47C685309D41FC319F01">
    <w:name w:val="D5AA7564589E47C685309D41FC319F01"/>
  </w:style>
  <w:style w:type="paragraph" w:customStyle="1" w:styleId="D055F1E802064495945C2453BDAD4862">
    <w:name w:val="D055F1E802064495945C2453BDAD4862"/>
  </w:style>
  <w:style w:type="paragraph" w:customStyle="1" w:styleId="FBD8BB4D097443D2858C8087238CBA3A">
    <w:name w:val="FBD8BB4D097443D2858C8087238CBA3A"/>
  </w:style>
  <w:style w:type="paragraph" w:customStyle="1" w:styleId="1CEA6D7F567A4F7B8EDA3A0AFF940B95">
    <w:name w:val="1CEA6D7F567A4F7B8EDA3A0AFF940B95"/>
  </w:style>
  <w:style w:type="paragraph" w:customStyle="1" w:styleId="29F1F99E32C6450BA481CEEA18A109B9">
    <w:name w:val="29F1F99E32C6450BA481CEEA18A109B9"/>
  </w:style>
  <w:style w:type="paragraph" w:customStyle="1" w:styleId="4E577C3E806B47EF843F3F749A682110">
    <w:name w:val="4E577C3E806B47EF843F3F749A682110"/>
  </w:style>
  <w:style w:type="paragraph" w:customStyle="1" w:styleId="CD9AD82BDADF4BC8A1948A8F8B2FD8E0">
    <w:name w:val="CD9AD82BDADF4BC8A1948A8F8B2FD8E0"/>
  </w:style>
  <w:style w:type="paragraph" w:customStyle="1" w:styleId="C352EAE04A744D938D269A7499BBFF58">
    <w:name w:val="C352EAE04A744D938D269A7499BBFF58"/>
  </w:style>
  <w:style w:type="paragraph" w:customStyle="1" w:styleId="6D649F341E264166969E94F0CA052CB9">
    <w:name w:val="6D649F341E264166969E94F0CA052CB9"/>
  </w:style>
  <w:style w:type="paragraph" w:customStyle="1" w:styleId="EDB45DFCC1294CDDA0B8B63CB39B33CE">
    <w:name w:val="EDB45DFCC1294CDDA0B8B63CB39B33CE"/>
  </w:style>
  <w:style w:type="paragraph" w:customStyle="1" w:styleId="25B5E065678B44C8850C4B48AEA0BEFB">
    <w:name w:val="25B5E065678B44C8850C4B48AEA0BEFB"/>
  </w:style>
  <w:style w:type="paragraph" w:customStyle="1" w:styleId="6AEE3CE121B54192B7DD04689D1F264A">
    <w:name w:val="6AEE3CE121B54192B7DD04689D1F264A"/>
  </w:style>
  <w:style w:type="paragraph" w:customStyle="1" w:styleId="11D091818F374FC49C97F20163DE9807">
    <w:name w:val="11D091818F374FC49C97F20163DE9807"/>
  </w:style>
  <w:style w:type="paragraph" w:customStyle="1" w:styleId="8BEF06FA741D4FD7AE8924A2AA371C22">
    <w:name w:val="8BEF06FA741D4FD7AE8924A2AA371C22"/>
  </w:style>
  <w:style w:type="paragraph" w:customStyle="1" w:styleId="7F69C04AB6514D3E94DFEE7D177AF85A">
    <w:name w:val="7F69C04AB6514D3E94DFEE7D177AF85A"/>
  </w:style>
  <w:style w:type="paragraph" w:customStyle="1" w:styleId="471EA70444B84B158BAFBF62AEF5C5A0">
    <w:name w:val="471EA70444B84B158BAFBF62AEF5C5A0"/>
  </w:style>
  <w:style w:type="paragraph" w:customStyle="1" w:styleId="1D156CC9999F45418EB4C2FF98FFAF4D">
    <w:name w:val="1D156CC9999F45418EB4C2FF98FFAF4D"/>
  </w:style>
  <w:style w:type="paragraph" w:customStyle="1" w:styleId="1BC02F213B37449FB2FF47BA58AAB65F">
    <w:name w:val="1BC02F213B37449FB2FF47BA58AAB65F"/>
  </w:style>
  <w:style w:type="paragraph" w:customStyle="1" w:styleId="417C080FF84248FA80B2EB5EAF3803B4">
    <w:name w:val="417C080FF84248FA80B2EB5EAF3803B4"/>
  </w:style>
  <w:style w:type="paragraph" w:customStyle="1" w:styleId="D15C3ACF0658422FAB50BF7288077C27">
    <w:name w:val="D15C3ACF0658422FAB50BF7288077C27"/>
  </w:style>
  <w:style w:type="paragraph" w:customStyle="1" w:styleId="2A7D6DB91EF041DD8B33DB7C31DA1FE1">
    <w:name w:val="2A7D6DB91EF041DD8B33DB7C31DA1FE1"/>
  </w:style>
  <w:style w:type="paragraph" w:customStyle="1" w:styleId="9467853BE36141A68A207BE22AF69801">
    <w:name w:val="9467853BE36141A68A207BE22AF69801"/>
  </w:style>
  <w:style w:type="paragraph" w:customStyle="1" w:styleId="202511A2FDFA4181947C8A314920F9C4">
    <w:name w:val="202511A2FDFA4181947C8A314920F9C4"/>
  </w:style>
  <w:style w:type="paragraph" w:customStyle="1" w:styleId="14443DFB9ED440819B4CCAA810379270">
    <w:name w:val="14443DFB9ED440819B4CCAA810379270"/>
  </w:style>
  <w:style w:type="paragraph" w:customStyle="1" w:styleId="C69032B629E243E3AF65C3CA57F45C8D">
    <w:name w:val="C69032B629E243E3AF65C3CA57F45C8D"/>
  </w:style>
  <w:style w:type="paragraph" w:customStyle="1" w:styleId="44122E1E01384E11956A8BA73A5B8B60">
    <w:name w:val="44122E1E01384E11956A8BA73A5B8B60"/>
  </w:style>
  <w:style w:type="paragraph" w:customStyle="1" w:styleId="FB26F3E2002A4ECBAAB98CE62A02110B">
    <w:name w:val="FB26F3E2002A4ECBAAB98CE62A02110B"/>
  </w:style>
  <w:style w:type="paragraph" w:customStyle="1" w:styleId="3CF10DF4322F416CB1903337E17B9236">
    <w:name w:val="3CF10DF4322F416CB1903337E17B9236"/>
  </w:style>
  <w:style w:type="paragraph" w:customStyle="1" w:styleId="A6D04A9EB4964722B8B29F450296CDE6">
    <w:name w:val="A6D04A9EB4964722B8B29F450296CDE6"/>
  </w:style>
  <w:style w:type="paragraph" w:customStyle="1" w:styleId="3FA76862B3A5454DAD90ACE8A4CD9473">
    <w:name w:val="3FA76862B3A5454DAD90ACE8A4CD9473"/>
  </w:style>
  <w:style w:type="paragraph" w:customStyle="1" w:styleId="1FC4F42A43E34518B52A5D2EBB813753">
    <w:name w:val="1FC4F42A43E34518B52A5D2EBB813753"/>
  </w:style>
  <w:style w:type="paragraph" w:customStyle="1" w:styleId="60F97CC6D5D847768265D24BEA4F67A2">
    <w:name w:val="60F97CC6D5D847768265D24BEA4F67A2"/>
  </w:style>
  <w:style w:type="paragraph" w:customStyle="1" w:styleId="F3475BBEB25A4AE7A608152F0CCC87B5">
    <w:name w:val="F3475BBEB25A4AE7A608152F0CCC87B5"/>
  </w:style>
  <w:style w:type="paragraph" w:customStyle="1" w:styleId="0468D16EFDF44D8F87B6FC095C70CFB9">
    <w:name w:val="0468D16EFDF44D8F87B6FC095C70CFB9"/>
  </w:style>
  <w:style w:type="paragraph" w:customStyle="1" w:styleId="003CF5C5D884444683ED7597FA20A329">
    <w:name w:val="003CF5C5D884444683ED7597FA20A329"/>
  </w:style>
  <w:style w:type="paragraph" w:customStyle="1" w:styleId="98320C0A0A6F450EA4C15022DAFFFEDA">
    <w:name w:val="98320C0A0A6F450EA4C15022DAFFFEDA"/>
  </w:style>
  <w:style w:type="paragraph" w:customStyle="1" w:styleId="59EA14663AA1444D8E92F4E4F48152FA">
    <w:name w:val="59EA14663AA1444D8E92F4E4F48152FA"/>
  </w:style>
  <w:style w:type="paragraph" w:customStyle="1" w:styleId="2F00FF33DF094C8F9D29DDDCA0FE0D9A">
    <w:name w:val="2F00FF33DF094C8F9D29DDDCA0FE0D9A"/>
  </w:style>
  <w:style w:type="paragraph" w:customStyle="1" w:styleId="B310280E9DC14E58B9A7DFFEA4753A69">
    <w:name w:val="B310280E9DC14E58B9A7DFFEA4753A69"/>
  </w:style>
  <w:style w:type="paragraph" w:customStyle="1" w:styleId="0BCC900E2FA44390A2B41F560788DD66">
    <w:name w:val="0BCC900E2FA44390A2B41F560788DD66"/>
  </w:style>
  <w:style w:type="paragraph" w:customStyle="1" w:styleId="C4BC0395A67F4A489A8E105E2CDA2BBD">
    <w:name w:val="C4BC0395A67F4A489A8E105E2CDA2BBD"/>
  </w:style>
  <w:style w:type="paragraph" w:customStyle="1" w:styleId="EDFA61E4E26943A0873A7ACF736DAB0B">
    <w:name w:val="EDFA61E4E26943A0873A7ACF736DAB0B"/>
  </w:style>
  <w:style w:type="paragraph" w:customStyle="1" w:styleId="CD63C77ACE9144B4B6BFBE08D74095AF">
    <w:name w:val="CD63C77ACE9144B4B6BFBE08D74095AF"/>
  </w:style>
  <w:style w:type="paragraph" w:customStyle="1" w:styleId="47C2A089B9C1478FB54E04A3373D1116">
    <w:name w:val="47C2A089B9C1478FB54E04A3373D1116"/>
  </w:style>
  <w:style w:type="paragraph" w:customStyle="1" w:styleId="CA6C469609BD45768D0AFDB57BA8C1F5">
    <w:name w:val="CA6C469609BD45768D0AFDB57BA8C1F5"/>
  </w:style>
  <w:style w:type="paragraph" w:customStyle="1" w:styleId="90D00EEE72DA424FA2F4087D18B7BB40">
    <w:name w:val="90D00EEE72DA424FA2F4087D18B7BB40"/>
  </w:style>
  <w:style w:type="paragraph" w:customStyle="1" w:styleId="B97F9C9F3D134A7294580D1575A2A853">
    <w:name w:val="B97F9C9F3D134A7294580D1575A2A853"/>
  </w:style>
  <w:style w:type="paragraph" w:customStyle="1" w:styleId="91AD3C77020B48C995DDE4CE3A688E73">
    <w:name w:val="91AD3C77020B48C995DDE4CE3A688E73"/>
  </w:style>
  <w:style w:type="paragraph" w:customStyle="1" w:styleId="6F37979C88194CCFA8B281A3EA603C14">
    <w:name w:val="6F37979C88194CCFA8B281A3EA603C14"/>
  </w:style>
  <w:style w:type="paragraph" w:customStyle="1" w:styleId="A7B56F418ED4433395950CA1CC550D4C">
    <w:name w:val="A7B56F418ED4433395950CA1CC550D4C"/>
  </w:style>
  <w:style w:type="paragraph" w:customStyle="1" w:styleId="DE2CF26C8E8445D9ABA09B1116946792">
    <w:name w:val="DE2CF26C8E8445D9ABA09B1116946792"/>
  </w:style>
  <w:style w:type="paragraph" w:customStyle="1" w:styleId="C2652DE6E4CB40E6B8FB01664353AB5B">
    <w:name w:val="C2652DE6E4CB40E6B8FB01664353AB5B"/>
  </w:style>
  <w:style w:type="paragraph" w:customStyle="1" w:styleId="7F2C20AEBC304B41BFFD25FFB6175FC8">
    <w:name w:val="7F2C20AEBC304B41BFFD25FFB6175FC8"/>
  </w:style>
  <w:style w:type="paragraph" w:customStyle="1" w:styleId="854F4274A10A4AB282F44C72612074EA">
    <w:name w:val="854F4274A10A4AB282F44C72612074EA"/>
  </w:style>
  <w:style w:type="paragraph" w:customStyle="1" w:styleId="CDE898DCD63846959D65AE65EDE28C72">
    <w:name w:val="CDE898DCD63846959D65AE65EDE28C72"/>
  </w:style>
  <w:style w:type="paragraph" w:customStyle="1" w:styleId="F0878AF5BD244F53A70F57BCAC57F5A8">
    <w:name w:val="F0878AF5BD244F53A70F57BCAC57F5A8"/>
  </w:style>
  <w:style w:type="paragraph" w:customStyle="1" w:styleId="E485F8FA6D2E4520BA0BE52D4B318B10">
    <w:name w:val="E485F8FA6D2E4520BA0BE52D4B318B10"/>
  </w:style>
  <w:style w:type="paragraph" w:customStyle="1" w:styleId="6ACD1AAAE4254F5C928044D2BE1AB8B4">
    <w:name w:val="6ACD1AAAE4254F5C928044D2BE1AB8B4"/>
  </w:style>
  <w:style w:type="paragraph" w:customStyle="1" w:styleId="8FDEF7E56BA740929F11EA4F5F860F98">
    <w:name w:val="8FDEF7E56BA740929F11EA4F5F860F98"/>
  </w:style>
  <w:style w:type="paragraph" w:customStyle="1" w:styleId="EC333B904094418A90F84D12CBC75001">
    <w:name w:val="EC333B904094418A90F84D12CBC75001"/>
  </w:style>
  <w:style w:type="paragraph" w:customStyle="1" w:styleId="8EF31E73AFF84B3E8EDAB990D8FF71ED">
    <w:name w:val="8EF31E73AFF84B3E8EDAB990D8FF71ED"/>
  </w:style>
  <w:style w:type="paragraph" w:customStyle="1" w:styleId="98519E512A8E4C0582C70F10478B8A45">
    <w:name w:val="98519E512A8E4C0582C70F10478B8A45"/>
  </w:style>
  <w:style w:type="paragraph" w:customStyle="1" w:styleId="6EB6453911134E5AB4FA1DB1084313EB">
    <w:name w:val="6EB6453911134E5AB4FA1DB1084313EB"/>
  </w:style>
  <w:style w:type="paragraph" w:customStyle="1" w:styleId="0F03210DCC604E69993BD84548ECC904">
    <w:name w:val="0F03210DCC604E69993BD84548ECC904"/>
  </w:style>
  <w:style w:type="paragraph" w:customStyle="1" w:styleId="B49EC9BD70354FC6802BC3AD0F38C635">
    <w:name w:val="B49EC9BD70354FC6802BC3AD0F38C635"/>
  </w:style>
  <w:style w:type="paragraph" w:customStyle="1" w:styleId="1A6F075F284D41D9BBEC1521BAA89CBC">
    <w:name w:val="1A6F075F284D41D9BBEC1521BAA89CBC"/>
  </w:style>
  <w:style w:type="paragraph" w:customStyle="1" w:styleId="650F06F9D3854263B942CC2F01075FE2">
    <w:name w:val="650F06F9D3854263B942CC2F01075FE2"/>
  </w:style>
  <w:style w:type="paragraph" w:customStyle="1" w:styleId="7FF79A56B83D4DE58914BFE4D522F1A5">
    <w:name w:val="7FF79A56B83D4DE58914BFE4D522F1A5"/>
  </w:style>
  <w:style w:type="paragraph" w:customStyle="1" w:styleId="49FDCF059D0E4A2583E8D391EEB05D80">
    <w:name w:val="49FDCF059D0E4A2583E8D391EEB05D80"/>
  </w:style>
  <w:style w:type="paragraph" w:customStyle="1" w:styleId="CFF603264FD04274A58D03E350CF432A">
    <w:name w:val="CFF603264FD04274A58D03E350CF432A"/>
  </w:style>
  <w:style w:type="paragraph" w:customStyle="1" w:styleId="5136FB05DA1747B6AA3C1B236887CCC9">
    <w:name w:val="5136FB05DA1747B6AA3C1B236887CCC9"/>
  </w:style>
  <w:style w:type="paragraph" w:customStyle="1" w:styleId="4277216D367744C7B8A95A5B3997CEA1">
    <w:name w:val="4277216D367744C7B8A95A5B3997CEA1"/>
  </w:style>
  <w:style w:type="paragraph" w:customStyle="1" w:styleId="74BD1D64400B4DDF909597B5272B505A">
    <w:name w:val="74BD1D64400B4DDF909597B5272B505A"/>
  </w:style>
  <w:style w:type="paragraph" w:customStyle="1" w:styleId="FDC37C13681E4F518D15EFD008157858">
    <w:name w:val="FDC37C13681E4F518D15EFD008157858"/>
  </w:style>
  <w:style w:type="paragraph" w:customStyle="1" w:styleId="004A7EAE8A2540638D21F771B411562F">
    <w:name w:val="004A7EAE8A2540638D21F771B411562F"/>
  </w:style>
  <w:style w:type="paragraph" w:customStyle="1" w:styleId="B70F16D2E8244B68910262BA427A4C5E">
    <w:name w:val="B70F16D2E8244B68910262BA427A4C5E"/>
  </w:style>
  <w:style w:type="paragraph" w:customStyle="1" w:styleId="135B4454A25F4893A8185FCCF078C279">
    <w:name w:val="135B4454A25F4893A8185FCCF078C279"/>
  </w:style>
  <w:style w:type="paragraph" w:customStyle="1" w:styleId="9E4DA5297C9F4849AA417B068B365DD2">
    <w:name w:val="9E4DA5297C9F4849AA417B068B365DD2"/>
  </w:style>
  <w:style w:type="paragraph" w:customStyle="1" w:styleId="C0578A285BB5461AB643CF577A8F1998">
    <w:name w:val="C0578A285BB5461AB643CF577A8F1998"/>
  </w:style>
  <w:style w:type="paragraph" w:customStyle="1" w:styleId="C2C60832807D41BB84E969CE77D673E6">
    <w:name w:val="C2C60832807D41BB84E969CE77D673E6"/>
  </w:style>
  <w:style w:type="paragraph" w:customStyle="1" w:styleId="FFF4DD6423B249789735902843606E06">
    <w:name w:val="FFF4DD6423B249789735902843606E06"/>
  </w:style>
  <w:style w:type="paragraph" w:customStyle="1" w:styleId="E26FBB9AEB194678A50073388D3DB112">
    <w:name w:val="E26FBB9AEB194678A50073388D3DB112"/>
  </w:style>
  <w:style w:type="paragraph" w:customStyle="1" w:styleId="AD5D2BCF4F614E6DA74A21E04AF301CF">
    <w:name w:val="AD5D2BCF4F614E6DA74A21E04AF301CF"/>
  </w:style>
  <w:style w:type="paragraph" w:customStyle="1" w:styleId="938E64DBBBD94DC59BF1A752386A7C53">
    <w:name w:val="938E64DBBBD94DC59BF1A752386A7C53"/>
  </w:style>
  <w:style w:type="paragraph" w:customStyle="1" w:styleId="83DD1E1BA1104257A8CA8A0621E93B02">
    <w:name w:val="83DD1E1BA1104257A8CA8A0621E93B02"/>
  </w:style>
  <w:style w:type="paragraph" w:customStyle="1" w:styleId="EE8304BD49CA4B56A06D71AF3E58E669">
    <w:name w:val="EE8304BD49CA4B56A06D71AF3E58E669"/>
  </w:style>
  <w:style w:type="paragraph" w:customStyle="1" w:styleId="DEF97C9AF2BE4728BF4971D26C2771C4">
    <w:name w:val="DEF97C9AF2BE4728BF4971D26C2771C4"/>
  </w:style>
  <w:style w:type="paragraph" w:customStyle="1" w:styleId="087FD12CA664464D9029CDE68E0D8049">
    <w:name w:val="087FD12CA664464D9029CDE68E0D8049"/>
  </w:style>
  <w:style w:type="paragraph" w:customStyle="1" w:styleId="3396288B003A44CE9D45D83CEB1220D2">
    <w:name w:val="3396288B003A44CE9D45D83CEB1220D2"/>
  </w:style>
  <w:style w:type="paragraph" w:customStyle="1" w:styleId="6A30B0DD5DC3497C826258046048905F">
    <w:name w:val="6A30B0DD5DC3497C826258046048905F"/>
  </w:style>
  <w:style w:type="paragraph" w:customStyle="1" w:styleId="942BCFD6033248A69789F7F09FABCC22">
    <w:name w:val="942BCFD6033248A69789F7F09FABCC22"/>
  </w:style>
  <w:style w:type="paragraph" w:customStyle="1" w:styleId="0CD47A9188D446798FD45377FA673B20">
    <w:name w:val="0CD47A9188D446798FD45377FA673B20"/>
  </w:style>
  <w:style w:type="paragraph" w:customStyle="1" w:styleId="9A7FE8835247431AAD6ED90AF21A2385">
    <w:name w:val="9A7FE8835247431AAD6ED90AF21A2385"/>
  </w:style>
  <w:style w:type="paragraph" w:customStyle="1" w:styleId="010F2BE04B974A10B0E84CA63249252C">
    <w:name w:val="010F2BE04B974A10B0E84CA63249252C"/>
  </w:style>
  <w:style w:type="paragraph" w:customStyle="1" w:styleId="1591713CBFA44778956161B74DDD6348">
    <w:name w:val="1591713CBFA44778956161B74DDD6348"/>
  </w:style>
  <w:style w:type="paragraph" w:customStyle="1" w:styleId="FDCE701B425A4D48B2A26F1715B8A53A">
    <w:name w:val="FDCE701B425A4D48B2A26F1715B8A53A"/>
  </w:style>
  <w:style w:type="paragraph" w:customStyle="1" w:styleId="A069C42CDAB6409A944317024C8C9F11">
    <w:name w:val="A069C42CDAB6409A944317024C8C9F11"/>
  </w:style>
  <w:style w:type="paragraph" w:customStyle="1" w:styleId="F8244692AD524CAD8D32365367F0EB3C">
    <w:name w:val="F8244692AD524CAD8D32365367F0EB3C"/>
  </w:style>
  <w:style w:type="paragraph" w:customStyle="1" w:styleId="89A241A0E04549A3BB87A64DA005F80E">
    <w:name w:val="89A241A0E04549A3BB87A64DA005F80E"/>
  </w:style>
  <w:style w:type="paragraph" w:customStyle="1" w:styleId="1431D54195954CD1B76F4F65403DF1E5">
    <w:name w:val="1431D54195954CD1B76F4F65403DF1E5"/>
  </w:style>
  <w:style w:type="paragraph" w:customStyle="1" w:styleId="88D4505A8A4E4CBCBFDF657311009156">
    <w:name w:val="88D4505A8A4E4CBCBFDF657311009156"/>
  </w:style>
  <w:style w:type="paragraph" w:customStyle="1" w:styleId="8E7A69204BB041A7A0C1F5CF25AB99B0">
    <w:name w:val="8E7A69204BB041A7A0C1F5CF25AB99B0"/>
  </w:style>
  <w:style w:type="paragraph" w:customStyle="1" w:styleId="3A3328EDCF5D4087854B91B3ABF734D2">
    <w:name w:val="3A3328EDCF5D4087854B91B3ABF734D2"/>
  </w:style>
  <w:style w:type="paragraph" w:customStyle="1" w:styleId="1F067C66C7874E398BCD88235DB51A31">
    <w:name w:val="1F067C66C7874E398BCD88235DB51A31"/>
  </w:style>
  <w:style w:type="paragraph" w:customStyle="1" w:styleId="97B1ADA33D594C079F925CDDA4648BC6">
    <w:name w:val="97B1ADA33D594C079F925CDDA4648BC6"/>
  </w:style>
  <w:style w:type="paragraph" w:customStyle="1" w:styleId="92FF4860C99A4D3BA271D99E30E2A48A">
    <w:name w:val="92FF4860C99A4D3BA271D99E30E2A48A"/>
  </w:style>
  <w:style w:type="paragraph" w:customStyle="1" w:styleId="55A6A33DD5C34342B87D67A00A2194CB">
    <w:name w:val="55A6A33DD5C34342B87D67A00A2194CB"/>
  </w:style>
  <w:style w:type="paragraph" w:customStyle="1" w:styleId="563B143984BC428ABE52E7CECE8F6E5D">
    <w:name w:val="563B143984BC428ABE52E7CECE8F6E5D"/>
  </w:style>
  <w:style w:type="paragraph" w:customStyle="1" w:styleId="4FA7170EB1A34ACEAC6D1D4456E1E1F4">
    <w:name w:val="4FA7170EB1A34ACEAC6D1D4456E1E1F4"/>
  </w:style>
  <w:style w:type="paragraph" w:customStyle="1" w:styleId="933CD885296D40A7A4AAEB473B0731C0">
    <w:name w:val="933CD885296D40A7A4AAEB473B0731C0"/>
  </w:style>
  <w:style w:type="paragraph" w:customStyle="1" w:styleId="FD71A7965813407892E65DA2A215FB50">
    <w:name w:val="FD71A7965813407892E65DA2A215FB50"/>
  </w:style>
  <w:style w:type="paragraph" w:customStyle="1" w:styleId="0F6125F2E0544EDABE350C32E4CC61EE">
    <w:name w:val="0F6125F2E0544EDABE350C32E4CC61EE"/>
  </w:style>
  <w:style w:type="paragraph" w:customStyle="1" w:styleId="E4F986740F6D407E8BB618AEC50828C6">
    <w:name w:val="E4F986740F6D407E8BB618AEC50828C6"/>
  </w:style>
  <w:style w:type="paragraph" w:customStyle="1" w:styleId="25B386B39682408BB5543025EEC84068">
    <w:name w:val="25B386B39682408BB5543025EEC84068"/>
  </w:style>
  <w:style w:type="paragraph" w:customStyle="1" w:styleId="F7C8D6BCEED540339181452D1F0369C1">
    <w:name w:val="F7C8D6BCEED540339181452D1F0369C1"/>
  </w:style>
  <w:style w:type="paragraph" w:customStyle="1" w:styleId="2BB444C35B4E4DFBA65ACA72ECEED064">
    <w:name w:val="2BB444C35B4E4DFBA65ACA72ECEED064"/>
  </w:style>
  <w:style w:type="paragraph" w:customStyle="1" w:styleId="7BCBFC69C6B24EC88673934101B49FC9">
    <w:name w:val="7BCBFC69C6B24EC88673934101B49FC9"/>
  </w:style>
  <w:style w:type="paragraph" w:customStyle="1" w:styleId="79BFB9BDD2F94F8E9B2F512647E81700">
    <w:name w:val="79BFB9BDD2F94F8E9B2F512647E81700"/>
  </w:style>
  <w:style w:type="paragraph" w:customStyle="1" w:styleId="75A45514C7AE4960B850DBE7086A21A2">
    <w:name w:val="75A45514C7AE4960B850DBE7086A21A2"/>
  </w:style>
  <w:style w:type="paragraph" w:customStyle="1" w:styleId="1BE90AB90A7E4E0889E4B45A64DF66BB">
    <w:name w:val="1BE90AB90A7E4E0889E4B45A64DF66BB"/>
  </w:style>
  <w:style w:type="paragraph" w:customStyle="1" w:styleId="FAFAE76402AA430180E5CF77FFF57E7D">
    <w:name w:val="FAFAE76402AA430180E5CF77FFF57E7D"/>
  </w:style>
  <w:style w:type="paragraph" w:customStyle="1" w:styleId="8D662044ABBD4566982326BBA060C60A">
    <w:name w:val="8D662044ABBD4566982326BBA060C60A"/>
  </w:style>
  <w:style w:type="paragraph" w:customStyle="1" w:styleId="CBFBE801E92A48FD852AA64CA2CF362E">
    <w:name w:val="CBFBE801E92A48FD852AA64CA2CF362E"/>
  </w:style>
  <w:style w:type="paragraph" w:customStyle="1" w:styleId="EDB7CE8B3E334611A70C83E505240B2E">
    <w:name w:val="EDB7CE8B3E334611A70C83E505240B2E"/>
  </w:style>
  <w:style w:type="paragraph" w:customStyle="1" w:styleId="5F798CC29DEE46E0AA3773F9B2553C3D">
    <w:name w:val="5F798CC29DEE46E0AA3773F9B2553C3D"/>
  </w:style>
  <w:style w:type="paragraph" w:customStyle="1" w:styleId="6AE38AF1705B4D43B5EB3AA8D42CB616">
    <w:name w:val="6AE38AF1705B4D43B5EB3AA8D42CB616"/>
  </w:style>
  <w:style w:type="paragraph" w:customStyle="1" w:styleId="ECC3EFCDB6704224BBFE005374CE184B">
    <w:name w:val="ECC3EFCDB6704224BBFE005374CE184B"/>
  </w:style>
  <w:style w:type="paragraph" w:customStyle="1" w:styleId="FF8930AC2940421AB88A6AA28C4FDE8D">
    <w:name w:val="FF8930AC2940421AB88A6AA28C4FDE8D"/>
  </w:style>
  <w:style w:type="paragraph" w:customStyle="1" w:styleId="479CA9141DE84E6FA71C8AB06B115746">
    <w:name w:val="479CA9141DE84E6FA71C8AB06B115746"/>
  </w:style>
  <w:style w:type="paragraph" w:customStyle="1" w:styleId="8255F2F5F24746B989B5DF339BF57EDD">
    <w:name w:val="8255F2F5F24746B989B5DF339BF57EDD"/>
  </w:style>
  <w:style w:type="paragraph" w:customStyle="1" w:styleId="54F9C4080B584E0D9927E2A5009B41BB">
    <w:name w:val="54F9C4080B584E0D9927E2A5009B41BB"/>
  </w:style>
  <w:style w:type="paragraph" w:customStyle="1" w:styleId="1C9E7F0ABE0141AFB08B6DDC18A5E243">
    <w:name w:val="1C9E7F0ABE0141AFB08B6DDC18A5E243"/>
  </w:style>
  <w:style w:type="paragraph" w:customStyle="1" w:styleId="18A4424B7FAC4314B7CFC07153EBE7F9">
    <w:name w:val="18A4424B7FAC4314B7CFC07153EBE7F9"/>
  </w:style>
  <w:style w:type="paragraph" w:customStyle="1" w:styleId="EE8672108FEE45E5BC5951C007560E67">
    <w:name w:val="EE8672108FEE45E5BC5951C007560E67"/>
  </w:style>
  <w:style w:type="paragraph" w:customStyle="1" w:styleId="CEC1143B70F54E55BC836E392897D7A3">
    <w:name w:val="CEC1143B70F54E55BC836E392897D7A3"/>
  </w:style>
  <w:style w:type="paragraph" w:customStyle="1" w:styleId="491AF277461C4DC9924FD6BE392049B1">
    <w:name w:val="491AF277461C4DC9924FD6BE392049B1"/>
  </w:style>
  <w:style w:type="paragraph" w:customStyle="1" w:styleId="4538A53E19C341D292FF1BF53160F2BF">
    <w:name w:val="4538A53E19C341D292FF1BF53160F2BF"/>
  </w:style>
  <w:style w:type="paragraph" w:customStyle="1" w:styleId="75D453CCCB7A44FD8456B6AC0302F428">
    <w:name w:val="75D453CCCB7A44FD8456B6AC0302F428"/>
  </w:style>
  <w:style w:type="paragraph" w:customStyle="1" w:styleId="940EAF3C47DA4BED961D4A82D54CFB99">
    <w:name w:val="940EAF3C47DA4BED961D4A82D54CFB99"/>
  </w:style>
  <w:style w:type="paragraph" w:customStyle="1" w:styleId="190D675B4CEB4E0B8A60C38B6D2607D5">
    <w:name w:val="190D675B4CEB4E0B8A60C38B6D2607D5"/>
  </w:style>
  <w:style w:type="paragraph" w:customStyle="1" w:styleId="C8D936480FF2467E830E561320D7F6FD">
    <w:name w:val="C8D936480FF2467E830E561320D7F6FD"/>
  </w:style>
  <w:style w:type="paragraph" w:customStyle="1" w:styleId="6843C0FE96384C71A1B5160DF470B617">
    <w:name w:val="6843C0FE96384C71A1B5160DF470B617"/>
  </w:style>
  <w:style w:type="paragraph" w:customStyle="1" w:styleId="592E1820822C4984BEAC6ADBB0D1484F">
    <w:name w:val="592E1820822C4984BEAC6ADBB0D1484F"/>
  </w:style>
  <w:style w:type="paragraph" w:customStyle="1" w:styleId="170CBA3E4B7A4275AA804B25CF17E99C">
    <w:name w:val="170CBA3E4B7A4275AA804B25CF17E99C"/>
  </w:style>
  <w:style w:type="paragraph" w:customStyle="1" w:styleId="99A9E7621D0A48E3A60B2E0850D47C26">
    <w:name w:val="99A9E7621D0A48E3A60B2E0850D47C26"/>
  </w:style>
  <w:style w:type="paragraph" w:customStyle="1" w:styleId="BE545902DA3448F9AECA5E68675CBAED">
    <w:name w:val="BE545902DA3448F9AECA5E68675CBAED"/>
  </w:style>
  <w:style w:type="paragraph" w:customStyle="1" w:styleId="C61B597D99C345EC95FF35D407A43523">
    <w:name w:val="C61B597D99C345EC95FF35D407A43523"/>
  </w:style>
  <w:style w:type="paragraph" w:customStyle="1" w:styleId="D9EA8A6C1D2848C19D41399030D9EB76">
    <w:name w:val="D9EA8A6C1D2848C19D41399030D9EB76"/>
  </w:style>
  <w:style w:type="paragraph" w:customStyle="1" w:styleId="1763DF358DED4CE09E4672F6ADE88D9C">
    <w:name w:val="1763DF358DED4CE09E4672F6ADE88D9C"/>
  </w:style>
  <w:style w:type="paragraph" w:customStyle="1" w:styleId="178F1560FDE14E938EA4B48100FE1EF0">
    <w:name w:val="178F1560FDE14E938EA4B48100FE1EF0"/>
  </w:style>
  <w:style w:type="paragraph" w:customStyle="1" w:styleId="2BC7130C41AC4C1CBF78C582F41A9329">
    <w:name w:val="2BC7130C41AC4C1CBF78C582F41A9329"/>
  </w:style>
  <w:style w:type="paragraph" w:customStyle="1" w:styleId="A21B534E983A459EB5CA6C18195BD2E4">
    <w:name w:val="A21B534E983A459EB5CA6C18195BD2E4"/>
  </w:style>
  <w:style w:type="paragraph" w:customStyle="1" w:styleId="F0566EDE0A4D4B9682960F567ADB4E17">
    <w:name w:val="F0566EDE0A4D4B9682960F567ADB4E17"/>
  </w:style>
  <w:style w:type="paragraph" w:customStyle="1" w:styleId="8D5B8E919728491EA211DF45A92502F9">
    <w:name w:val="8D5B8E919728491EA211DF45A92502F9"/>
  </w:style>
  <w:style w:type="paragraph" w:customStyle="1" w:styleId="7AAD421DD5AB43539C75082D85B823C6">
    <w:name w:val="7AAD421DD5AB43539C75082D85B823C6"/>
  </w:style>
  <w:style w:type="paragraph" w:customStyle="1" w:styleId="2AEDF5EB0BAD400F8B0E1DB4EC3BF7FA">
    <w:name w:val="2AEDF5EB0BAD400F8B0E1DB4EC3BF7FA"/>
  </w:style>
  <w:style w:type="paragraph" w:customStyle="1" w:styleId="80526A1833234637BCD8EE37F10814EB">
    <w:name w:val="80526A1833234637BCD8EE37F10814EB"/>
  </w:style>
  <w:style w:type="paragraph" w:customStyle="1" w:styleId="CE0F89CC49F8450399F7BDDFB808606C">
    <w:name w:val="CE0F89CC49F8450399F7BDDFB808606C"/>
  </w:style>
  <w:style w:type="paragraph" w:customStyle="1" w:styleId="92B0BF5B3FB34EF5A5B0FB44ECB741B7">
    <w:name w:val="92B0BF5B3FB34EF5A5B0FB44ECB741B7"/>
  </w:style>
  <w:style w:type="paragraph" w:customStyle="1" w:styleId="6A92C1638D6B4398B20C3D25DE2C6377">
    <w:name w:val="6A92C1638D6B4398B20C3D25DE2C6377"/>
  </w:style>
  <w:style w:type="paragraph" w:customStyle="1" w:styleId="912269BAF4B84AD381EE30F8D49841B6">
    <w:name w:val="912269BAF4B84AD381EE30F8D49841B6"/>
  </w:style>
  <w:style w:type="paragraph" w:customStyle="1" w:styleId="501F497BD6374DCCBDBED7482EABA394">
    <w:name w:val="501F497BD6374DCCBDBED7482EABA394"/>
  </w:style>
  <w:style w:type="paragraph" w:customStyle="1" w:styleId="4205E51F09E44D069AF8F84FC64A1360">
    <w:name w:val="4205E51F09E44D069AF8F84FC64A1360"/>
  </w:style>
  <w:style w:type="paragraph" w:customStyle="1" w:styleId="6C4D4D7A1A434BB7A6A7D709615EF133">
    <w:name w:val="6C4D4D7A1A434BB7A6A7D709615EF133"/>
  </w:style>
  <w:style w:type="paragraph" w:customStyle="1" w:styleId="C2784432783E430480A9997766A9F902">
    <w:name w:val="C2784432783E430480A9997766A9F902"/>
  </w:style>
  <w:style w:type="paragraph" w:customStyle="1" w:styleId="DF0A0F712C3048B3A29C0CBC187376EA">
    <w:name w:val="DF0A0F712C3048B3A29C0CBC187376EA"/>
  </w:style>
  <w:style w:type="paragraph" w:customStyle="1" w:styleId="9E807DDEF1214C1CAF7829CFDDD862FC">
    <w:name w:val="9E807DDEF1214C1CAF7829CFDDD862FC"/>
  </w:style>
  <w:style w:type="paragraph" w:customStyle="1" w:styleId="F87FF3E9C88A4C58A5D9AB7DD6E67053">
    <w:name w:val="F87FF3E9C88A4C58A5D9AB7DD6E67053"/>
  </w:style>
  <w:style w:type="paragraph" w:customStyle="1" w:styleId="2CDA826950E54AE58D781DCA9B71A45D">
    <w:name w:val="2CDA826950E54AE58D781DCA9B71A45D"/>
  </w:style>
  <w:style w:type="paragraph" w:customStyle="1" w:styleId="AD4FBB28860C4FA4BF4576458F7F553A">
    <w:name w:val="AD4FBB28860C4FA4BF4576458F7F553A"/>
  </w:style>
  <w:style w:type="paragraph" w:customStyle="1" w:styleId="88AF1F7E1B7D484B9D4AE4EC3A8D7B2D">
    <w:name w:val="88AF1F7E1B7D484B9D4AE4EC3A8D7B2D"/>
  </w:style>
  <w:style w:type="paragraph" w:customStyle="1" w:styleId="52C23EC8CF8341A5975D11C8D219164E">
    <w:name w:val="52C23EC8CF8341A5975D11C8D219164E"/>
  </w:style>
  <w:style w:type="paragraph" w:customStyle="1" w:styleId="380BC5D2A4C545E380E549C624EED552">
    <w:name w:val="380BC5D2A4C545E380E549C624EED552"/>
  </w:style>
  <w:style w:type="paragraph" w:customStyle="1" w:styleId="A754B7A9936445E38F77BAC945A0D321">
    <w:name w:val="A754B7A9936445E38F77BAC945A0D321"/>
  </w:style>
  <w:style w:type="paragraph" w:customStyle="1" w:styleId="05B480086DA7431B8D079BD3660092DB">
    <w:name w:val="05B480086DA7431B8D079BD3660092DB"/>
  </w:style>
  <w:style w:type="paragraph" w:customStyle="1" w:styleId="C93B58E830484969B10E2C2C96DCD61D">
    <w:name w:val="C93B58E830484969B10E2C2C96DCD61D"/>
  </w:style>
  <w:style w:type="paragraph" w:customStyle="1" w:styleId="781EF286EBA242499C7D419325CEE8C4">
    <w:name w:val="781EF286EBA242499C7D419325CEE8C4"/>
  </w:style>
  <w:style w:type="paragraph" w:customStyle="1" w:styleId="E540E5C598CA40B9947058110C810CB2">
    <w:name w:val="E540E5C598CA40B9947058110C810CB2"/>
  </w:style>
  <w:style w:type="paragraph" w:customStyle="1" w:styleId="55CCB232C8AE4FA5A6669F650639A6CE">
    <w:name w:val="55CCB232C8AE4FA5A6669F650639A6CE"/>
  </w:style>
  <w:style w:type="paragraph" w:customStyle="1" w:styleId="820F04A5537A41AB9A55F2D78960EA0A">
    <w:name w:val="820F04A5537A41AB9A55F2D78960EA0A"/>
  </w:style>
  <w:style w:type="paragraph" w:customStyle="1" w:styleId="9F56284F1C844464B1E6FE35A5D61664">
    <w:name w:val="9F56284F1C844464B1E6FE35A5D61664"/>
  </w:style>
  <w:style w:type="paragraph" w:customStyle="1" w:styleId="49AA94511F494558A0BB71202C5AA92F">
    <w:name w:val="49AA94511F494558A0BB71202C5AA92F"/>
  </w:style>
  <w:style w:type="paragraph" w:customStyle="1" w:styleId="F6EA1CCA3115463586F851CC460B4891">
    <w:name w:val="F6EA1CCA3115463586F851CC460B4891"/>
  </w:style>
  <w:style w:type="paragraph" w:customStyle="1" w:styleId="8A4CDB8C7C3745DDA2999C1D72705F39">
    <w:name w:val="8A4CDB8C7C3745DDA2999C1D72705F39"/>
  </w:style>
  <w:style w:type="paragraph" w:customStyle="1" w:styleId="A53E15E0DA3142ACAF68766437C013A6">
    <w:name w:val="A53E15E0DA3142ACAF68766437C013A6"/>
  </w:style>
  <w:style w:type="paragraph" w:customStyle="1" w:styleId="2712D0FD99B442DFAC9F680E70623585">
    <w:name w:val="2712D0FD99B442DFAC9F680E70623585"/>
  </w:style>
  <w:style w:type="paragraph" w:customStyle="1" w:styleId="BCDC9CB4A82B44E4B80F887C9428E446">
    <w:name w:val="BCDC9CB4A82B44E4B80F887C9428E446"/>
  </w:style>
  <w:style w:type="paragraph" w:customStyle="1" w:styleId="1B7D1F9F3A7A4FAA899F2E2C101E1D33">
    <w:name w:val="1B7D1F9F3A7A4FAA899F2E2C101E1D33"/>
  </w:style>
  <w:style w:type="paragraph" w:customStyle="1" w:styleId="51C9FDBA19B54E23AC0C5DE0F379E1C2">
    <w:name w:val="51C9FDBA19B54E23AC0C5DE0F379E1C2"/>
  </w:style>
  <w:style w:type="paragraph" w:customStyle="1" w:styleId="AEC4B18201AE4DDDA9CFD38D7309367E">
    <w:name w:val="AEC4B18201AE4DDDA9CFD38D7309367E"/>
  </w:style>
  <w:style w:type="paragraph" w:customStyle="1" w:styleId="1AAFEA2AAD3440CAB98028F0F1B5887F">
    <w:name w:val="1AAFEA2AAD3440CAB98028F0F1B5887F"/>
  </w:style>
  <w:style w:type="paragraph" w:customStyle="1" w:styleId="76BD7D79CF7A4464A590A6CDF8DFC9D5">
    <w:name w:val="76BD7D79CF7A4464A590A6CDF8DFC9D5"/>
  </w:style>
  <w:style w:type="paragraph" w:customStyle="1" w:styleId="FEFE765754C14A79B93C4B1EF451B364">
    <w:name w:val="FEFE765754C14A79B93C4B1EF451B364"/>
  </w:style>
  <w:style w:type="paragraph" w:customStyle="1" w:styleId="003070A9E64A453DB83489AEB2CE82BD">
    <w:name w:val="003070A9E64A453DB83489AEB2CE82BD"/>
  </w:style>
  <w:style w:type="paragraph" w:customStyle="1" w:styleId="7A5A40DCD5E348AAA0FAD10D3966DB03">
    <w:name w:val="7A5A40DCD5E348AAA0FAD10D3966DB03"/>
  </w:style>
  <w:style w:type="paragraph" w:customStyle="1" w:styleId="9C2B140B95D34097A71975A03C86A148">
    <w:name w:val="9C2B140B95D34097A71975A03C86A148"/>
  </w:style>
  <w:style w:type="paragraph" w:customStyle="1" w:styleId="6E7CCCCBA41E40F79B423BD1842497F0">
    <w:name w:val="6E7CCCCBA41E40F79B423BD1842497F0"/>
  </w:style>
  <w:style w:type="paragraph" w:customStyle="1" w:styleId="E91BF2F4F3D5428CA8051EA69B0A5AA8">
    <w:name w:val="E91BF2F4F3D5428CA8051EA69B0A5AA8"/>
  </w:style>
  <w:style w:type="paragraph" w:customStyle="1" w:styleId="7DBFD60FE450419C86A6799C02A67232">
    <w:name w:val="7DBFD60FE450419C86A6799C02A67232"/>
  </w:style>
  <w:style w:type="paragraph" w:customStyle="1" w:styleId="D7BFA8E07FEA45818F63074B34694DCB">
    <w:name w:val="D7BFA8E07FEA45818F63074B34694DCB"/>
  </w:style>
  <w:style w:type="paragraph" w:customStyle="1" w:styleId="AE9C5B4E4A63432488DB55D034DB2F53">
    <w:name w:val="AE9C5B4E4A63432488DB55D034DB2F53"/>
  </w:style>
  <w:style w:type="paragraph" w:customStyle="1" w:styleId="7484391BEFB447EB927ED390303F63FB">
    <w:name w:val="7484391BEFB447EB927ED390303F63FB"/>
  </w:style>
  <w:style w:type="paragraph" w:customStyle="1" w:styleId="A2651CDD8EC543C4ABA153EC4BF4A46E">
    <w:name w:val="A2651CDD8EC543C4ABA153EC4BF4A46E"/>
  </w:style>
  <w:style w:type="paragraph" w:customStyle="1" w:styleId="07C1E6AA5EEC47F1A945CE66C4B1BA3E">
    <w:name w:val="07C1E6AA5EEC47F1A945CE66C4B1BA3E"/>
  </w:style>
  <w:style w:type="paragraph" w:customStyle="1" w:styleId="146D12A634C34950B3325AB115BB0158">
    <w:name w:val="146D12A634C34950B3325AB115BB0158"/>
  </w:style>
  <w:style w:type="paragraph" w:customStyle="1" w:styleId="C5739A3BC7AC49458D3CFCDB62A17C33">
    <w:name w:val="C5739A3BC7AC49458D3CFCDB62A17C33"/>
  </w:style>
  <w:style w:type="paragraph" w:customStyle="1" w:styleId="08BB4CB1C13F4B4A900CC37D6E0E74D4">
    <w:name w:val="08BB4CB1C13F4B4A900CC37D6E0E74D4"/>
  </w:style>
  <w:style w:type="paragraph" w:customStyle="1" w:styleId="1148B96FAE2D4088BF3656B62A08596B">
    <w:name w:val="1148B96FAE2D4088BF3656B62A08596B"/>
  </w:style>
  <w:style w:type="paragraph" w:customStyle="1" w:styleId="3F88CDD52E08445591DEBD85F0FB177C">
    <w:name w:val="3F88CDD52E08445591DEBD85F0FB177C"/>
  </w:style>
  <w:style w:type="paragraph" w:customStyle="1" w:styleId="2360D0FE539C4ACCAD5A01E40787399F">
    <w:name w:val="2360D0FE539C4ACCAD5A01E40787399F"/>
  </w:style>
  <w:style w:type="paragraph" w:customStyle="1" w:styleId="ABAE0FC564184CC99AE5442404885827">
    <w:name w:val="ABAE0FC564184CC99AE5442404885827"/>
  </w:style>
  <w:style w:type="paragraph" w:customStyle="1" w:styleId="947D967CF02E401692D06FE4D3653952">
    <w:name w:val="947D967CF02E401692D06FE4D3653952"/>
  </w:style>
  <w:style w:type="paragraph" w:customStyle="1" w:styleId="2D859072B51247C7A4963BF50B8A5DA2">
    <w:name w:val="2D859072B51247C7A4963BF50B8A5DA2"/>
  </w:style>
  <w:style w:type="paragraph" w:customStyle="1" w:styleId="D85865ABDE124D83A316AC8C8C7D33FB">
    <w:name w:val="D85865ABDE124D83A316AC8C8C7D33FB"/>
  </w:style>
  <w:style w:type="paragraph" w:customStyle="1" w:styleId="7CFF2BF8A7FC419AB7824C74E4A88F21">
    <w:name w:val="7CFF2BF8A7FC419AB7824C74E4A88F21"/>
  </w:style>
  <w:style w:type="paragraph" w:customStyle="1" w:styleId="1EF0AFEB54B349948DCB312F8124DE0F">
    <w:name w:val="1EF0AFEB54B349948DCB312F8124DE0F"/>
  </w:style>
  <w:style w:type="paragraph" w:customStyle="1" w:styleId="1E2FB110EF1247069011AC1BE4C2C59A">
    <w:name w:val="1E2FB110EF1247069011AC1BE4C2C59A"/>
  </w:style>
  <w:style w:type="paragraph" w:customStyle="1" w:styleId="1D1275C8D0EA4EF3A2C9D1B85225D198">
    <w:name w:val="1D1275C8D0EA4EF3A2C9D1B85225D198"/>
  </w:style>
  <w:style w:type="paragraph" w:customStyle="1" w:styleId="99865531626C4B3DA3C58DE1FA5C8B49">
    <w:name w:val="99865531626C4B3DA3C58DE1FA5C8B49"/>
  </w:style>
  <w:style w:type="paragraph" w:customStyle="1" w:styleId="7FBC98F57F824B4F8DD4815A38001B3D">
    <w:name w:val="7FBC98F57F824B4F8DD4815A38001B3D"/>
  </w:style>
  <w:style w:type="paragraph" w:customStyle="1" w:styleId="55CCBAC5F6464437B482252DB448B3EC">
    <w:name w:val="55CCBAC5F6464437B482252DB448B3EC"/>
  </w:style>
  <w:style w:type="paragraph" w:customStyle="1" w:styleId="6EF5E485A61A410689381ABBACA5283B">
    <w:name w:val="6EF5E485A61A410689381ABBACA5283B"/>
  </w:style>
  <w:style w:type="paragraph" w:customStyle="1" w:styleId="D97990E2DC314BDF9FE176374E853567">
    <w:name w:val="D97990E2DC314BDF9FE176374E853567"/>
  </w:style>
  <w:style w:type="paragraph" w:customStyle="1" w:styleId="78E11FA5BD0B4005935748ED953B62B5">
    <w:name w:val="78E11FA5BD0B4005935748ED953B62B5"/>
  </w:style>
  <w:style w:type="paragraph" w:customStyle="1" w:styleId="3F3ABA4A830A4520A2B765CEA0D00AD1">
    <w:name w:val="3F3ABA4A830A4520A2B765CEA0D00AD1"/>
  </w:style>
  <w:style w:type="paragraph" w:customStyle="1" w:styleId="2DAFE38692A9409D8ADD627694B98F99">
    <w:name w:val="2DAFE38692A9409D8ADD627694B98F99"/>
  </w:style>
  <w:style w:type="paragraph" w:customStyle="1" w:styleId="7E8C12777D494AD299BD7D2DD14BF5AB">
    <w:name w:val="7E8C12777D494AD299BD7D2DD14BF5AB"/>
  </w:style>
  <w:style w:type="paragraph" w:customStyle="1" w:styleId="F638A954EF094CD681E23716D293D6A2">
    <w:name w:val="F638A954EF094CD681E23716D293D6A2"/>
  </w:style>
  <w:style w:type="paragraph" w:customStyle="1" w:styleId="F485B1317E684027B9DA7D91B8C795DB">
    <w:name w:val="F485B1317E684027B9DA7D91B8C795DB"/>
  </w:style>
  <w:style w:type="paragraph" w:customStyle="1" w:styleId="214039517758449B9AC7CD36DE316F3E">
    <w:name w:val="214039517758449B9AC7CD36DE316F3E"/>
  </w:style>
  <w:style w:type="paragraph" w:customStyle="1" w:styleId="12DF30858F9B447881620D77E513727E">
    <w:name w:val="12DF30858F9B447881620D77E513727E"/>
  </w:style>
  <w:style w:type="paragraph" w:customStyle="1" w:styleId="C5F4B14A59CB4D99B9205B898584A186">
    <w:name w:val="C5F4B14A59CB4D99B9205B898584A186"/>
  </w:style>
  <w:style w:type="paragraph" w:customStyle="1" w:styleId="A0E33930F6234CEEB8DC867BB66F0BB0">
    <w:name w:val="A0E33930F6234CEEB8DC867BB66F0BB0"/>
  </w:style>
  <w:style w:type="paragraph" w:customStyle="1" w:styleId="64F71A728AC5415E804B33D692BF5009">
    <w:name w:val="64F71A728AC5415E804B33D692BF5009"/>
  </w:style>
  <w:style w:type="paragraph" w:customStyle="1" w:styleId="584591BCA9C446D7AB9B5E2515B62180">
    <w:name w:val="584591BCA9C446D7AB9B5E2515B62180"/>
  </w:style>
  <w:style w:type="paragraph" w:customStyle="1" w:styleId="35163F56100D4D3CB112894C88B28295">
    <w:name w:val="35163F56100D4D3CB112894C88B28295"/>
  </w:style>
  <w:style w:type="paragraph" w:customStyle="1" w:styleId="125AC1C6861A42768ECCE50E5F87F57D">
    <w:name w:val="125AC1C6861A42768ECCE50E5F87F57D"/>
  </w:style>
  <w:style w:type="paragraph" w:customStyle="1" w:styleId="EDD7B7D075FF4261AC7E5592267F59AD">
    <w:name w:val="EDD7B7D075FF4261AC7E5592267F59AD"/>
  </w:style>
  <w:style w:type="paragraph" w:customStyle="1" w:styleId="2191FE8E62CE4083BF75C6306C8121F7">
    <w:name w:val="2191FE8E62CE4083BF75C6306C8121F7"/>
  </w:style>
  <w:style w:type="paragraph" w:customStyle="1" w:styleId="412B984B1D494AB9B6EC4F326542041E">
    <w:name w:val="412B984B1D494AB9B6EC4F326542041E"/>
  </w:style>
  <w:style w:type="paragraph" w:customStyle="1" w:styleId="84BC4F0099704B20BBF4C2E41A811D25">
    <w:name w:val="84BC4F0099704B20BBF4C2E41A811D25"/>
  </w:style>
  <w:style w:type="paragraph" w:customStyle="1" w:styleId="64AE40462042466B80D1C53D225BE214">
    <w:name w:val="64AE40462042466B80D1C53D225BE214"/>
  </w:style>
  <w:style w:type="paragraph" w:customStyle="1" w:styleId="5A0C81F45AFC4B61AC64B6E1984DEC8E">
    <w:name w:val="5A0C81F45AFC4B61AC64B6E1984DEC8E"/>
  </w:style>
  <w:style w:type="paragraph" w:customStyle="1" w:styleId="661B59FA213D4CF8A47E13C3D20C0763">
    <w:name w:val="661B59FA213D4CF8A47E13C3D20C0763"/>
  </w:style>
  <w:style w:type="paragraph" w:customStyle="1" w:styleId="924A22CA2FCA48B7BAF93BA014AC0660">
    <w:name w:val="924A22CA2FCA48B7BAF93BA014AC0660"/>
  </w:style>
  <w:style w:type="paragraph" w:customStyle="1" w:styleId="C0EB8C5F1F3B4F448EE4EBBC7E1E79E8">
    <w:name w:val="C0EB8C5F1F3B4F448EE4EBBC7E1E79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>Бизнес идея выращивание микрозелени с расчетами</MediaServiceKeyPoint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3FBF03-C55A-4BFE-8C0D-48065FF66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Бизнес-план в сфере профессиональных услуг</Template>
  <TotalTime>0</TotalTime>
  <Pages>1</Pages>
  <Words>2596</Words>
  <Characters>14802</Characters>
  <Application>Microsoft Office Word</Application>
  <DocSecurity>0</DocSecurity>
  <Lines>123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Бизнес план  "Микрозелень"</vt:lpstr>
      <vt:lpstr/>
    </vt:vector>
  </TitlesOfParts>
  <Company/>
  <LinksUpToDate>false</LinksUpToDate>
  <CharactersWithSpaces>17364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Бизнес план  "Микрозелень"</dc:title>
  <dc:subject/>
  <dc:creator/>
  <cp:keywords/>
  <dc:description/>
  <cp:lastModifiedBy/>
  <cp:revision>1</cp:revision>
  <dcterms:created xsi:type="dcterms:W3CDTF">2020-08-11T05:41:00Z</dcterms:created>
  <dcterms:modified xsi:type="dcterms:W3CDTF">2020-08-11T09:06:00Z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