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5429" w:rsidRPr="004474ED" w:rsidRDefault="001A5429" w:rsidP="001E1E58">
      <w:pPr>
        <w:rPr>
          <w:noProof/>
        </w:rPr>
      </w:pPr>
    </w:p>
    <w:tbl>
      <w:tblPr>
        <w:tblW w:w="9976" w:type="dxa"/>
        <w:tblInd w:w="-567" w:type="dxa"/>
        <w:tblLook w:val="0600" w:firstRow="0" w:lastRow="0" w:firstColumn="0" w:lastColumn="0" w:noHBand="1" w:noVBand="1"/>
      </w:tblPr>
      <w:tblGrid>
        <w:gridCol w:w="425"/>
        <w:gridCol w:w="1858"/>
        <w:gridCol w:w="5777"/>
        <w:gridCol w:w="1579"/>
        <w:gridCol w:w="337"/>
      </w:tblGrid>
      <w:tr w:rsidR="0092125E" w:rsidRPr="004474ED" w:rsidTr="00EF6FDE">
        <w:tc>
          <w:tcPr>
            <w:tcW w:w="9976" w:type="dxa"/>
            <w:gridSpan w:val="5"/>
            <w:vAlign w:val="center"/>
          </w:tcPr>
          <w:p w:rsidR="0092125E" w:rsidRPr="004474ED" w:rsidRDefault="00416EC9" w:rsidP="00416EC9">
            <w:pPr>
              <w:pStyle w:val="ab"/>
              <w:rPr>
                <w:noProof/>
              </w:rPr>
            </w:pPr>
            <w:sdt>
              <w:sdtPr>
                <w:rPr>
                  <w:noProof/>
                </w:rPr>
                <w:alias w:val="Заголовок"/>
                <w:tag w:val=""/>
                <w:id w:val="2016188051"/>
                <w:placeholder>
                  <w:docPart w:val="FF62EBDACA1646318B04354C6D6028F1"/>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A6486A">
                  <w:rPr>
                    <w:noProof/>
                  </w:rPr>
                  <w:t>производство</w:t>
                </w:r>
              </w:sdtContent>
            </w:sdt>
          </w:p>
        </w:tc>
      </w:tr>
      <w:tr w:rsidR="0092125E" w:rsidRPr="004474ED" w:rsidTr="00EF6FDE">
        <w:trPr>
          <w:trHeight w:val="144"/>
        </w:trPr>
        <w:tc>
          <w:tcPr>
            <w:tcW w:w="425" w:type="dxa"/>
            <w:shd w:val="clear" w:color="auto" w:fill="auto"/>
          </w:tcPr>
          <w:p w:rsidR="0092125E" w:rsidRPr="004474ED" w:rsidRDefault="0092125E" w:rsidP="0092125E">
            <w:pPr>
              <w:spacing w:before="0"/>
              <w:rPr>
                <w:noProof/>
                <w:sz w:val="10"/>
                <w:szCs w:val="10"/>
              </w:rPr>
            </w:pPr>
          </w:p>
        </w:tc>
        <w:tc>
          <w:tcPr>
            <w:tcW w:w="9214" w:type="dxa"/>
            <w:gridSpan w:val="3"/>
            <w:shd w:val="clear" w:color="auto" w:fill="F0CDA1" w:themeFill="accent1"/>
            <w:vAlign w:val="center"/>
          </w:tcPr>
          <w:p w:rsidR="0092125E" w:rsidRPr="004474ED" w:rsidRDefault="0092125E" w:rsidP="0092125E">
            <w:pPr>
              <w:spacing w:before="0"/>
              <w:rPr>
                <w:noProof/>
                <w:sz w:val="10"/>
                <w:szCs w:val="10"/>
              </w:rPr>
            </w:pPr>
          </w:p>
        </w:tc>
        <w:tc>
          <w:tcPr>
            <w:tcW w:w="337" w:type="dxa"/>
            <w:shd w:val="clear" w:color="auto" w:fill="auto"/>
          </w:tcPr>
          <w:p w:rsidR="0092125E" w:rsidRPr="004474ED" w:rsidRDefault="0092125E" w:rsidP="0092125E">
            <w:pPr>
              <w:spacing w:before="0"/>
              <w:rPr>
                <w:noProof/>
                <w:sz w:val="10"/>
                <w:szCs w:val="10"/>
              </w:rPr>
            </w:pPr>
          </w:p>
        </w:tc>
      </w:tr>
      <w:tr w:rsidR="0092125E" w:rsidRPr="004474ED" w:rsidTr="00EF6FDE">
        <w:tc>
          <w:tcPr>
            <w:tcW w:w="9976" w:type="dxa"/>
            <w:gridSpan w:val="5"/>
            <w:vAlign w:val="center"/>
          </w:tcPr>
          <w:p w:rsidR="0092125E" w:rsidRPr="004474ED" w:rsidRDefault="00416EC9" w:rsidP="00D83966">
            <w:pPr>
              <w:pStyle w:val="ab"/>
              <w:rPr>
                <w:noProof/>
              </w:rPr>
            </w:pPr>
            <w:r>
              <w:rPr>
                <w:noProof/>
                <w:lang w:bidi="ru-RU"/>
              </w:rPr>
              <w:t>кормов</w:t>
            </w:r>
          </w:p>
        </w:tc>
      </w:tr>
      <w:tr w:rsidR="0092125E" w:rsidRPr="004474ED" w:rsidTr="00EF6FDE">
        <w:trPr>
          <w:trHeight w:val="1368"/>
        </w:trPr>
        <w:tc>
          <w:tcPr>
            <w:tcW w:w="2283" w:type="dxa"/>
            <w:gridSpan w:val="2"/>
          </w:tcPr>
          <w:p w:rsidR="0092125E" w:rsidRPr="004474ED" w:rsidRDefault="0092125E" w:rsidP="001E1E58">
            <w:pPr>
              <w:rPr>
                <w:noProof/>
              </w:rPr>
            </w:pPr>
          </w:p>
        </w:tc>
        <w:tc>
          <w:tcPr>
            <w:tcW w:w="5777" w:type="dxa"/>
            <w:shd w:val="clear" w:color="auto" w:fill="F0CDA1" w:themeFill="accent1"/>
            <w:vAlign w:val="center"/>
          </w:tcPr>
          <w:p w:rsidR="0092125E" w:rsidRPr="004474ED" w:rsidRDefault="0089181A" w:rsidP="0092125E">
            <w:pPr>
              <w:pStyle w:val="ad"/>
              <w:rPr>
                <w:noProof/>
              </w:rPr>
            </w:pPr>
            <w:r w:rsidRPr="004474ED">
              <w:rPr>
                <w:noProof/>
                <w:lang w:bidi="ru-RU"/>
              </w:rPr>
              <w:t>Бизнес-план</w:t>
            </w:r>
          </w:p>
        </w:tc>
        <w:tc>
          <w:tcPr>
            <w:tcW w:w="1916" w:type="dxa"/>
            <w:gridSpan w:val="2"/>
          </w:tcPr>
          <w:p w:rsidR="0092125E" w:rsidRPr="004474ED" w:rsidRDefault="0092125E" w:rsidP="001E1E58">
            <w:pPr>
              <w:rPr>
                <w:noProof/>
              </w:rPr>
            </w:pPr>
          </w:p>
        </w:tc>
      </w:tr>
    </w:tbl>
    <w:p w:rsidR="00066DE2" w:rsidRPr="004474ED" w:rsidRDefault="001A5429" w:rsidP="0092125E">
      <w:pPr>
        <w:rPr>
          <w:noProof/>
        </w:rPr>
      </w:pPr>
      <w:r w:rsidRPr="004474ED">
        <w:rPr>
          <w:noProof/>
          <w:lang w:bidi="ru-RU"/>
        </w:rPr>
        <w:t xml:space="preserve"> </w:t>
      </w:r>
    </w:p>
    <w:p w:rsidR="00D02465" w:rsidRPr="004474ED" w:rsidRDefault="00D02465">
      <w:pPr>
        <w:spacing w:before="0" w:after="160" w:line="259" w:lineRule="auto"/>
        <w:rPr>
          <w:noProof/>
        </w:rPr>
      </w:pPr>
      <w:r w:rsidRPr="004474ED">
        <w:rPr>
          <w:noProof/>
          <w:lang w:bidi="ru-RU"/>
        </w:rPr>
        <w:br w:type="page"/>
      </w:r>
    </w:p>
    <w:p w:rsidR="00066DE2" w:rsidRPr="004474ED" w:rsidRDefault="00066DE2" w:rsidP="00066DE2">
      <w:pPr>
        <w:rPr>
          <w:noProof/>
        </w:rPr>
        <w:sectPr w:rsidR="00066DE2" w:rsidRPr="004474ED" w:rsidSect="00D02465">
          <w:headerReference w:type="default" r:id="rId11"/>
          <w:headerReference w:type="first" r:id="rId12"/>
          <w:footerReference w:type="first" r:id="rId13"/>
          <w:type w:val="continuous"/>
          <w:pgSz w:w="11906" w:h="16838" w:code="9"/>
          <w:pgMar w:top="6480" w:right="1440" w:bottom="720" w:left="1440" w:header="288" w:footer="288" w:gutter="0"/>
          <w:cols w:space="708"/>
          <w:docGrid w:linePitch="360"/>
        </w:sectPr>
      </w:pPr>
    </w:p>
    <w:sdt>
      <w:sdtPr>
        <w:rPr>
          <w:rFonts w:asciiTheme="minorHAnsi" w:hAnsiTheme="minorHAnsi"/>
          <w:b w:val="0"/>
          <w:color w:val="595959" w:themeColor="text1" w:themeTint="A6"/>
          <w:sz w:val="22"/>
        </w:rPr>
        <w:id w:val="350538378"/>
        <w:docPartObj>
          <w:docPartGallery w:val="Table of Contents"/>
          <w:docPartUnique/>
        </w:docPartObj>
      </w:sdtPr>
      <w:sdtEndPr>
        <w:rPr>
          <w:bCs/>
          <w:noProof/>
        </w:rPr>
      </w:sdtEndPr>
      <w:sdtContent>
        <w:p w:rsidR="001E1E58" w:rsidRPr="005627DC" w:rsidRDefault="00493EC0" w:rsidP="005627DC">
          <w:pPr>
            <w:pStyle w:val="af7"/>
          </w:pPr>
          <w:r w:rsidRPr="005627DC">
            <w:t>ОГЛАВЛЕНИЕ</w:t>
          </w:r>
        </w:p>
        <w:p w:rsidR="007A2FCA" w:rsidRDefault="001E1E58">
          <w:pPr>
            <w:pStyle w:val="11"/>
            <w:tabs>
              <w:tab w:val="right" w:leader="dot" w:pos="4696"/>
            </w:tabs>
            <w:rPr>
              <w:rFonts w:eastAsiaTheme="minorEastAsia"/>
              <w:noProof/>
              <w:color w:val="auto"/>
              <w:lang w:eastAsia="ru-RU"/>
            </w:rPr>
          </w:pPr>
          <w:r w:rsidRPr="004474ED">
            <w:rPr>
              <w:b/>
              <w:noProof/>
              <w:lang w:bidi="ru-RU"/>
            </w:rPr>
            <w:fldChar w:fldCharType="begin"/>
          </w:r>
          <w:r w:rsidRPr="004474ED">
            <w:rPr>
              <w:b/>
              <w:noProof/>
              <w:lang w:bidi="ru-RU"/>
            </w:rPr>
            <w:instrText xml:space="preserve"> TOC \o "1-3" \h \z \u </w:instrText>
          </w:r>
          <w:r w:rsidRPr="004474ED">
            <w:rPr>
              <w:b/>
              <w:noProof/>
              <w:lang w:bidi="ru-RU"/>
            </w:rPr>
            <w:fldChar w:fldCharType="separate"/>
          </w:r>
          <w:hyperlink w:anchor="_Toc48123595" w:history="1">
            <w:r w:rsidR="007A2FCA" w:rsidRPr="00090B02">
              <w:rPr>
                <w:rStyle w:val="af8"/>
                <w:noProof/>
                <w:lang w:bidi="ru-RU"/>
              </w:rPr>
              <w:t>Введение</w:t>
            </w:r>
            <w:r w:rsidR="007A2FCA">
              <w:rPr>
                <w:noProof/>
                <w:webHidden/>
              </w:rPr>
              <w:tab/>
            </w:r>
            <w:r w:rsidR="007A2FCA">
              <w:rPr>
                <w:noProof/>
                <w:webHidden/>
              </w:rPr>
              <w:fldChar w:fldCharType="begin"/>
            </w:r>
            <w:r w:rsidR="007A2FCA">
              <w:rPr>
                <w:noProof/>
                <w:webHidden/>
              </w:rPr>
              <w:instrText xml:space="preserve"> PAGEREF _Toc48123595 \h </w:instrText>
            </w:r>
            <w:r w:rsidR="007A2FCA">
              <w:rPr>
                <w:noProof/>
                <w:webHidden/>
              </w:rPr>
            </w:r>
            <w:r w:rsidR="007A2FCA">
              <w:rPr>
                <w:noProof/>
                <w:webHidden/>
              </w:rPr>
              <w:fldChar w:fldCharType="separate"/>
            </w:r>
            <w:r w:rsidR="00944C03">
              <w:rPr>
                <w:noProof/>
                <w:webHidden/>
              </w:rPr>
              <w:t>3</w:t>
            </w:r>
            <w:r w:rsidR="007A2FCA">
              <w:rPr>
                <w:noProof/>
                <w:webHidden/>
              </w:rPr>
              <w:fldChar w:fldCharType="end"/>
            </w:r>
          </w:hyperlink>
        </w:p>
        <w:p w:rsidR="007A2FCA" w:rsidRDefault="007A2FCA">
          <w:pPr>
            <w:pStyle w:val="11"/>
            <w:tabs>
              <w:tab w:val="left" w:pos="440"/>
              <w:tab w:val="right" w:leader="dot" w:pos="4696"/>
            </w:tabs>
            <w:rPr>
              <w:rFonts w:eastAsiaTheme="minorEastAsia"/>
              <w:noProof/>
              <w:color w:val="auto"/>
              <w:lang w:eastAsia="ru-RU"/>
            </w:rPr>
          </w:pPr>
          <w:hyperlink w:anchor="_Toc48123596" w:history="1">
            <w:r w:rsidRPr="00090B02">
              <w:rPr>
                <w:rStyle w:val="af8"/>
                <w:noProof/>
              </w:rPr>
              <w:t>1.</w:t>
            </w:r>
            <w:r>
              <w:rPr>
                <w:rFonts w:eastAsiaTheme="minorEastAsia"/>
                <w:noProof/>
                <w:color w:val="auto"/>
                <w:lang w:eastAsia="ru-RU"/>
              </w:rPr>
              <w:tab/>
            </w:r>
            <w:r w:rsidRPr="00090B02">
              <w:rPr>
                <w:rStyle w:val="af8"/>
                <w:noProof/>
                <w:lang w:bidi="ru-RU"/>
              </w:rPr>
              <w:t>Резюме бизнес-плана</w:t>
            </w:r>
            <w:r>
              <w:rPr>
                <w:noProof/>
                <w:webHidden/>
              </w:rPr>
              <w:tab/>
            </w:r>
            <w:r>
              <w:rPr>
                <w:noProof/>
                <w:webHidden/>
              </w:rPr>
              <w:fldChar w:fldCharType="begin"/>
            </w:r>
            <w:r>
              <w:rPr>
                <w:noProof/>
                <w:webHidden/>
              </w:rPr>
              <w:instrText xml:space="preserve"> PAGEREF _Toc48123596 \h </w:instrText>
            </w:r>
            <w:r>
              <w:rPr>
                <w:noProof/>
                <w:webHidden/>
              </w:rPr>
            </w:r>
            <w:r>
              <w:rPr>
                <w:noProof/>
                <w:webHidden/>
              </w:rPr>
              <w:fldChar w:fldCharType="separate"/>
            </w:r>
            <w:r w:rsidR="00944C03">
              <w:rPr>
                <w:noProof/>
                <w:webHidden/>
              </w:rPr>
              <w:t>4</w:t>
            </w:r>
            <w:r>
              <w:rPr>
                <w:noProof/>
                <w:webHidden/>
              </w:rPr>
              <w:fldChar w:fldCharType="end"/>
            </w:r>
          </w:hyperlink>
        </w:p>
        <w:p w:rsidR="007A2FCA" w:rsidRDefault="007A2FCA">
          <w:pPr>
            <w:pStyle w:val="11"/>
            <w:tabs>
              <w:tab w:val="left" w:pos="440"/>
              <w:tab w:val="right" w:leader="dot" w:pos="4696"/>
            </w:tabs>
            <w:rPr>
              <w:rFonts w:eastAsiaTheme="minorEastAsia"/>
              <w:noProof/>
              <w:color w:val="auto"/>
              <w:lang w:eastAsia="ru-RU"/>
            </w:rPr>
          </w:pPr>
          <w:hyperlink w:anchor="_Toc48123597" w:history="1">
            <w:r w:rsidRPr="00090B02">
              <w:rPr>
                <w:rStyle w:val="af8"/>
                <w:noProof/>
              </w:rPr>
              <w:t>2.</w:t>
            </w:r>
            <w:r>
              <w:rPr>
                <w:rFonts w:eastAsiaTheme="minorEastAsia"/>
                <w:noProof/>
                <w:color w:val="auto"/>
                <w:lang w:eastAsia="ru-RU"/>
              </w:rPr>
              <w:tab/>
            </w:r>
            <w:r w:rsidRPr="00090B02">
              <w:rPr>
                <w:rStyle w:val="af8"/>
                <w:bCs/>
                <w:noProof/>
                <w:lang w:val="kk-KZ"/>
              </w:rPr>
              <w:t>производственное сооружение</w:t>
            </w:r>
            <w:r>
              <w:rPr>
                <w:noProof/>
                <w:webHidden/>
              </w:rPr>
              <w:tab/>
            </w:r>
            <w:r>
              <w:rPr>
                <w:noProof/>
                <w:webHidden/>
              </w:rPr>
              <w:fldChar w:fldCharType="begin"/>
            </w:r>
            <w:r>
              <w:rPr>
                <w:noProof/>
                <w:webHidden/>
              </w:rPr>
              <w:instrText xml:space="preserve"> PAGEREF _Toc48123597 \h </w:instrText>
            </w:r>
            <w:r>
              <w:rPr>
                <w:noProof/>
                <w:webHidden/>
              </w:rPr>
            </w:r>
            <w:r>
              <w:rPr>
                <w:noProof/>
                <w:webHidden/>
              </w:rPr>
              <w:fldChar w:fldCharType="separate"/>
            </w:r>
            <w:r w:rsidR="00944C03">
              <w:rPr>
                <w:noProof/>
                <w:webHidden/>
              </w:rPr>
              <w:t>6</w:t>
            </w:r>
            <w:r>
              <w:rPr>
                <w:noProof/>
                <w:webHidden/>
              </w:rPr>
              <w:fldChar w:fldCharType="end"/>
            </w:r>
          </w:hyperlink>
        </w:p>
        <w:p w:rsidR="007A2FCA" w:rsidRDefault="007A2FCA">
          <w:pPr>
            <w:pStyle w:val="11"/>
            <w:tabs>
              <w:tab w:val="left" w:pos="440"/>
              <w:tab w:val="right" w:leader="dot" w:pos="4696"/>
            </w:tabs>
            <w:rPr>
              <w:rFonts w:eastAsiaTheme="minorEastAsia"/>
              <w:noProof/>
              <w:color w:val="auto"/>
              <w:lang w:eastAsia="ru-RU"/>
            </w:rPr>
          </w:pPr>
          <w:hyperlink w:anchor="_Toc48123598" w:history="1">
            <w:r w:rsidRPr="00090B02">
              <w:rPr>
                <w:rStyle w:val="af8"/>
                <w:noProof/>
              </w:rPr>
              <w:t>3.</w:t>
            </w:r>
            <w:r>
              <w:rPr>
                <w:rFonts w:eastAsiaTheme="minorEastAsia"/>
                <w:noProof/>
                <w:color w:val="auto"/>
                <w:lang w:eastAsia="ru-RU"/>
              </w:rPr>
              <w:tab/>
            </w:r>
            <w:r w:rsidRPr="00090B02">
              <w:rPr>
                <w:rStyle w:val="af8"/>
                <w:noProof/>
                <w:lang w:val="kk-KZ"/>
              </w:rPr>
              <w:t>оборудование для роизводства кормов</w:t>
            </w:r>
            <w:r>
              <w:rPr>
                <w:noProof/>
                <w:webHidden/>
              </w:rPr>
              <w:tab/>
            </w:r>
            <w:r>
              <w:rPr>
                <w:noProof/>
                <w:webHidden/>
              </w:rPr>
              <w:fldChar w:fldCharType="begin"/>
            </w:r>
            <w:r>
              <w:rPr>
                <w:noProof/>
                <w:webHidden/>
              </w:rPr>
              <w:instrText xml:space="preserve"> PAGEREF _Toc48123598 \h </w:instrText>
            </w:r>
            <w:r>
              <w:rPr>
                <w:noProof/>
                <w:webHidden/>
              </w:rPr>
            </w:r>
            <w:r>
              <w:rPr>
                <w:noProof/>
                <w:webHidden/>
              </w:rPr>
              <w:fldChar w:fldCharType="separate"/>
            </w:r>
            <w:r w:rsidR="00944C03">
              <w:rPr>
                <w:noProof/>
                <w:webHidden/>
              </w:rPr>
              <w:t>7</w:t>
            </w:r>
            <w:r>
              <w:rPr>
                <w:noProof/>
                <w:webHidden/>
              </w:rPr>
              <w:fldChar w:fldCharType="end"/>
            </w:r>
          </w:hyperlink>
        </w:p>
        <w:p w:rsidR="007A2FCA" w:rsidRDefault="007A2FCA">
          <w:pPr>
            <w:pStyle w:val="11"/>
            <w:tabs>
              <w:tab w:val="left" w:pos="440"/>
              <w:tab w:val="right" w:leader="dot" w:pos="4696"/>
            </w:tabs>
            <w:rPr>
              <w:rFonts w:eastAsiaTheme="minorEastAsia"/>
              <w:noProof/>
              <w:color w:val="auto"/>
              <w:lang w:eastAsia="ru-RU"/>
            </w:rPr>
          </w:pPr>
          <w:hyperlink w:anchor="_Toc48123599" w:history="1">
            <w:r w:rsidRPr="00090B02">
              <w:rPr>
                <w:rStyle w:val="af8"/>
                <w:noProof/>
              </w:rPr>
              <w:t>4.</w:t>
            </w:r>
            <w:r>
              <w:rPr>
                <w:rFonts w:eastAsiaTheme="minorEastAsia"/>
                <w:noProof/>
                <w:color w:val="auto"/>
                <w:lang w:eastAsia="ru-RU"/>
              </w:rPr>
              <w:tab/>
            </w:r>
            <w:r w:rsidRPr="00090B02">
              <w:rPr>
                <w:rStyle w:val="af8"/>
                <w:noProof/>
                <w:lang w:val="kk-KZ"/>
              </w:rPr>
              <w:t>Себестоимость корма</w:t>
            </w:r>
            <w:r>
              <w:rPr>
                <w:noProof/>
                <w:webHidden/>
              </w:rPr>
              <w:tab/>
            </w:r>
            <w:r>
              <w:rPr>
                <w:noProof/>
                <w:webHidden/>
              </w:rPr>
              <w:fldChar w:fldCharType="begin"/>
            </w:r>
            <w:r>
              <w:rPr>
                <w:noProof/>
                <w:webHidden/>
              </w:rPr>
              <w:instrText xml:space="preserve"> PAGEREF _Toc48123599 \h </w:instrText>
            </w:r>
            <w:r>
              <w:rPr>
                <w:noProof/>
                <w:webHidden/>
              </w:rPr>
            </w:r>
            <w:r>
              <w:rPr>
                <w:noProof/>
                <w:webHidden/>
              </w:rPr>
              <w:fldChar w:fldCharType="separate"/>
            </w:r>
            <w:r w:rsidR="00944C03">
              <w:rPr>
                <w:noProof/>
                <w:webHidden/>
              </w:rPr>
              <w:t>8</w:t>
            </w:r>
            <w:r>
              <w:rPr>
                <w:noProof/>
                <w:webHidden/>
              </w:rPr>
              <w:fldChar w:fldCharType="end"/>
            </w:r>
          </w:hyperlink>
        </w:p>
        <w:p w:rsidR="001E1E58" w:rsidRPr="004474ED" w:rsidRDefault="001E1E58" w:rsidP="00974BF8">
          <w:pPr>
            <w:tabs>
              <w:tab w:val="left" w:pos="5670"/>
            </w:tabs>
            <w:ind w:left="5103"/>
            <w:rPr>
              <w:noProof/>
            </w:rPr>
          </w:pPr>
          <w:r w:rsidRPr="004474ED">
            <w:rPr>
              <w:b/>
              <w:noProof/>
              <w:lang w:bidi="ru-RU"/>
            </w:rPr>
            <w:fldChar w:fldCharType="end"/>
          </w:r>
        </w:p>
      </w:sdtContent>
    </w:sdt>
    <w:p w:rsidR="000A7626" w:rsidRPr="004474ED" w:rsidRDefault="000A7626" w:rsidP="000A7626">
      <w:pPr>
        <w:rPr>
          <w:noProof/>
        </w:rPr>
      </w:pPr>
    </w:p>
    <w:p w:rsidR="000A7626" w:rsidRPr="004474ED" w:rsidRDefault="000A7626" w:rsidP="000A7626">
      <w:pPr>
        <w:rPr>
          <w:noProof/>
        </w:rPr>
        <w:sectPr w:rsidR="000A7626" w:rsidRPr="004474ED" w:rsidSect="00D02465">
          <w:footerReference w:type="first" r:id="rId14"/>
          <w:type w:val="continuous"/>
          <w:pgSz w:w="11906" w:h="16838" w:code="9"/>
          <w:pgMar w:top="2160" w:right="1080" w:bottom="720" w:left="6120" w:header="432" w:footer="432" w:gutter="0"/>
          <w:pgNumType w:fmt="lowerRoman"/>
          <w:cols w:space="708"/>
          <w:titlePg/>
          <w:docGrid w:linePitch="360"/>
        </w:sectPr>
      </w:pPr>
    </w:p>
    <w:bookmarkStart w:id="0" w:name="_Toc48123595"/>
    <w:p w:rsidR="001E1E58" w:rsidRPr="004474ED" w:rsidRDefault="00416EC9" w:rsidP="0003123C">
      <w:pPr>
        <w:pStyle w:val="1"/>
        <w:rPr>
          <w:noProof/>
        </w:rPr>
      </w:pPr>
      <w:sdt>
        <w:sdtPr>
          <w:rPr>
            <w:noProof/>
          </w:rPr>
          <w:id w:val="1498622095"/>
          <w:placeholder>
            <w:docPart w:val="6C97B610CC974A17A5F89CC9B8A44B7C"/>
          </w:placeholder>
          <w:temporary/>
          <w:showingPlcHdr/>
          <w15:appearance w15:val="hidden"/>
        </w:sdtPr>
        <w:sdtContent>
          <w:r w:rsidR="00347AF5" w:rsidRPr="004474ED">
            <w:rPr>
              <w:noProof/>
              <w:lang w:bidi="ru-RU"/>
            </w:rPr>
            <w:t>Введение</w:t>
          </w:r>
        </w:sdtContent>
      </w:sdt>
      <w:bookmarkEnd w:id="0"/>
    </w:p>
    <w:p w:rsidR="00416EC9" w:rsidRDefault="007A2FCA" w:rsidP="00416EC9">
      <w:pPr>
        <w:rPr>
          <w:noProof/>
        </w:rPr>
      </w:pPr>
      <w:r>
        <w:rPr>
          <w:b/>
          <w:noProof/>
        </w:rPr>
        <w:t xml:space="preserve">Гидропонные зеленые </w:t>
      </w:r>
      <w:r w:rsidR="00416EC9" w:rsidRPr="007A2FCA">
        <w:rPr>
          <w:b/>
          <w:noProof/>
        </w:rPr>
        <w:t>корма</w:t>
      </w:r>
      <w:r w:rsidR="00416EC9">
        <w:rPr>
          <w:noProof/>
        </w:rPr>
        <w:t xml:space="preserve"> – отличный вариант для собственного бизнеса. Многие фермеры будут готовы заплатить за полезный и экологически чистый продукт. К тому же, свежая зеленая масса благоприятно воздействует на рост скота, делает его здоровым и продуктивным.</w:t>
      </w:r>
      <w:bookmarkStart w:id="1" w:name="_GoBack"/>
      <w:bookmarkEnd w:id="1"/>
    </w:p>
    <w:p w:rsidR="001E1E58" w:rsidRDefault="00416EC9" w:rsidP="00416EC9">
      <w:pPr>
        <w:rPr>
          <w:noProof/>
        </w:rPr>
      </w:pPr>
      <w:r>
        <w:rPr>
          <w:noProof/>
        </w:rPr>
        <w:t>Зеленый корм для крупного рогатого скота можно получать и зимой. В холодное время года нет возможности получать свежие продукты, животных кормят лишь тем, что успели заготовить за лето. Как известно, со временем все продукты питания, в том числе и гидропонный зеленый корм для КРС или птицы, теряют свои свойства и становятся менее питательными. Молодые пророщенные побеги можно скармливать животным сразу же после вырастания.</w:t>
      </w:r>
    </w:p>
    <w:p w:rsidR="007A2FCA" w:rsidRDefault="007A2FCA" w:rsidP="00416EC9">
      <w:pPr>
        <w:rPr>
          <w:noProof/>
        </w:rPr>
      </w:pPr>
      <w:r w:rsidRPr="007A2FCA">
        <w:rPr>
          <w:noProof/>
          <w:lang w:eastAsia="ru-RU"/>
        </w:rPr>
        <w:drawing>
          <wp:inline distT="0" distB="0" distL="0" distR="0">
            <wp:extent cx="6188286" cy="3459480"/>
            <wp:effectExtent l="0" t="0" r="3175" b="7620"/>
            <wp:docPr id="11" name="Рисунок 11" descr="E:\Облако\Проекты\ИП Тосканбаев\Менеджер по проектам_NZT\НовыеЗеленныеТехнологии\ФОТО\Живые фотки НЗТ\IMG_5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Облако\Проекты\ИП Тосканбаев\Менеджер по проектам_NZT\НовыеЗеленныеТехнологии\ФОТО\Живые фотки НЗТ\IMG_5533.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5462"/>
                    <a:stretch/>
                  </pic:blipFill>
                  <pic:spPr bwMode="auto">
                    <a:xfrm>
                      <a:off x="0" y="0"/>
                      <a:ext cx="6188710" cy="3459717"/>
                    </a:xfrm>
                    <a:prstGeom prst="rect">
                      <a:avLst/>
                    </a:prstGeom>
                    <a:noFill/>
                    <a:ln>
                      <a:noFill/>
                    </a:ln>
                    <a:extLst>
                      <a:ext uri="{53640926-AAD7-44D8-BBD7-CCE9431645EC}">
                        <a14:shadowObscured xmlns:a14="http://schemas.microsoft.com/office/drawing/2010/main"/>
                      </a:ext>
                    </a:extLst>
                  </pic:spPr>
                </pic:pic>
              </a:graphicData>
            </a:graphic>
          </wp:inline>
        </w:drawing>
      </w:r>
    </w:p>
    <w:p w:rsidR="00416EC9" w:rsidRDefault="00416EC9" w:rsidP="007A2FCA">
      <w:pPr>
        <w:spacing w:before="0" w:line="240" w:lineRule="auto"/>
        <w:rPr>
          <w:noProof/>
        </w:rPr>
      </w:pPr>
      <w:r w:rsidRPr="00416EC9">
        <w:rPr>
          <w:b/>
          <w:noProof/>
        </w:rPr>
        <w:t>Преимущества гидропоники</w:t>
      </w:r>
    </w:p>
    <w:p w:rsidR="00416EC9" w:rsidRDefault="00416EC9" w:rsidP="007A2FCA">
      <w:pPr>
        <w:spacing w:before="0" w:line="240" w:lineRule="auto"/>
        <w:rPr>
          <w:noProof/>
        </w:rPr>
      </w:pPr>
      <w:r>
        <w:rPr>
          <w:noProof/>
        </w:rPr>
        <w:t>- в связи с тем, что до начала сезона у бизнесмена много времени, он сможет реализовать урожай до начала посевного сезона;</w:t>
      </w:r>
    </w:p>
    <w:p w:rsidR="00416EC9" w:rsidRDefault="00416EC9" w:rsidP="007A2FCA">
      <w:pPr>
        <w:spacing w:before="0" w:line="240" w:lineRule="auto"/>
        <w:rPr>
          <w:noProof/>
        </w:rPr>
      </w:pPr>
      <w:r>
        <w:rPr>
          <w:noProof/>
        </w:rPr>
        <w:t>- выращенный урожай хранится длительное время, к тому же он натуральный, в культурах не содержится химикатов;</w:t>
      </w:r>
    </w:p>
    <w:p w:rsidR="00416EC9" w:rsidRDefault="00416EC9" w:rsidP="007A2FCA">
      <w:pPr>
        <w:spacing w:before="0" w:line="240" w:lineRule="auto"/>
        <w:rPr>
          <w:noProof/>
        </w:rPr>
      </w:pPr>
      <w:r>
        <w:rPr>
          <w:noProof/>
        </w:rPr>
        <w:t>- минимальные затраты – воды и удобрений уходит минимум;</w:t>
      </w:r>
    </w:p>
    <w:p w:rsidR="00416EC9" w:rsidRDefault="00416EC9" w:rsidP="007A2FCA">
      <w:pPr>
        <w:spacing w:before="0" w:line="240" w:lineRule="auto"/>
        <w:rPr>
          <w:noProof/>
        </w:rPr>
      </w:pPr>
      <w:r>
        <w:rPr>
          <w:noProof/>
        </w:rPr>
        <w:t>- достаточное питание корней;</w:t>
      </w:r>
    </w:p>
    <w:p w:rsidR="00416EC9" w:rsidRDefault="00416EC9" w:rsidP="007A2FCA">
      <w:pPr>
        <w:spacing w:before="0" w:line="240" w:lineRule="auto"/>
        <w:rPr>
          <w:noProof/>
        </w:rPr>
      </w:pPr>
      <w:r>
        <w:rPr>
          <w:noProof/>
        </w:rPr>
        <w:t>- растения не подвержены заболеваниям;</w:t>
      </w:r>
    </w:p>
    <w:p w:rsidR="00416EC9" w:rsidRDefault="00416EC9" w:rsidP="007A2FCA">
      <w:pPr>
        <w:spacing w:before="0" w:line="240" w:lineRule="auto"/>
        <w:rPr>
          <w:noProof/>
        </w:rPr>
      </w:pPr>
      <w:r>
        <w:rPr>
          <w:noProof/>
        </w:rPr>
        <w:t>- салат и клубника могут быть доведены до нужного вам уровня урожайности за минимальные сроки;</w:t>
      </w:r>
    </w:p>
    <w:p w:rsidR="00416EC9" w:rsidRDefault="00416EC9" w:rsidP="007A2FCA">
      <w:pPr>
        <w:spacing w:before="0" w:line="240" w:lineRule="auto"/>
        <w:rPr>
          <w:noProof/>
        </w:rPr>
      </w:pPr>
      <w:r>
        <w:rPr>
          <w:noProof/>
        </w:rPr>
        <w:t>- плодоношение у некоторых растений выше при выращивании по технологии гидропоники;</w:t>
      </w:r>
    </w:p>
    <w:p w:rsidR="00416EC9" w:rsidRDefault="00416EC9" w:rsidP="007A2FCA">
      <w:pPr>
        <w:spacing w:before="0" w:line="240" w:lineRule="auto"/>
        <w:rPr>
          <w:noProof/>
        </w:rPr>
      </w:pPr>
      <w:r>
        <w:rPr>
          <w:noProof/>
        </w:rPr>
        <w:t>- отсутствие сорняков или минимальное их наличие.</w:t>
      </w:r>
    </w:p>
    <w:p w:rsidR="00416EC9" w:rsidRPr="004474ED" w:rsidRDefault="00416EC9" w:rsidP="007A2FCA">
      <w:pPr>
        <w:spacing w:before="0" w:line="240" w:lineRule="auto"/>
        <w:rPr>
          <w:noProof/>
        </w:rPr>
      </w:pPr>
    </w:p>
    <w:p w:rsidR="0003123C" w:rsidRPr="00416EC9" w:rsidRDefault="0003123C" w:rsidP="00974DD3">
      <w:pPr>
        <w:spacing w:before="0"/>
        <w:rPr>
          <w:noProof/>
          <w:lang w:val="kk-KZ"/>
        </w:rPr>
      </w:pPr>
    </w:p>
    <w:p w:rsidR="0003123C" w:rsidRPr="004474ED" w:rsidRDefault="0003123C" w:rsidP="00974DD3">
      <w:pPr>
        <w:spacing w:before="0"/>
        <w:rPr>
          <w:noProof/>
        </w:rPr>
        <w:sectPr w:rsidR="0003123C" w:rsidRPr="004474ED" w:rsidSect="00D02465">
          <w:headerReference w:type="default" r:id="rId16"/>
          <w:footerReference w:type="default" r:id="rId17"/>
          <w:headerReference w:type="first" r:id="rId18"/>
          <w:footerReference w:type="first" r:id="rId19"/>
          <w:type w:val="continuous"/>
          <w:pgSz w:w="11906" w:h="16838" w:code="9"/>
          <w:pgMar w:top="2160" w:right="1080" w:bottom="720" w:left="1080" w:header="648" w:footer="432" w:gutter="0"/>
          <w:cols w:space="708"/>
          <w:docGrid w:linePitch="360"/>
        </w:sectPr>
      </w:pPr>
    </w:p>
    <w:bookmarkStart w:id="2" w:name="_Toc48123596" w:displacedByCustomXml="next"/>
    <w:sdt>
      <w:sdtPr>
        <w:rPr>
          <w:noProof/>
        </w:rPr>
        <w:id w:val="20062368"/>
        <w:placeholder>
          <w:docPart w:val="D617BDC57FCF4300BEF1E322EC067577"/>
        </w:placeholder>
        <w:temporary/>
        <w:showingPlcHdr/>
        <w15:appearance w15:val="hidden"/>
      </w:sdtPr>
      <w:sdtContent>
        <w:p w:rsidR="0003123C" w:rsidRPr="004474ED" w:rsidRDefault="00347AF5" w:rsidP="00BA31C4">
          <w:pPr>
            <w:pStyle w:val="1"/>
            <w:numPr>
              <w:ilvl w:val="0"/>
              <w:numId w:val="18"/>
            </w:numPr>
            <w:tabs>
              <w:tab w:val="left" w:pos="284"/>
            </w:tabs>
            <w:ind w:left="0" w:firstLine="0"/>
            <w:rPr>
              <w:noProof/>
            </w:rPr>
          </w:pPr>
          <w:r w:rsidRPr="004474ED">
            <w:rPr>
              <w:noProof/>
              <w:lang w:bidi="ru-RU"/>
            </w:rPr>
            <w:t>Резюме бизнес-плана</w:t>
          </w:r>
        </w:p>
      </w:sdtContent>
    </w:sdt>
    <w:bookmarkEnd w:id="2" w:displacedByCustomXml="prev"/>
    <w:p w:rsidR="007A2FCA" w:rsidRPr="007A2FCA" w:rsidRDefault="007A2FCA" w:rsidP="007A2FCA">
      <w:pPr>
        <w:spacing w:before="0" w:line="240" w:lineRule="auto"/>
        <w:rPr>
          <w:noProof/>
        </w:rPr>
      </w:pPr>
      <w:r w:rsidRPr="007A2FCA">
        <w:rPr>
          <w:b/>
          <w:noProof/>
        </w:rPr>
        <w:t xml:space="preserve">На сегодняшний день </w:t>
      </w:r>
      <w:r w:rsidRPr="007A2FCA">
        <w:rPr>
          <w:noProof/>
        </w:rPr>
        <w:t>в хозяйствах расточительно и бесполезно используется фуражное зерно и дорогостоящие комбикорма. Около половины их просто переводится в навоз, а часть из усвоенных концентратов вредит животным.</w:t>
      </w:r>
    </w:p>
    <w:p w:rsidR="007A2FCA" w:rsidRPr="007A2FCA" w:rsidRDefault="007A2FCA" w:rsidP="007A2FCA">
      <w:pPr>
        <w:spacing w:before="0" w:line="240" w:lineRule="auto"/>
        <w:rPr>
          <w:noProof/>
        </w:rPr>
      </w:pPr>
    </w:p>
    <w:p w:rsidR="007A2FCA" w:rsidRPr="007A2FCA" w:rsidRDefault="007A2FCA" w:rsidP="007A2FCA">
      <w:pPr>
        <w:spacing w:before="0" w:line="240" w:lineRule="auto"/>
        <w:rPr>
          <w:noProof/>
        </w:rPr>
      </w:pPr>
      <w:r w:rsidRPr="007A2FCA">
        <w:rPr>
          <w:noProof/>
        </w:rPr>
        <w:t>В сфере животноводства наблюдаются существенные недостатки традиционных решений кормления сельскохозяйственных животных:</w:t>
      </w:r>
    </w:p>
    <w:p w:rsidR="007A2FCA" w:rsidRPr="007A2FCA" w:rsidRDefault="007A2FCA" w:rsidP="007A2FCA">
      <w:pPr>
        <w:spacing w:before="0" w:line="240" w:lineRule="auto"/>
        <w:rPr>
          <w:noProof/>
        </w:rPr>
      </w:pPr>
      <w:r w:rsidRPr="007A2FCA">
        <w:rPr>
          <w:noProof/>
        </w:rPr>
        <w:t>- нестабильный уровень цен на кормовые добавки, медикаменты, удобрения и пр;</w:t>
      </w:r>
    </w:p>
    <w:p w:rsidR="007A2FCA" w:rsidRPr="007A2FCA" w:rsidRDefault="007A2FCA" w:rsidP="007A2FCA">
      <w:pPr>
        <w:spacing w:before="0" w:line="240" w:lineRule="auto"/>
        <w:rPr>
          <w:noProof/>
        </w:rPr>
      </w:pPr>
      <w:r w:rsidRPr="007A2FCA">
        <w:rPr>
          <w:noProof/>
        </w:rPr>
        <w:t>- погодные условия ( период вегетации и уборки);</w:t>
      </w:r>
    </w:p>
    <w:p w:rsidR="007A2FCA" w:rsidRPr="007A2FCA" w:rsidRDefault="007A2FCA" w:rsidP="007A2FCA">
      <w:pPr>
        <w:spacing w:before="0" w:line="240" w:lineRule="auto"/>
        <w:rPr>
          <w:noProof/>
        </w:rPr>
      </w:pPr>
      <w:r w:rsidRPr="007A2FCA">
        <w:rPr>
          <w:noProof/>
        </w:rPr>
        <w:t>- потери качества в связи с нарушением технологии заготовки корма;</w:t>
      </w:r>
    </w:p>
    <w:p w:rsidR="007A2FCA" w:rsidRPr="007A2FCA" w:rsidRDefault="007A2FCA" w:rsidP="007A2FCA">
      <w:pPr>
        <w:spacing w:before="0" w:line="240" w:lineRule="auto"/>
        <w:rPr>
          <w:noProof/>
        </w:rPr>
      </w:pPr>
      <w:r w:rsidRPr="007A2FCA">
        <w:rPr>
          <w:noProof/>
        </w:rPr>
        <w:t>- болезни животных в результате кормления несбалансированным кормом;</w:t>
      </w:r>
    </w:p>
    <w:p w:rsidR="007A2FCA" w:rsidRPr="007A2FCA" w:rsidRDefault="007A2FCA" w:rsidP="007A2FCA">
      <w:pPr>
        <w:spacing w:before="0" w:line="240" w:lineRule="auto"/>
        <w:rPr>
          <w:noProof/>
        </w:rPr>
      </w:pPr>
      <w:r w:rsidRPr="007A2FCA">
        <w:rPr>
          <w:noProof/>
        </w:rPr>
        <w:t>- хранение кормов;</w:t>
      </w:r>
    </w:p>
    <w:p w:rsidR="007A2FCA" w:rsidRPr="007A2FCA" w:rsidRDefault="007A2FCA" w:rsidP="007A2FCA">
      <w:pPr>
        <w:spacing w:before="0" w:line="240" w:lineRule="auto"/>
        <w:rPr>
          <w:noProof/>
        </w:rPr>
      </w:pPr>
      <w:r w:rsidRPr="007A2FCA">
        <w:rPr>
          <w:noProof/>
        </w:rPr>
        <w:t>- большое количество персонала, рабочих и техники;</w:t>
      </w:r>
    </w:p>
    <w:p w:rsidR="007A2FCA" w:rsidRPr="007A2FCA" w:rsidRDefault="007A2FCA" w:rsidP="007A2FCA">
      <w:pPr>
        <w:spacing w:before="0" w:line="240" w:lineRule="auto"/>
        <w:rPr>
          <w:noProof/>
        </w:rPr>
      </w:pPr>
      <w:r w:rsidRPr="007A2FCA">
        <w:rPr>
          <w:noProof/>
        </w:rPr>
        <w:t>- человеческий фактор;</w:t>
      </w:r>
    </w:p>
    <w:p w:rsidR="007A2FCA" w:rsidRPr="007A2FCA" w:rsidRDefault="007A2FCA" w:rsidP="007A2FCA">
      <w:pPr>
        <w:spacing w:before="0" w:line="240" w:lineRule="auto"/>
        <w:rPr>
          <w:noProof/>
        </w:rPr>
      </w:pPr>
      <w:r w:rsidRPr="007A2FCA">
        <w:rPr>
          <w:noProof/>
        </w:rPr>
        <w:t>- режим ЧС (засуха, дожди);</w:t>
      </w:r>
    </w:p>
    <w:p w:rsidR="007A2FCA" w:rsidRPr="007A2FCA" w:rsidRDefault="007A2FCA" w:rsidP="007A2FCA">
      <w:pPr>
        <w:spacing w:before="0" w:line="240" w:lineRule="auto"/>
        <w:rPr>
          <w:noProof/>
        </w:rPr>
      </w:pPr>
      <w:r w:rsidRPr="007A2FCA">
        <w:rPr>
          <w:noProof/>
        </w:rPr>
        <w:t>- поддержание существующего поголовья сельскохозяйственных животных.</w:t>
      </w:r>
    </w:p>
    <w:p w:rsidR="007A2FCA" w:rsidRPr="007A2FCA" w:rsidRDefault="007A2FCA" w:rsidP="007A2FCA">
      <w:pPr>
        <w:spacing w:before="0" w:line="240" w:lineRule="auto"/>
        <w:rPr>
          <w:noProof/>
        </w:rPr>
      </w:pPr>
    </w:p>
    <w:p w:rsidR="007A2FCA" w:rsidRPr="007A2FCA" w:rsidRDefault="007A2FCA" w:rsidP="007A2FCA">
      <w:pPr>
        <w:spacing w:before="0" w:line="240" w:lineRule="auto"/>
        <w:rPr>
          <w:noProof/>
        </w:rPr>
      </w:pPr>
      <w:r w:rsidRPr="007A2FCA">
        <w:rPr>
          <w:noProof/>
        </w:rPr>
        <w:t>Важно помнить, что и влияние погодных условий на урожайность зерновых остается крайне высокой. Нехватка же кормов провоцирует ранний убой скота.</w:t>
      </w:r>
    </w:p>
    <w:p w:rsidR="007A2FCA" w:rsidRPr="007A2FCA" w:rsidRDefault="007A2FCA" w:rsidP="007A2FCA">
      <w:pPr>
        <w:spacing w:before="0" w:line="240" w:lineRule="auto"/>
        <w:rPr>
          <w:noProof/>
        </w:rPr>
      </w:pPr>
    </w:p>
    <w:p w:rsidR="007A2FCA" w:rsidRPr="007A2FCA" w:rsidRDefault="007A2FCA" w:rsidP="007A2FCA">
      <w:pPr>
        <w:spacing w:before="0" w:line="240" w:lineRule="auto"/>
        <w:rPr>
          <w:noProof/>
        </w:rPr>
      </w:pPr>
      <w:r w:rsidRPr="007A2FCA">
        <w:rPr>
          <w:noProof/>
        </w:rPr>
        <w:t>Установки для выращивания Гидропонного Зеленого Корма позволяют обеспечить кормовой базой животных вне зависимости от погодных условий.</w:t>
      </w:r>
    </w:p>
    <w:p w:rsidR="005C3888" w:rsidRPr="00416EC9" w:rsidRDefault="005C3888" w:rsidP="007A2FCA">
      <w:pPr>
        <w:spacing w:before="0" w:line="240" w:lineRule="auto"/>
        <w:rPr>
          <w:b/>
          <w:noProof/>
        </w:rPr>
      </w:pPr>
      <w:r w:rsidRPr="00416EC9">
        <w:rPr>
          <w:b/>
          <w:noProof/>
        </w:rPr>
        <w:t>В первую очередь необходимо определиться со следующими вопросами:</w:t>
      </w:r>
    </w:p>
    <w:p w:rsidR="005C3888" w:rsidRDefault="005C3888" w:rsidP="007A2FCA">
      <w:pPr>
        <w:spacing w:before="0" w:line="240" w:lineRule="auto"/>
        <w:rPr>
          <w:noProof/>
        </w:rPr>
      </w:pPr>
      <w:r>
        <w:rPr>
          <w:noProof/>
        </w:rPr>
        <w:t>- вид растения, которые вы будете выращивать и продавать;</w:t>
      </w:r>
    </w:p>
    <w:p w:rsidR="005C3888" w:rsidRDefault="005C3888" w:rsidP="007A2FCA">
      <w:pPr>
        <w:spacing w:before="0" w:line="240" w:lineRule="auto"/>
        <w:rPr>
          <w:noProof/>
        </w:rPr>
      </w:pPr>
      <w:r>
        <w:rPr>
          <w:noProof/>
        </w:rPr>
        <w:t>- рынки сбыта вашей продукции;</w:t>
      </w:r>
    </w:p>
    <w:p w:rsidR="005C3888" w:rsidRDefault="005C3888" w:rsidP="007A2FCA">
      <w:pPr>
        <w:spacing w:before="0" w:line="240" w:lineRule="auto"/>
        <w:rPr>
          <w:noProof/>
        </w:rPr>
      </w:pPr>
      <w:r>
        <w:rPr>
          <w:noProof/>
        </w:rPr>
        <w:t>- условия выращивания;</w:t>
      </w:r>
    </w:p>
    <w:p w:rsidR="005C3888" w:rsidRDefault="005C3888" w:rsidP="007A2FCA">
      <w:pPr>
        <w:spacing w:before="0" w:line="240" w:lineRule="auto"/>
        <w:rPr>
          <w:noProof/>
        </w:rPr>
      </w:pPr>
      <w:r>
        <w:rPr>
          <w:noProof/>
        </w:rPr>
        <w:t>- количество выращиваемых растений;</w:t>
      </w:r>
    </w:p>
    <w:p w:rsidR="00BA31C4" w:rsidRPr="004474ED" w:rsidRDefault="005C3888" w:rsidP="007A2FCA">
      <w:pPr>
        <w:spacing w:before="0" w:line="240" w:lineRule="auto"/>
        <w:rPr>
          <w:rStyle w:val="afb"/>
          <w:noProof/>
        </w:rPr>
      </w:pPr>
      <w:r>
        <w:rPr>
          <w:noProof/>
        </w:rPr>
        <w:t>- анализ конкурентов.</w:t>
      </w:r>
      <w:r w:rsidRPr="005C3888">
        <w:rPr>
          <w:noProof/>
          <w:lang w:eastAsia="ru-RU"/>
        </w:rPr>
        <w:t xml:space="preserve"> </w:t>
      </w:r>
    </w:p>
    <w:p w:rsidR="005C3888" w:rsidRDefault="005C3888" w:rsidP="00416EC9">
      <w:pPr>
        <w:spacing w:before="0" w:line="240" w:lineRule="auto"/>
        <w:rPr>
          <w:rStyle w:val="afb"/>
          <w:b w:val="0"/>
          <w:noProof/>
        </w:rPr>
      </w:pPr>
    </w:p>
    <w:p w:rsidR="005C3888" w:rsidRDefault="005C3888" w:rsidP="00416EC9">
      <w:pPr>
        <w:spacing w:before="0" w:line="240" w:lineRule="auto"/>
        <w:rPr>
          <w:rStyle w:val="afb"/>
          <w:b w:val="0"/>
          <w:noProof/>
        </w:rPr>
      </w:pPr>
      <w:r>
        <w:rPr>
          <w:noProof/>
          <w:lang w:eastAsia="ru-RU"/>
        </w:rPr>
        <w:drawing>
          <wp:inline distT="0" distB="0" distL="0" distR="0" wp14:anchorId="4F39175D" wp14:editId="5C423B7A">
            <wp:extent cx="2857500" cy="2049780"/>
            <wp:effectExtent l="0" t="0" r="0" b="7620"/>
            <wp:docPr id="1" name="Рисунок 1" descr="http://www.promgidroponica.ru/sites/default/files/fod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omgidroponica.ru/sites/default/files/fodd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2049780"/>
                    </a:xfrm>
                    <a:prstGeom prst="rect">
                      <a:avLst/>
                    </a:prstGeom>
                    <a:noFill/>
                    <a:ln>
                      <a:noFill/>
                    </a:ln>
                  </pic:spPr>
                </pic:pic>
              </a:graphicData>
            </a:graphic>
          </wp:inline>
        </w:drawing>
      </w:r>
    </w:p>
    <w:p w:rsidR="00416EC9" w:rsidRPr="005C3888" w:rsidRDefault="00416EC9" w:rsidP="00416EC9">
      <w:pPr>
        <w:spacing w:before="0" w:line="240" w:lineRule="auto"/>
        <w:rPr>
          <w:rStyle w:val="afb"/>
          <w:b w:val="0"/>
          <w:i/>
          <w:noProof/>
        </w:rPr>
      </w:pPr>
      <w:r w:rsidRPr="005C3888">
        <w:rPr>
          <w:rStyle w:val="afb"/>
          <w:b w:val="0"/>
          <w:i/>
          <w:noProof/>
        </w:rPr>
        <w:t xml:space="preserve">На фото – гидропонный зеленый корм (ГЗК), выращенный из </w:t>
      </w:r>
      <w:r w:rsidR="007A2FCA">
        <w:rPr>
          <w:rStyle w:val="afb"/>
          <w:b w:val="0"/>
          <w:i/>
          <w:noProof/>
          <w:lang w:val="kk-KZ"/>
        </w:rPr>
        <w:t>1</w:t>
      </w:r>
      <w:r w:rsidRPr="005C3888">
        <w:rPr>
          <w:rStyle w:val="afb"/>
          <w:b w:val="0"/>
          <w:i/>
          <w:noProof/>
        </w:rPr>
        <w:t xml:space="preserve"> </w:t>
      </w:r>
      <w:r w:rsidR="007A2FCA">
        <w:rPr>
          <w:rStyle w:val="afb"/>
          <w:b w:val="0"/>
          <w:i/>
          <w:noProof/>
          <w:lang w:val="kk-KZ"/>
        </w:rPr>
        <w:t>кило</w:t>
      </w:r>
      <w:r w:rsidRPr="005C3888">
        <w:rPr>
          <w:rStyle w:val="afb"/>
          <w:b w:val="0"/>
          <w:i/>
          <w:noProof/>
        </w:rPr>
        <w:t>грамм зерна злаковых за 7 суток.</w:t>
      </w:r>
    </w:p>
    <w:p w:rsidR="00BA31C4" w:rsidRDefault="007A2FCA" w:rsidP="00BA31C4">
      <w:pPr>
        <w:rPr>
          <w:rStyle w:val="afb"/>
          <w:b w:val="0"/>
          <w:noProof/>
        </w:rPr>
      </w:pPr>
      <w:r w:rsidRPr="007A2FCA">
        <w:rPr>
          <w:rStyle w:val="afb"/>
          <w:b w:val="0"/>
          <w:noProof/>
        </w:rPr>
        <w:t>По результатам расчёта общая себестоимость корма составила 19,92 тг. за один килограмм. Эта себестоимость может снижаться до 18,0 тг. за счёт добавления соломенной резки в составе корма.</w:t>
      </w:r>
    </w:p>
    <w:p w:rsidR="007A2FCA" w:rsidRDefault="007A2FCA" w:rsidP="00BA31C4">
      <w:pPr>
        <w:rPr>
          <w:rStyle w:val="afb"/>
          <w:noProof/>
          <w:lang w:val="kk-KZ"/>
        </w:rPr>
      </w:pPr>
    </w:p>
    <w:p w:rsidR="005C3888" w:rsidRPr="005C3888" w:rsidRDefault="005C3888" w:rsidP="005C3888">
      <w:pPr>
        <w:rPr>
          <w:rStyle w:val="afb"/>
          <w:noProof/>
          <w:lang w:val="kk-KZ"/>
        </w:rPr>
      </w:pPr>
      <w:r w:rsidRPr="005C3888">
        <w:rPr>
          <w:rStyle w:val="afb"/>
          <w:noProof/>
          <w:lang w:val="kk-KZ"/>
        </w:rPr>
        <w:lastRenderedPageBreak/>
        <w:t>Преимущество гидропонного зеленого корма для бизнеса перед обычными</w:t>
      </w:r>
    </w:p>
    <w:p w:rsidR="005C3888" w:rsidRPr="005C3888" w:rsidRDefault="005C3888" w:rsidP="005C3888">
      <w:pPr>
        <w:rPr>
          <w:rStyle w:val="afb"/>
          <w:b w:val="0"/>
          <w:noProof/>
          <w:lang w:val="kk-KZ"/>
        </w:rPr>
      </w:pPr>
      <w:r w:rsidRPr="005C3888">
        <w:rPr>
          <w:rStyle w:val="afb"/>
          <w:b w:val="0"/>
          <w:noProof/>
          <w:lang w:val="kk-KZ"/>
        </w:rPr>
        <w:t>Разберем подробнее плюсы ГЗК:</w:t>
      </w:r>
    </w:p>
    <w:p w:rsidR="005C3888" w:rsidRPr="005C3888" w:rsidRDefault="005C3888" w:rsidP="005C3888">
      <w:pPr>
        <w:pStyle w:val="af0"/>
        <w:numPr>
          <w:ilvl w:val="0"/>
          <w:numId w:val="40"/>
        </w:numPr>
        <w:rPr>
          <w:rStyle w:val="afb"/>
          <w:b w:val="0"/>
          <w:noProof/>
          <w:lang w:val="kk-KZ"/>
        </w:rPr>
      </w:pPr>
      <w:r w:rsidRPr="005C3888">
        <w:rPr>
          <w:rStyle w:val="afb"/>
          <w:b w:val="0"/>
          <w:noProof/>
          <w:lang w:val="kk-KZ"/>
        </w:rPr>
        <w:t>Круглогодичность.  В отличие от силоса и прочих сочных кормов, которые используются как замена травы в холодные поры года, гидропонные зеленые побеги можно получать независимо о погодных условий. Ращение побегов происходит в утепленных отапливаемых помещениях, которым не страшны морозы.</w:t>
      </w:r>
    </w:p>
    <w:p w:rsidR="005C3888" w:rsidRPr="005C3888" w:rsidRDefault="005C3888" w:rsidP="005C3888">
      <w:pPr>
        <w:pStyle w:val="af0"/>
        <w:numPr>
          <w:ilvl w:val="0"/>
          <w:numId w:val="40"/>
        </w:numPr>
        <w:rPr>
          <w:rStyle w:val="afb"/>
          <w:b w:val="0"/>
          <w:noProof/>
          <w:lang w:val="kk-KZ"/>
        </w:rPr>
      </w:pPr>
      <w:r w:rsidRPr="005C3888">
        <w:rPr>
          <w:rStyle w:val="afb"/>
          <w:b w:val="0"/>
          <w:noProof/>
          <w:lang w:val="kk-KZ"/>
        </w:rPr>
        <w:t>Экологичнось. В то время как на полях фермеры постоянно используют химические удобрения, гидропонно выращиваемый корм в достатке получает все питательные элементы. Поэтому нет необходимости в применении нитратов и азотных удобрений, которые загрязняют грунтовые воды и почву.</w:t>
      </w:r>
    </w:p>
    <w:p w:rsidR="005C3888" w:rsidRPr="005C3888" w:rsidRDefault="005C3888" w:rsidP="005C3888">
      <w:pPr>
        <w:pStyle w:val="af0"/>
        <w:numPr>
          <w:ilvl w:val="0"/>
          <w:numId w:val="40"/>
        </w:numPr>
        <w:rPr>
          <w:rStyle w:val="afb"/>
          <w:b w:val="0"/>
          <w:noProof/>
          <w:lang w:val="kk-KZ"/>
        </w:rPr>
      </w:pPr>
      <w:r w:rsidRPr="005C3888">
        <w:rPr>
          <w:rStyle w:val="afb"/>
          <w:b w:val="0"/>
          <w:noProof/>
          <w:lang w:val="kk-KZ"/>
        </w:rPr>
        <w:t>Полезность. В состав гидропонного зеленого корма входят все необходимые для правильного роста скота элементы. Коровы, куры, свиньи и другие животные, поедая сочные молодые побеги ячменя или пшеницы, становятся более продуктивными и здоровыми. У коров повышаются надои, бройлеры растут крупные, они быстрее набирают вес. Куры-несушки дают крупные яйца с твердой скорлупой. Что касается всех мясных пород животных, то с введением в рацион ГЗК они быстрее набирают массу тела, мясо становится более мягким и полезным.</w:t>
      </w:r>
    </w:p>
    <w:p w:rsidR="005C3888" w:rsidRPr="005C3888" w:rsidRDefault="005C3888" w:rsidP="005C3888">
      <w:pPr>
        <w:pStyle w:val="af0"/>
        <w:numPr>
          <w:ilvl w:val="0"/>
          <w:numId w:val="40"/>
        </w:numPr>
        <w:rPr>
          <w:rStyle w:val="afb"/>
          <w:b w:val="0"/>
          <w:noProof/>
          <w:lang w:val="kk-KZ"/>
        </w:rPr>
      </w:pPr>
      <w:r w:rsidRPr="005C3888">
        <w:rPr>
          <w:rStyle w:val="afb"/>
          <w:b w:val="0"/>
          <w:noProof/>
          <w:lang w:val="kk-KZ"/>
        </w:rPr>
        <w:t>Экономичность. Для собственного бизнеса выращивание зеленого корма очень выгодно. Если рассматривать фермерское дело как способ получения прибыли, то привычное ведение сельского хозяйства будет обходиться фермерам намного дороже гидропонных ферм.Экономия прослеживается на многих этапах ведения хозяйства. Во-первых, нет необходимости в закупке дорогостоящей техники: тракторов, комбайнов, различных прицепов, культиваторов, косилок и прочего навесного оборудования.Кроме того, нет нужды в их заправке машин, затраты на техническое обслуживание также отпадают. Для размещения гидропонных установок не нужно много места, это тоже своего рода экономия ресурсов.Сбережение денег происходит и из-за отсутствия необходимости хранения кормов. Выращивание ГЗК можно наладить в таком режиме, чтобы скот был обеспечен едой на каждый день, даже с небольшим запасом. Полученная питательная масса скармливается животным целиком, не оставляя отходов производства. Отработанный питательный раствор можно использовать в качестве удобрения для полива других растений.</w:t>
      </w:r>
    </w:p>
    <w:p w:rsidR="005C3888" w:rsidRDefault="005C3888" w:rsidP="005C3888">
      <w:pPr>
        <w:pStyle w:val="af0"/>
        <w:numPr>
          <w:ilvl w:val="0"/>
          <w:numId w:val="40"/>
        </w:numPr>
        <w:rPr>
          <w:rStyle w:val="afb"/>
          <w:b w:val="0"/>
          <w:noProof/>
          <w:lang w:val="kk-KZ"/>
        </w:rPr>
      </w:pPr>
      <w:r w:rsidRPr="005C3888">
        <w:rPr>
          <w:rStyle w:val="afb"/>
          <w:b w:val="0"/>
          <w:noProof/>
          <w:lang w:val="kk-KZ"/>
        </w:rPr>
        <w:t>Дешевизна. Малая себестоимость получения никак не сказывается на качестве продукта. Наоборот, люди охотнее купят дешевый, но в тоже время, качественный товар. Такую же параллель можно провести и с гидропонным зеленым кормом. Цена на ГЗК в несколько раз меньше стоимости комбикорма. При этом сочные молодые побеги злаковых культур охотно покупают для кормления скота. Это еще один повод рассматривать выращивание гидропонного корма в качестве бизнеса.</w:t>
      </w:r>
    </w:p>
    <w:p w:rsidR="007A2FCA" w:rsidRPr="005C3888" w:rsidRDefault="007A2FCA" w:rsidP="007A2FCA">
      <w:pPr>
        <w:pStyle w:val="af0"/>
        <w:rPr>
          <w:rStyle w:val="afb"/>
          <w:b w:val="0"/>
          <w:noProof/>
          <w:lang w:val="kk-KZ"/>
        </w:rPr>
        <w:sectPr w:rsidR="007A2FCA" w:rsidRPr="005C3888" w:rsidSect="00D02465">
          <w:headerReference w:type="default" r:id="rId21"/>
          <w:type w:val="continuous"/>
          <w:pgSz w:w="11906" w:h="16838" w:code="9"/>
          <w:pgMar w:top="2160" w:right="1080" w:bottom="720" w:left="1080" w:header="648" w:footer="432" w:gutter="0"/>
          <w:cols w:space="708"/>
          <w:docGrid w:linePitch="360"/>
        </w:sectPr>
      </w:pPr>
    </w:p>
    <w:p w:rsidR="00BA31C4" w:rsidRPr="005627DC" w:rsidRDefault="005C3888" w:rsidP="000013FD">
      <w:pPr>
        <w:pStyle w:val="1"/>
        <w:numPr>
          <w:ilvl w:val="0"/>
          <w:numId w:val="18"/>
        </w:numPr>
        <w:ind w:left="709"/>
        <w:rPr>
          <w:noProof/>
        </w:rPr>
      </w:pPr>
      <w:bookmarkStart w:id="3" w:name="_Toc48123597"/>
      <w:r>
        <w:rPr>
          <w:b w:val="0"/>
          <w:bCs/>
          <w:noProof/>
          <w:lang w:val="kk-KZ"/>
        </w:rPr>
        <w:lastRenderedPageBreak/>
        <w:t>производственное сооружение</w:t>
      </w:r>
      <w:bookmarkEnd w:id="3"/>
    </w:p>
    <w:p w:rsidR="00B6101A" w:rsidRDefault="00B6101A" w:rsidP="005C3888">
      <w:pPr>
        <w:pStyle w:val="a"/>
        <w:numPr>
          <w:ilvl w:val="0"/>
          <w:numId w:val="0"/>
        </w:numPr>
        <w:ind w:left="340"/>
        <w:rPr>
          <w:noProof/>
          <w:lang w:val="kk-KZ"/>
        </w:rPr>
      </w:pPr>
      <w:r w:rsidRPr="00B6101A">
        <w:rPr>
          <w:noProof/>
        </w:rPr>
        <w:drawing>
          <wp:inline distT="0" distB="0" distL="0" distR="0">
            <wp:extent cx="6188710" cy="3481149"/>
            <wp:effectExtent l="0" t="0" r="2540" b="5080"/>
            <wp:docPr id="3" name="Рисунок 3" descr="Гидропонный зеленый корм для животных : достоинст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Гидропонный зеленый корм для животных : достоинств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8710" cy="3481149"/>
                    </a:xfrm>
                    <a:prstGeom prst="rect">
                      <a:avLst/>
                    </a:prstGeom>
                    <a:noFill/>
                    <a:ln>
                      <a:noFill/>
                    </a:ln>
                  </pic:spPr>
                </pic:pic>
              </a:graphicData>
            </a:graphic>
          </wp:inline>
        </w:drawing>
      </w:r>
    </w:p>
    <w:p w:rsidR="005C3888" w:rsidRDefault="005C3888" w:rsidP="005C3888">
      <w:pPr>
        <w:pStyle w:val="a"/>
        <w:numPr>
          <w:ilvl w:val="0"/>
          <w:numId w:val="0"/>
        </w:numPr>
        <w:ind w:left="340"/>
        <w:rPr>
          <w:noProof/>
          <w:lang w:val="kk-KZ"/>
        </w:rPr>
      </w:pPr>
      <w:r w:rsidRPr="005C3888">
        <w:rPr>
          <w:noProof/>
        </w:rPr>
        <w:t xml:space="preserve">Для установки оборудования подходит любое отапливаемое помещение — наличие или отсутствие окон значения не имеют. </w:t>
      </w:r>
      <w:r w:rsidR="007A2FCA">
        <w:rPr>
          <w:noProof/>
          <w:lang w:val="kk-KZ"/>
        </w:rPr>
        <w:t>М</w:t>
      </w:r>
      <w:r w:rsidR="007A2FCA" w:rsidRPr="005C3888">
        <w:rPr>
          <w:noProof/>
        </w:rPr>
        <w:t xml:space="preserve">ожно </w:t>
      </w:r>
      <w:r w:rsidR="007A2FCA">
        <w:rPr>
          <w:noProof/>
          <w:lang w:val="kk-KZ"/>
        </w:rPr>
        <w:t>использовать утепленные морские контейнеры и</w:t>
      </w:r>
      <w:r w:rsidR="007A2FCA">
        <w:rPr>
          <w:noProof/>
        </w:rPr>
        <w:t xml:space="preserve"> установить в нём </w:t>
      </w:r>
      <w:r w:rsidR="007A2FCA" w:rsidRPr="005C3888">
        <w:rPr>
          <w:noProof/>
        </w:rPr>
        <w:t xml:space="preserve">модульное оборудование по выращиванию ГЗК. </w:t>
      </w:r>
      <w:r w:rsidRPr="005C3888">
        <w:rPr>
          <w:noProof/>
        </w:rPr>
        <w:t>Лимитирующим фактором является только параметр температуры, который должен быть в любое время года в пределах + 15-20 градусов по Цельсию.</w:t>
      </w:r>
      <w:r>
        <w:rPr>
          <w:noProof/>
          <w:lang w:val="kk-KZ"/>
        </w:rPr>
        <w:t xml:space="preserve"> </w:t>
      </w:r>
      <w:r>
        <w:rPr>
          <w:noProof/>
          <w:lang w:val="kk-KZ"/>
        </w:rPr>
        <w:br/>
      </w:r>
      <w:r w:rsidRPr="005C3888">
        <w:rPr>
          <w:noProof/>
          <w:lang w:val="kk-KZ"/>
        </w:rPr>
        <w:t>Площадь помещения для выращивания ГЗК определяется</w:t>
      </w:r>
      <w:r>
        <w:rPr>
          <w:noProof/>
          <w:lang w:val="kk-KZ"/>
        </w:rPr>
        <w:t xml:space="preserve"> спросом на ГЗК. </w:t>
      </w:r>
    </w:p>
    <w:p w:rsidR="005C3888" w:rsidRPr="007A2FCA" w:rsidRDefault="005C3888" w:rsidP="007A2FCA">
      <w:pPr>
        <w:pStyle w:val="a"/>
        <w:numPr>
          <w:ilvl w:val="0"/>
          <w:numId w:val="0"/>
        </w:numPr>
        <w:spacing w:after="0" w:line="240" w:lineRule="auto"/>
        <w:ind w:left="340"/>
        <w:rPr>
          <w:b/>
          <w:noProof/>
        </w:rPr>
      </w:pPr>
      <w:r w:rsidRPr="007A2FCA">
        <w:rPr>
          <w:b/>
          <w:noProof/>
        </w:rPr>
        <w:t>При установке гидропонной установки следует соблюдать некоторые требования к помещению:</w:t>
      </w:r>
    </w:p>
    <w:p w:rsidR="005C3888" w:rsidRDefault="005C3888" w:rsidP="007A2FCA">
      <w:pPr>
        <w:pStyle w:val="a"/>
        <w:numPr>
          <w:ilvl w:val="0"/>
          <w:numId w:val="41"/>
        </w:numPr>
        <w:spacing w:after="0" w:line="240" w:lineRule="auto"/>
        <w:rPr>
          <w:noProof/>
        </w:rPr>
      </w:pPr>
      <w:r>
        <w:rPr>
          <w:noProof/>
        </w:rPr>
        <w:t>Высота потолка - не менее 2,5 м.</w:t>
      </w:r>
    </w:p>
    <w:p w:rsidR="005C3888" w:rsidRDefault="005C3888" w:rsidP="007A2FCA">
      <w:pPr>
        <w:pStyle w:val="a"/>
        <w:numPr>
          <w:ilvl w:val="0"/>
          <w:numId w:val="41"/>
        </w:numPr>
        <w:spacing w:after="0" w:line="240" w:lineRule="auto"/>
        <w:rPr>
          <w:noProof/>
        </w:rPr>
      </w:pPr>
      <w:r>
        <w:rPr>
          <w:noProof/>
        </w:rPr>
        <w:t>Отопление, температура в помещении - 18-20°С круглый год.</w:t>
      </w:r>
    </w:p>
    <w:p w:rsidR="005C3888" w:rsidRDefault="005C3888" w:rsidP="007A2FCA">
      <w:pPr>
        <w:pStyle w:val="a"/>
        <w:numPr>
          <w:ilvl w:val="0"/>
          <w:numId w:val="41"/>
        </w:numPr>
        <w:spacing w:after="0" w:line="240" w:lineRule="auto"/>
        <w:rPr>
          <w:noProof/>
        </w:rPr>
      </w:pPr>
      <w:r>
        <w:rPr>
          <w:noProof/>
        </w:rPr>
        <w:t>Подвод напряжения – 220В; дежурное естественное и/или электроосвещение; контур заземления.</w:t>
      </w:r>
    </w:p>
    <w:p w:rsidR="005C3888" w:rsidRDefault="005C3888" w:rsidP="007A2FCA">
      <w:pPr>
        <w:pStyle w:val="a"/>
        <w:numPr>
          <w:ilvl w:val="0"/>
          <w:numId w:val="41"/>
        </w:numPr>
        <w:spacing w:after="0" w:line="240" w:lineRule="auto"/>
        <w:rPr>
          <w:noProof/>
        </w:rPr>
      </w:pPr>
      <w:r>
        <w:rPr>
          <w:noProof/>
        </w:rPr>
        <w:t>Приточно-вытяжная вентиляция производительностью не менее 4-х объёмов помещения в час.</w:t>
      </w:r>
    </w:p>
    <w:p w:rsidR="005C3888" w:rsidRDefault="005C3888" w:rsidP="007A2FCA">
      <w:pPr>
        <w:pStyle w:val="a"/>
        <w:numPr>
          <w:ilvl w:val="0"/>
          <w:numId w:val="41"/>
        </w:numPr>
        <w:spacing w:after="0" w:line="240" w:lineRule="auto"/>
        <w:rPr>
          <w:noProof/>
        </w:rPr>
      </w:pPr>
      <w:r>
        <w:rPr>
          <w:noProof/>
        </w:rPr>
        <w:t>Пол, стены и потолок из влагостойких материалов.</w:t>
      </w:r>
    </w:p>
    <w:p w:rsidR="00D27AF8" w:rsidRPr="004474ED" w:rsidRDefault="005C3888" w:rsidP="007A2FCA">
      <w:pPr>
        <w:pStyle w:val="a"/>
        <w:numPr>
          <w:ilvl w:val="0"/>
          <w:numId w:val="41"/>
        </w:numPr>
        <w:spacing w:after="0" w:line="240" w:lineRule="auto"/>
        <w:rPr>
          <w:noProof/>
        </w:rPr>
      </w:pPr>
      <w:r>
        <w:rPr>
          <w:noProof/>
        </w:rPr>
        <w:t>Под</w:t>
      </w:r>
      <w:r>
        <w:rPr>
          <w:noProof/>
        </w:rPr>
        <w:t xml:space="preserve">вод воды и канализации (слив). </w:t>
      </w:r>
    </w:p>
    <w:p w:rsidR="00BA31C4" w:rsidRPr="004474ED" w:rsidRDefault="00BA31C4" w:rsidP="0003123C">
      <w:pPr>
        <w:rPr>
          <w:noProof/>
        </w:rPr>
      </w:pPr>
    </w:p>
    <w:p w:rsidR="00D27AF8" w:rsidRPr="004474ED" w:rsidRDefault="00D27AF8" w:rsidP="0003123C">
      <w:pPr>
        <w:rPr>
          <w:noProof/>
        </w:rPr>
        <w:sectPr w:rsidR="00D27AF8" w:rsidRPr="004474ED" w:rsidSect="00D02465">
          <w:type w:val="continuous"/>
          <w:pgSz w:w="11906" w:h="16838" w:code="9"/>
          <w:pgMar w:top="2160" w:right="1080" w:bottom="720" w:left="1080" w:header="648" w:footer="432" w:gutter="0"/>
          <w:cols w:space="708"/>
          <w:docGrid w:linePitch="360"/>
        </w:sectPr>
      </w:pPr>
    </w:p>
    <w:p w:rsidR="00D27AF8" w:rsidRPr="004474ED" w:rsidRDefault="005C3888" w:rsidP="0003123C">
      <w:pPr>
        <w:pStyle w:val="1"/>
        <w:numPr>
          <w:ilvl w:val="0"/>
          <w:numId w:val="18"/>
        </w:numPr>
        <w:ind w:left="0" w:firstLine="0"/>
        <w:rPr>
          <w:noProof/>
        </w:rPr>
      </w:pPr>
      <w:bookmarkStart w:id="4" w:name="_Toc48123598"/>
      <w:r>
        <w:rPr>
          <w:noProof/>
          <w:lang w:val="kk-KZ"/>
        </w:rPr>
        <w:lastRenderedPageBreak/>
        <w:t>оборудование для роизводства кормов</w:t>
      </w:r>
      <w:bookmarkEnd w:id="4"/>
    </w:p>
    <w:p w:rsidR="005C3888" w:rsidRDefault="005C3888" w:rsidP="005C3888">
      <w:pPr>
        <w:rPr>
          <w:noProof/>
        </w:rPr>
      </w:pPr>
      <w:r w:rsidRPr="003D3AFC">
        <w:rPr>
          <w:b/>
          <w:noProof/>
          <w:lang w:eastAsia="ru-RU"/>
        </w:rPr>
        <w:drawing>
          <wp:inline distT="0" distB="0" distL="0" distR="0" wp14:anchorId="015D7B96" wp14:editId="7A5AE5F5">
            <wp:extent cx="6188710" cy="3477895"/>
            <wp:effectExtent l="0" t="0" r="2540" b="8255"/>
            <wp:docPr id="5" name="Рисунок 5" descr="https://moneymakerfactory.ru/Pics/verstka/img-721-1576005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oneymakerfactory.ru/Pics/verstka/img-721-157600516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3477895"/>
                    </a:xfrm>
                    <a:prstGeom prst="rect">
                      <a:avLst/>
                    </a:prstGeom>
                    <a:noFill/>
                    <a:ln>
                      <a:noFill/>
                    </a:ln>
                  </pic:spPr>
                </pic:pic>
              </a:graphicData>
            </a:graphic>
          </wp:inline>
        </w:drawing>
      </w:r>
    </w:p>
    <w:p w:rsidR="005C3888" w:rsidRDefault="007A2FCA" w:rsidP="005C3888">
      <w:pPr>
        <w:rPr>
          <w:noProof/>
        </w:rPr>
      </w:pPr>
      <w:r>
        <w:rPr>
          <w:noProof/>
          <w:lang w:val="kk-KZ"/>
        </w:rPr>
        <w:t xml:space="preserve">Установки </w:t>
      </w:r>
      <w:r w:rsidR="005C3888">
        <w:rPr>
          <w:noProof/>
        </w:rPr>
        <w:t>гидропоники по производству ГЗК малогабаритные. При этом, с их помощь можно получать урожай сопоставимый по объему с урожаем большого поля (от 500 килограмм до 10 тон в сутки). Экономия места достигается путем проращивания зерна в поддонах, которые располагаются в несколько ярусов на стеллажах.</w:t>
      </w:r>
    </w:p>
    <w:p w:rsidR="005C3888" w:rsidRDefault="005C3888" w:rsidP="005C3888">
      <w:pPr>
        <w:rPr>
          <w:noProof/>
        </w:rPr>
      </w:pPr>
      <w:r>
        <w:rPr>
          <w:noProof/>
        </w:rPr>
        <w:t>Гидропонная установка для выращивания зеленого корма, обычно, включает в себя оборудование для проращивания зерна, бак с водой, стеллажи и поддоны. Для быстрого роста злаки предварительно обрабатывают путем насыщения их кислородом. После в специальных установках происходит проращивание, где зерну дают пустить небольшой росток. Следующий этап – размещения семян в поддоны на стеллажах, где 7 дней они будут расти.</w:t>
      </w:r>
    </w:p>
    <w:p w:rsidR="00D27AF8" w:rsidRDefault="005C3888" w:rsidP="005C3888">
      <w:pPr>
        <w:rPr>
          <w:noProof/>
        </w:rPr>
      </w:pPr>
      <w:r>
        <w:rPr>
          <w:noProof/>
        </w:rPr>
        <w:t>Автоматизированные установки оснащены всем необходимым: системой вентиляции, калориферами, кондиционерами, освещением, водяными системами и прочим. Благодаря общей системе управления, у оператора появляется возможность  следить за всеми показателями внутри зала для ращения: температурой, влажностью воздуха, частотой подвода питательного раствора к поддонам. Контроль над всеми этими параметрами можно поручить компьютеру, и он сам будет корректировать температуру и влажность исходя из заданных настроек. В таком случае, вмешательство человека в процесс получения гидропонной зеленой массы будет минимален.</w:t>
      </w:r>
    </w:p>
    <w:p w:rsidR="005C3888" w:rsidRPr="00B6101A" w:rsidRDefault="00B6101A" w:rsidP="005C3888">
      <w:pPr>
        <w:rPr>
          <w:i/>
          <w:noProof/>
          <w:lang w:val="kk-KZ"/>
        </w:rPr>
      </w:pPr>
      <w:r w:rsidRPr="00B6101A">
        <w:rPr>
          <w:i/>
          <w:noProof/>
          <w:highlight w:val="lightGray"/>
          <w:lang w:val="kk-KZ"/>
        </w:rPr>
        <w:t>Готовое оборудование вы можете заказать на сайте http://www.newgreentech.kz/</w:t>
      </w:r>
    </w:p>
    <w:p w:rsidR="005C3888" w:rsidRPr="00B6101A" w:rsidRDefault="005C3888" w:rsidP="005C3888">
      <w:pPr>
        <w:rPr>
          <w:i/>
          <w:noProof/>
          <w:lang w:val="kk-KZ"/>
        </w:rPr>
      </w:pPr>
    </w:p>
    <w:p w:rsidR="00D27AF8" w:rsidRPr="004474ED" w:rsidRDefault="005C3888" w:rsidP="00E53724">
      <w:pPr>
        <w:pStyle w:val="1"/>
        <w:numPr>
          <w:ilvl w:val="0"/>
          <w:numId w:val="18"/>
        </w:numPr>
        <w:ind w:left="0" w:firstLine="0"/>
        <w:rPr>
          <w:noProof/>
        </w:rPr>
      </w:pPr>
      <w:bookmarkStart w:id="5" w:name="_Toc48123599"/>
      <w:r>
        <w:rPr>
          <w:noProof/>
          <w:lang w:val="kk-KZ"/>
        </w:rPr>
        <w:lastRenderedPageBreak/>
        <w:t>Себестоимость корма</w:t>
      </w:r>
      <w:bookmarkEnd w:id="5"/>
    </w:p>
    <w:p w:rsidR="005C3888" w:rsidRDefault="005C3888" w:rsidP="00804FC6">
      <w:pPr>
        <w:spacing w:before="0" w:line="240" w:lineRule="auto"/>
        <w:rPr>
          <w:noProof/>
        </w:rPr>
      </w:pPr>
      <w:r>
        <w:rPr>
          <w:noProof/>
        </w:rPr>
        <w:t xml:space="preserve">Примерный расчёт себестоимости 50 кг ГЗК показывает, что общая сумма затрат на его производство составляет </w:t>
      </w:r>
      <w:r w:rsidR="00B6101A">
        <w:rPr>
          <w:noProof/>
        </w:rPr>
        <w:t>582</w:t>
      </w:r>
      <w:r>
        <w:rPr>
          <w:noProof/>
        </w:rPr>
        <w:t>,0</w:t>
      </w:r>
      <w:r w:rsidR="00804FC6">
        <w:rPr>
          <w:noProof/>
        </w:rPr>
        <w:t>0</w:t>
      </w:r>
      <w:r>
        <w:rPr>
          <w:noProof/>
        </w:rPr>
        <w:t xml:space="preserve"> </w:t>
      </w:r>
      <w:r w:rsidR="00804FC6">
        <w:rPr>
          <w:noProof/>
        </w:rPr>
        <w:t>тг</w:t>
      </w:r>
      <w:r>
        <w:rPr>
          <w:noProof/>
        </w:rPr>
        <w:t>. (табл. 4).</w:t>
      </w:r>
    </w:p>
    <w:p w:rsidR="005C3888" w:rsidRDefault="005C3888" w:rsidP="00804FC6">
      <w:pPr>
        <w:spacing w:before="0" w:line="240" w:lineRule="auto"/>
        <w:rPr>
          <w:noProof/>
        </w:rPr>
      </w:pPr>
    </w:p>
    <w:p w:rsidR="005C3888" w:rsidRDefault="005C3888" w:rsidP="00804FC6">
      <w:pPr>
        <w:spacing w:before="0" w:line="240" w:lineRule="auto"/>
        <w:rPr>
          <w:noProof/>
        </w:rPr>
      </w:pPr>
      <w:r>
        <w:rPr>
          <w:noProof/>
        </w:rPr>
        <w:t>Таблица 4</w:t>
      </w:r>
      <w:r w:rsidR="00B6101A">
        <w:rPr>
          <w:noProof/>
        </w:rPr>
        <w:t xml:space="preserve">. </w:t>
      </w:r>
      <w:r>
        <w:rPr>
          <w:noProof/>
        </w:rPr>
        <w:t>Примерный расчёт себестоимости при выращивании ГЗК*</w:t>
      </w:r>
    </w:p>
    <w:tbl>
      <w:tblPr>
        <w:tblStyle w:val="af4"/>
        <w:tblW w:w="0" w:type="auto"/>
        <w:tblLook w:val="04A0" w:firstRow="1" w:lastRow="0" w:firstColumn="1" w:lastColumn="0" w:noHBand="0" w:noVBand="1"/>
      </w:tblPr>
      <w:tblGrid>
        <w:gridCol w:w="2830"/>
        <w:gridCol w:w="2038"/>
        <w:gridCol w:w="2434"/>
        <w:gridCol w:w="2434"/>
      </w:tblGrid>
      <w:tr w:rsidR="00804FC6" w:rsidTr="007A2FCA">
        <w:tc>
          <w:tcPr>
            <w:tcW w:w="2830" w:type="dxa"/>
          </w:tcPr>
          <w:p w:rsidR="00804FC6" w:rsidRPr="00804FC6" w:rsidRDefault="00804FC6" w:rsidP="007A2FCA">
            <w:pPr>
              <w:spacing w:before="0" w:line="240" w:lineRule="auto"/>
              <w:jc w:val="center"/>
              <w:rPr>
                <w:b/>
                <w:noProof/>
              </w:rPr>
            </w:pPr>
            <w:r w:rsidRPr="00804FC6">
              <w:rPr>
                <w:b/>
                <w:noProof/>
              </w:rPr>
              <w:t>Показатели</w:t>
            </w:r>
          </w:p>
        </w:tc>
        <w:tc>
          <w:tcPr>
            <w:tcW w:w="2038" w:type="dxa"/>
          </w:tcPr>
          <w:p w:rsidR="00804FC6" w:rsidRPr="00804FC6" w:rsidRDefault="00804FC6" w:rsidP="007A2FCA">
            <w:pPr>
              <w:spacing w:before="0" w:line="240" w:lineRule="auto"/>
              <w:jc w:val="center"/>
              <w:rPr>
                <w:b/>
                <w:noProof/>
              </w:rPr>
            </w:pPr>
            <w:r w:rsidRPr="00804FC6">
              <w:rPr>
                <w:b/>
                <w:noProof/>
              </w:rPr>
              <w:t>Кол-во</w:t>
            </w:r>
          </w:p>
        </w:tc>
        <w:tc>
          <w:tcPr>
            <w:tcW w:w="2434" w:type="dxa"/>
          </w:tcPr>
          <w:p w:rsidR="00804FC6" w:rsidRPr="00804FC6" w:rsidRDefault="00804FC6" w:rsidP="007A2FCA">
            <w:pPr>
              <w:spacing w:before="0" w:line="240" w:lineRule="auto"/>
              <w:jc w:val="center"/>
              <w:rPr>
                <w:b/>
                <w:noProof/>
              </w:rPr>
            </w:pPr>
            <w:r w:rsidRPr="00804FC6">
              <w:rPr>
                <w:b/>
                <w:noProof/>
              </w:rPr>
              <w:t>Цена за ед., тг.</w:t>
            </w:r>
          </w:p>
        </w:tc>
        <w:tc>
          <w:tcPr>
            <w:tcW w:w="2434" w:type="dxa"/>
          </w:tcPr>
          <w:p w:rsidR="00804FC6" w:rsidRPr="00804FC6" w:rsidRDefault="00804FC6" w:rsidP="007A2FCA">
            <w:pPr>
              <w:spacing w:before="0" w:line="240" w:lineRule="auto"/>
              <w:jc w:val="center"/>
              <w:rPr>
                <w:b/>
                <w:noProof/>
              </w:rPr>
            </w:pPr>
            <w:r w:rsidRPr="00804FC6">
              <w:rPr>
                <w:b/>
                <w:noProof/>
              </w:rPr>
              <w:t>Сумма, тг</w:t>
            </w:r>
            <w:r w:rsidRPr="00804FC6">
              <w:rPr>
                <w:b/>
                <w:noProof/>
              </w:rPr>
              <w:t>.</w:t>
            </w:r>
          </w:p>
        </w:tc>
      </w:tr>
      <w:tr w:rsidR="00804FC6" w:rsidTr="007A2FCA">
        <w:tc>
          <w:tcPr>
            <w:tcW w:w="2830" w:type="dxa"/>
          </w:tcPr>
          <w:p w:rsidR="00804FC6" w:rsidRDefault="00804FC6" w:rsidP="007A2FCA">
            <w:pPr>
              <w:spacing w:before="0" w:line="240" w:lineRule="auto"/>
              <w:rPr>
                <w:noProof/>
              </w:rPr>
            </w:pPr>
            <w:r>
              <w:rPr>
                <w:noProof/>
              </w:rPr>
              <w:t>Стоимость</w:t>
            </w:r>
            <w:r>
              <w:rPr>
                <w:noProof/>
              </w:rPr>
              <w:t xml:space="preserve"> </w:t>
            </w:r>
            <w:r>
              <w:rPr>
                <w:noProof/>
              </w:rPr>
              <w:t>зерна</w:t>
            </w:r>
          </w:p>
        </w:tc>
        <w:tc>
          <w:tcPr>
            <w:tcW w:w="2038" w:type="dxa"/>
          </w:tcPr>
          <w:p w:rsidR="00804FC6" w:rsidRDefault="00804FC6" w:rsidP="007A2FCA">
            <w:pPr>
              <w:spacing w:before="0" w:line="240" w:lineRule="auto"/>
              <w:jc w:val="center"/>
              <w:rPr>
                <w:noProof/>
              </w:rPr>
            </w:pPr>
            <w:r>
              <w:rPr>
                <w:noProof/>
              </w:rPr>
              <w:t>8,5 кг</w:t>
            </w:r>
          </w:p>
        </w:tc>
        <w:tc>
          <w:tcPr>
            <w:tcW w:w="2434" w:type="dxa"/>
          </w:tcPr>
          <w:p w:rsidR="00804FC6" w:rsidRDefault="00804FC6" w:rsidP="007A2FCA">
            <w:pPr>
              <w:spacing w:before="0" w:line="240" w:lineRule="auto"/>
              <w:jc w:val="center"/>
              <w:rPr>
                <w:noProof/>
              </w:rPr>
            </w:pPr>
            <w:r>
              <w:rPr>
                <w:noProof/>
              </w:rPr>
              <w:t>42</w:t>
            </w:r>
            <w:r>
              <w:rPr>
                <w:noProof/>
              </w:rPr>
              <w:t>,0</w:t>
            </w:r>
          </w:p>
        </w:tc>
        <w:tc>
          <w:tcPr>
            <w:tcW w:w="2434" w:type="dxa"/>
          </w:tcPr>
          <w:p w:rsidR="00804FC6" w:rsidRDefault="00804FC6" w:rsidP="007A2FCA">
            <w:pPr>
              <w:spacing w:before="0" w:line="240" w:lineRule="auto"/>
              <w:jc w:val="center"/>
              <w:rPr>
                <w:noProof/>
              </w:rPr>
            </w:pPr>
            <w:r>
              <w:rPr>
                <w:noProof/>
              </w:rPr>
              <w:t>357</w:t>
            </w:r>
            <w:r w:rsidR="00B6101A">
              <w:rPr>
                <w:noProof/>
              </w:rPr>
              <w:t>,0</w:t>
            </w:r>
          </w:p>
          <w:p w:rsidR="00804FC6" w:rsidRDefault="00804FC6" w:rsidP="007A2FCA">
            <w:pPr>
              <w:spacing w:before="0" w:line="240" w:lineRule="auto"/>
              <w:jc w:val="center"/>
              <w:rPr>
                <w:noProof/>
              </w:rPr>
            </w:pPr>
          </w:p>
        </w:tc>
      </w:tr>
      <w:tr w:rsidR="00804FC6" w:rsidTr="007A2FCA">
        <w:tc>
          <w:tcPr>
            <w:tcW w:w="2830" w:type="dxa"/>
          </w:tcPr>
          <w:p w:rsidR="00804FC6" w:rsidRDefault="00804FC6" w:rsidP="007A2FCA">
            <w:pPr>
              <w:spacing w:before="0" w:line="240" w:lineRule="auto"/>
              <w:rPr>
                <w:noProof/>
              </w:rPr>
            </w:pPr>
            <w:r>
              <w:rPr>
                <w:noProof/>
              </w:rPr>
              <w:t>Электроэнергия</w:t>
            </w:r>
          </w:p>
        </w:tc>
        <w:tc>
          <w:tcPr>
            <w:tcW w:w="2038" w:type="dxa"/>
          </w:tcPr>
          <w:p w:rsidR="00804FC6" w:rsidRDefault="00804FC6" w:rsidP="007A2FCA">
            <w:pPr>
              <w:spacing w:before="0" w:line="240" w:lineRule="auto"/>
              <w:jc w:val="center"/>
              <w:rPr>
                <w:noProof/>
              </w:rPr>
            </w:pPr>
            <w:r>
              <w:rPr>
                <w:noProof/>
              </w:rPr>
              <w:t>6,5 кВт</w:t>
            </w:r>
          </w:p>
        </w:tc>
        <w:tc>
          <w:tcPr>
            <w:tcW w:w="2434" w:type="dxa"/>
          </w:tcPr>
          <w:p w:rsidR="00804FC6" w:rsidRDefault="00804FC6" w:rsidP="007A2FCA">
            <w:pPr>
              <w:spacing w:before="0" w:line="240" w:lineRule="auto"/>
              <w:jc w:val="center"/>
              <w:rPr>
                <w:noProof/>
              </w:rPr>
            </w:pPr>
            <w:r>
              <w:rPr>
                <w:noProof/>
              </w:rPr>
              <w:t>18</w:t>
            </w:r>
            <w:r>
              <w:rPr>
                <w:noProof/>
              </w:rPr>
              <w:t>,0</w:t>
            </w:r>
          </w:p>
        </w:tc>
        <w:tc>
          <w:tcPr>
            <w:tcW w:w="2434" w:type="dxa"/>
          </w:tcPr>
          <w:p w:rsidR="00804FC6" w:rsidRDefault="00804FC6" w:rsidP="007A2FCA">
            <w:pPr>
              <w:spacing w:before="0" w:line="240" w:lineRule="auto"/>
              <w:jc w:val="center"/>
              <w:rPr>
                <w:noProof/>
              </w:rPr>
            </w:pPr>
            <w:r>
              <w:rPr>
                <w:noProof/>
              </w:rPr>
              <w:t>117</w:t>
            </w:r>
            <w:r w:rsidR="00B6101A">
              <w:rPr>
                <w:noProof/>
              </w:rPr>
              <w:t>,0</w:t>
            </w:r>
          </w:p>
        </w:tc>
      </w:tr>
      <w:tr w:rsidR="00804FC6" w:rsidTr="007A2FCA">
        <w:tc>
          <w:tcPr>
            <w:tcW w:w="2830" w:type="dxa"/>
          </w:tcPr>
          <w:p w:rsidR="00804FC6" w:rsidRDefault="00804FC6" w:rsidP="007A2FCA">
            <w:pPr>
              <w:spacing w:before="0" w:line="240" w:lineRule="auto"/>
              <w:rPr>
                <w:noProof/>
              </w:rPr>
            </w:pPr>
            <w:r>
              <w:rPr>
                <w:noProof/>
              </w:rPr>
              <w:t xml:space="preserve">Отопление автономным котлом КС-ТГВ 200  </w:t>
            </w:r>
          </w:p>
          <w:p w:rsidR="00804FC6" w:rsidRDefault="00804FC6" w:rsidP="007A2FCA">
            <w:pPr>
              <w:spacing w:before="0" w:line="240" w:lineRule="auto"/>
              <w:rPr>
                <w:noProof/>
              </w:rPr>
            </w:pPr>
          </w:p>
        </w:tc>
        <w:tc>
          <w:tcPr>
            <w:tcW w:w="2038" w:type="dxa"/>
          </w:tcPr>
          <w:p w:rsidR="00804FC6" w:rsidRDefault="00804FC6" w:rsidP="007A2FCA">
            <w:pPr>
              <w:spacing w:before="0" w:line="240" w:lineRule="auto"/>
              <w:jc w:val="center"/>
              <w:rPr>
                <w:noProof/>
              </w:rPr>
            </w:pPr>
            <w:r>
              <w:rPr>
                <w:noProof/>
              </w:rPr>
              <w:t>на ед. корма</w:t>
            </w:r>
          </w:p>
        </w:tc>
        <w:tc>
          <w:tcPr>
            <w:tcW w:w="2434" w:type="dxa"/>
          </w:tcPr>
          <w:p w:rsidR="00804FC6" w:rsidRDefault="00804FC6" w:rsidP="007A2FCA">
            <w:pPr>
              <w:spacing w:before="0" w:line="240" w:lineRule="auto"/>
              <w:jc w:val="center"/>
              <w:rPr>
                <w:noProof/>
              </w:rPr>
            </w:pPr>
            <w:r>
              <w:rPr>
                <w:noProof/>
              </w:rPr>
              <w:t>0,</w:t>
            </w:r>
            <w:r w:rsidR="00B6101A">
              <w:rPr>
                <w:noProof/>
              </w:rPr>
              <w:t>5</w:t>
            </w:r>
          </w:p>
        </w:tc>
        <w:tc>
          <w:tcPr>
            <w:tcW w:w="2434" w:type="dxa"/>
          </w:tcPr>
          <w:p w:rsidR="00804FC6" w:rsidRDefault="00804FC6" w:rsidP="007A2FCA">
            <w:pPr>
              <w:spacing w:before="0" w:line="240" w:lineRule="auto"/>
              <w:jc w:val="center"/>
              <w:rPr>
                <w:noProof/>
              </w:rPr>
            </w:pPr>
            <w:r>
              <w:rPr>
                <w:noProof/>
              </w:rPr>
              <w:t>2</w:t>
            </w:r>
            <w:r w:rsidR="00B6101A">
              <w:rPr>
                <w:noProof/>
              </w:rPr>
              <w:t>5</w:t>
            </w:r>
            <w:r>
              <w:rPr>
                <w:noProof/>
              </w:rPr>
              <w:t>,0</w:t>
            </w:r>
          </w:p>
        </w:tc>
      </w:tr>
      <w:tr w:rsidR="00804FC6" w:rsidTr="007A2FCA">
        <w:tc>
          <w:tcPr>
            <w:tcW w:w="2830" w:type="dxa"/>
          </w:tcPr>
          <w:p w:rsidR="00804FC6" w:rsidRDefault="00804FC6" w:rsidP="007A2FCA">
            <w:pPr>
              <w:spacing w:before="0" w:line="240" w:lineRule="auto"/>
              <w:rPr>
                <w:noProof/>
              </w:rPr>
            </w:pPr>
            <w:r>
              <w:rPr>
                <w:noProof/>
              </w:rPr>
              <w:t xml:space="preserve">Прочие затраты (вода, минеральные удобрения) </w:t>
            </w:r>
          </w:p>
          <w:p w:rsidR="00804FC6" w:rsidRDefault="00804FC6" w:rsidP="007A2FCA">
            <w:pPr>
              <w:spacing w:before="0" w:line="240" w:lineRule="auto"/>
              <w:rPr>
                <w:noProof/>
              </w:rPr>
            </w:pPr>
          </w:p>
        </w:tc>
        <w:tc>
          <w:tcPr>
            <w:tcW w:w="2038" w:type="dxa"/>
          </w:tcPr>
          <w:p w:rsidR="00804FC6" w:rsidRDefault="00804FC6" w:rsidP="007A2FCA">
            <w:pPr>
              <w:spacing w:before="0" w:line="240" w:lineRule="auto"/>
              <w:jc w:val="center"/>
              <w:rPr>
                <w:noProof/>
              </w:rPr>
            </w:pPr>
            <w:r>
              <w:rPr>
                <w:noProof/>
              </w:rPr>
              <w:t>на ед. корма</w:t>
            </w:r>
          </w:p>
        </w:tc>
        <w:tc>
          <w:tcPr>
            <w:tcW w:w="2434" w:type="dxa"/>
          </w:tcPr>
          <w:p w:rsidR="00804FC6" w:rsidRDefault="00B6101A" w:rsidP="007A2FCA">
            <w:pPr>
              <w:spacing w:before="0" w:line="240" w:lineRule="auto"/>
              <w:jc w:val="center"/>
              <w:rPr>
                <w:noProof/>
              </w:rPr>
            </w:pPr>
            <w:r>
              <w:rPr>
                <w:noProof/>
              </w:rPr>
              <w:t>0,4</w:t>
            </w:r>
          </w:p>
        </w:tc>
        <w:tc>
          <w:tcPr>
            <w:tcW w:w="2434" w:type="dxa"/>
          </w:tcPr>
          <w:p w:rsidR="00804FC6" w:rsidRDefault="00804FC6" w:rsidP="007A2FCA">
            <w:pPr>
              <w:spacing w:before="0" w:line="240" w:lineRule="auto"/>
              <w:jc w:val="center"/>
              <w:rPr>
                <w:noProof/>
              </w:rPr>
            </w:pPr>
            <w:r>
              <w:rPr>
                <w:noProof/>
              </w:rPr>
              <w:t>20,0</w:t>
            </w:r>
          </w:p>
        </w:tc>
      </w:tr>
      <w:tr w:rsidR="00804FC6" w:rsidTr="007A2FCA">
        <w:tc>
          <w:tcPr>
            <w:tcW w:w="2830" w:type="dxa"/>
          </w:tcPr>
          <w:p w:rsidR="00804FC6" w:rsidRDefault="00804FC6" w:rsidP="007A2FCA">
            <w:pPr>
              <w:spacing w:before="0" w:line="240" w:lineRule="auto"/>
              <w:rPr>
                <w:noProof/>
              </w:rPr>
            </w:pPr>
            <w:r>
              <w:rPr>
                <w:noProof/>
              </w:rPr>
              <w:t xml:space="preserve">Заработная плата на ед. корма </w:t>
            </w:r>
          </w:p>
          <w:p w:rsidR="00804FC6" w:rsidRDefault="00804FC6" w:rsidP="007A2FCA">
            <w:pPr>
              <w:spacing w:before="0" w:line="240" w:lineRule="auto"/>
              <w:rPr>
                <w:noProof/>
              </w:rPr>
            </w:pPr>
          </w:p>
        </w:tc>
        <w:tc>
          <w:tcPr>
            <w:tcW w:w="2038" w:type="dxa"/>
          </w:tcPr>
          <w:p w:rsidR="00804FC6" w:rsidRDefault="00804FC6" w:rsidP="007A2FCA">
            <w:pPr>
              <w:spacing w:before="0" w:line="240" w:lineRule="auto"/>
              <w:jc w:val="center"/>
              <w:rPr>
                <w:noProof/>
              </w:rPr>
            </w:pPr>
            <w:r>
              <w:rPr>
                <w:noProof/>
              </w:rPr>
              <w:t>на ед. корма</w:t>
            </w:r>
          </w:p>
        </w:tc>
        <w:tc>
          <w:tcPr>
            <w:tcW w:w="2434" w:type="dxa"/>
          </w:tcPr>
          <w:p w:rsidR="00804FC6" w:rsidRDefault="00804FC6" w:rsidP="007A2FCA">
            <w:pPr>
              <w:spacing w:before="0" w:line="240" w:lineRule="auto"/>
              <w:jc w:val="center"/>
              <w:rPr>
                <w:noProof/>
              </w:rPr>
            </w:pPr>
            <w:r>
              <w:rPr>
                <w:noProof/>
              </w:rPr>
              <w:t>1,26</w:t>
            </w:r>
          </w:p>
        </w:tc>
        <w:tc>
          <w:tcPr>
            <w:tcW w:w="2434" w:type="dxa"/>
          </w:tcPr>
          <w:p w:rsidR="00804FC6" w:rsidRDefault="00804FC6" w:rsidP="007A2FCA">
            <w:pPr>
              <w:spacing w:before="0" w:line="240" w:lineRule="auto"/>
              <w:jc w:val="center"/>
              <w:rPr>
                <w:noProof/>
              </w:rPr>
            </w:pPr>
            <w:r>
              <w:rPr>
                <w:noProof/>
              </w:rPr>
              <w:t>63,0</w:t>
            </w:r>
          </w:p>
        </w:tc>
      </w:tr>
      <w:tr w:rsidR="00804FC6" w:rsidTr="007A2FCA">
        <w:tc>
          <w:tcPr>
            <w:tcW w:w="2830" w:type="dxa"/>
          </w:tcPr>
          <w:p w:rsidR="00804FC6" w:rsidRPr="00804FC6" w:rsidRDefault="00804FC6" w:rsidP="007A2FCA">
            <w:pPr>
              <w:tabs>
                <w:tab w:val="left" w:pos="1212"/>
              </w:tabs>
              <w:spacing w:before="0" w:line="240" w:lineRule="auto"/>
              <w:rPr>
                <w:b/>
                <w:noProof/>
              </w:rPr>
            </w:pPr>
            <w:r w:rsidRPr="00804FC6">
              <w:rPr>
                <w:b/>
                <w:noProof/>
              </w:rPr>
              <w:t>Итого</w:t>
            </w:r>
            <w:r w:rsidRPr="00804FC6">
              <w:rPr>
                <w:b/>
                <w:noProof/>
              </w:rPr>
              <w:tab/>
            </w:r>
          </w:p>
        </w:tc>
        <w:tc>
          <w:tcPr>
            <w:tcW w:w="2038" w:type="dxa"/>
          </w:tcPr>
          <w:p w:rsidR="00804FC6" w:rsidRPr="00804FC6" w:rsidRDefault="00804FC6" w:rsidP="007A2FCA">
            <w:pPr>
              <w:spacing w:before="0" w:line="240" w:lineRule="auto"/>
              <w:jc w:val="center"/>
              <w:rPr>
                <w:b/>
                <w:noProof/>
              </w:rPr>
            </w:pPr>
          </w:p>
        </w:tc>
        <w:tc>
          <w:tcPr>
            <w:tcW w:w="2434" w:type="dxa"/>
          </w:tcPr>
          <w:p w:rsidR="00804FC6" w:rsidRPr="00804FC6" w:rsidRDefault="00804FC6" w:rsidP="007A2FCA">
            <w:pPr>
              <w:spacing w:before="0" w:line="240" w:lineRule="auto"/>
              <w:jc w:val="center"/>
              <w:rPr>
                <w:b/>
                <w:noProof/>
              </w:rPr>
            </w:pPr>
          </w:p>
        </w:tc>
        <w:tc>
          <w:tcPr>
            <w:tcW w:w="2434" w:type="dxa"/>
          </w:tcPr>
          <w:p w:rsidR="00804FC6" w:rsidRPr="00804FC6" w:rsidRDefault="00B6101A" w:rsidP="007A2FCA">
            <w:pPr>
              <w:spacing w:before="0" w:line="240" w:lineRule="auto"/>
              <w:jc w:val="center"/>
              <w:rPr>
                <w:b/>
                <w:noProof/>
              </w:rPr>
            </w:pPr>
            <w:r>
              <w:rPr>
                <w:b/>
                <w:noProof/>
              </w:rPr>
              <w:t>582,0</w:t>
            </w:r>
          </w:p>
          <w:p w:rsidR="00804FC6" w:rsidRPr="00804FC6" w:rsidRDefault="00804FC6" w:rsidP="007A2FCA">
            <w:pPr>
              <w:spacing w:before="0" w:line="240" w:lineRule="auto"/>
              <w:jc w:val="center"/>
              <w:rPr>
                <w:b/>
                <w:noProof/>
              </w:rPr>
            </w:pPr>
          </w:p>
        </w:tc>
      </w:tr>
    </w:tbl>
    <w:p w:rsidR="00804FC6" w:rsidRDefault="00804FC6" w:rsidP="00804FC6">
      <w:pPr>
        <w:spacing w:before="0" w:line="240" w:lineRule="auto"/>
        <w:rPr>
          <w:noProof/>
        </w:rPr>
      </w:pPr>
    </w:p>
    <w:p w:rsidR="005C3888" w:rsidRDefault="005C3888" w:rsidP="00804FC6">
      <w:pPr>
        <w:spacing w:before="0" w:line="240" w:lineRule="auto"/>
        <w:rPr>
          <w:noProof/>
        </w:rPr>
      </w:pPr>
      <w:r>
        <w:rPr>
          <w:noProof/>
        </w:rPr>
        <w:t>Исходная стоимость зерна принята из расчёта</w:t>
      </w:r>
      <w:r w:rsidR="00B6101A">
        <w:rPr>
          <w:noProof/>
        </w:rPr>
        <w:t xml:space="preserve"> 42</w:t>
      </w:r>
      <w:r>
        <w:rPr>
          <w:noProof/>
        </w:rPr>
        <w:t xml:space="preserve">,0 </w:t>
      </w:r>
      <w:r w:rsidR="00B6101A">
        <w:rPr>
          <w:noProof/>
        </w:rPr>
        <w:t>тг</w:t>
      </w:r>
      <w:r>
        <w:rPr>
          <w:noProof/>
        </w:rPr>
        <w:t>./кг.</w:t>
      </w:r>
    </w:p>
    <w:p w:rsidR="005C3888" w:rsidRDefault="005C3888" w:rsidP="00804FC6">
      <w:pPr>
        <w:spacing w:before="0" w:line="240" w:lineRule="auto"/>
        <w:rPr>
          <w:noProof/>
        </w:rPr>
      </w:pPr>
    </w:p>
    <w:p w:rsidR="005C3888" w:rsidRDefault="005C3888" w:rsidP="00804FC6">
      <w:pPr>
        <w:spacing w:before="0" w:line="240" w:lineRule="auto"/>
        <w:rPr>
          <w:noProof/>
        </w:rPr>
      </w:pPr>
      <w:r>
        <w:rPr>
          <w:noProof/>
        </w:rPr>
        <w:t>Из 1 кг зерна (всхожесть 70%) выращивается 6 кг ГЗК (без учета возрастания веса полученного корма за счёт применения в смеси соломенной резки).</w:t>
      </w:r>
    </w:p>
    <w:p w:rsidR="005C3888" w:rsidRDefault="005C3888" w:rsidP="00804FC6">
      <w:pPr>
        <w:spacing w:before="0" w:line="240" w:lineRule="auto"/>
        <w:rPr>
          <w:noProof/>
        </w:rPr>
      </w:pPr>
    </w:p>
    <w:p w:rsidR="005C3888" w:rsidRDefault="005C3888" w:rsidP="00804FC6">
      <w:pPr>
        <w:spacing w:before="0" w:line="240" w:lineRule="auto"/>
        <w:rPr>
          <w:noProof/>
        </w:rPr>
      </w:pPr>
      <w:r>
        <w:rPr>
          <w:noProof/>
        </w:rPr>
        <w:t>На одном ярусе модуля в 12 лотках выращивается около 50 кг ГЗК, т. е. для выращивания ГЗК на одном ярусе применяется 8,5 кг семян.</w:t>
      </w:r>
    </w:p>
    <w:p w:rsidR="005C3888" w:rsidRDefault="005C3888" w:rsidP="005C3888">
      <w:pPr>
        <w:rPr>
          <w:noProof/>
        </w:rPr>
      </w:pPr>
      <w:r>
        <w:rPr>
          <w:noProof/>
        </w:rPr>
        <w:t xml:space="preserve">При выращивании ГЗК в модуле (при использовании малого замкнутого пространства) расходуется 0,108 кВт х 60 час., т. е. 6,48 кВт электроэнергии или </w:t>
      </w:r>
      <w:r w:rsidR="00B6101A">
        <w:rPr>
          <w:noProof/>
          <w:lang w:val="kk-KZ"/>
        </w:rPr>
        <w:t>116,64</w:t>
      </w:r>
      <w:r>
        <w:rPr>
          <w:noProof/>
        </w:rPr>
        <w:t xml:space="preserve"> </w:t>
      </w:r>
      <w:r w:rsidR="00B6101A">
        <w:rPr>
          <w:noProof/>
        </w:rPr>
        <w:t>тг</w:t>
      </w:r>
      <w:r>
        <w:rPr>
          <w:noProof/>
        </w:rPr>
        <w:t xml:space="preserve">. при стоимости электроэнергии </w:t>
      </w:r>
      <w:r w:rsidR="00804FC6">
        <w:rPr>
          <w:noProof/>
          <w:lang w:val="kk-KZ"/>
        </w:rPr>
        <w:t>1</w:t>
      </w:r>
      <w:r w:rsidR="00B6101A">
        <w:rPr>
          <w:noProof/>
          <w:lang w:val="kk-KZ"/>
        </w:rPr>
        <w:t>8</w:t>
      </w:r>
      <w:r>
        <w:rPr>
          <w:noProof/>
        </w:rPr>
        <w:t xml:space="preserve"> </w:t>
      </w:r>
      <w:r w:rsidR="00804FC6">
        <w:rPr>
          <w:noProof/>
        </w:rPr>
        <w:t>тг</w:t>
      </w:r>
      <w:r>
        <w:rPr>
          <w:noProof/>
        </w:rPr>
        <w:t>. за кВт/час. Следовательно, расходы на электроэнергию для выращивани</w:t>
      </w:r>
      <w:r w:rsidR="00804FC6">
        <w:rPr>
          <w:noProof/>
        </w:rPr>
        <w:t>я 1 кг корма составят 2,3</w:t>
      </w:r>
      <w:r w:rsidR="00B6101A">
        <w:rPr>
          <w:noProof/>
        </w:rPr>
        <w:t>3</w:t>
      </w:r>
      <w:r w:rsidR="00804FC6">
        <w:rPr>
          <w:noProof/>
        </w:rPr>
        <w:t xml:space="preserve"> тг</w:t>
      </w:r>
      <w:r>
        <w:rPr>
          <w:noProof/>
        </w:rPr>
        <w:t>.</w:t>
      </w:r>
    </w:p>
    <w:p w:rsidR="005C3888" w:rsidRDefault="005C3888" w:rsidP="005C3888">
      <w:pPr>
        <w:rPr>
          <w:noProof/>
        </w:rPr>
      </w:pPr>
      <w:r>
        <w:rPr>
          <w:noProof/>
        </w:rPr>
        <w:t xml:space="preserve">При стоимости посадочного материала в </w:t>
      </w:r>
      <w:r w:rsidR="00804FC6">
        <w:rPr>
          <w:noProof/>
        </w:rPr>
        <w:t>42 тг</w:t>
      </w:r>
      <w:r>
        <w:rPr>
          <w:noProof/>
        </w:rPr>
        <w:t xml:space="preserve"> за один килограмм затраты на зерно для выращивания зеленого корма на одном поддоне составят около </w:t>
      </w:r>
      <w:r w:rsidR="00804FC6" w:rsidRPr="00804FC6">
        <w:rPr>
          <w:noProof/>
        </w:rPr>
        <w:t>357</w:t>
      </w:r>
      <w:r w:rsidR="00804FC6">
        <w:rPr>
          <w:noProof/>
        </w:rPr>
        <w:t xml:space="preserve"> тг</w:t>
      </w:r>
      <w:r>
        <w:rPr>
          <w:noProof/>
        </w:rPr>
        <w:t xml:space="preserve">., т. е. доля, приходящаяся на зерно в одном килограмме ГЗК, равна </w:t>
      </w:r>
      <w:r w:rsidR="00804FC6" w:rsidRPr="00804FC6">
        <w:rPr>
          <w:noProof/>
        </w:rPr>
        <w:t>7,14</w:t>
      </w:r>
      <w:r w:rsidR="00804FC6">
        <w:rPr>
          <w:noProof/>
        </w:rPr>
        <w:t xml:space="preserve"> тг</w:t>
      </w:r>
      <w:r>
        <w:rPr>
          <w:noProof/>
        </w:rPr>
        <w:t>.</w:t>
      </w:r>
    </w:p>
    <w:p w:rsidR="005C3888" w:rsidRDefault="005C3888" w:rsidP="005C3888">
      <w:pPr>
        <w:rPr>
          <w:noProof/>
        </w:rPr>
      </w:pPr>
      <w:r>
        <w:rPr>
          <w:noProof/>
        </w:rPr>
        <w:t xml:space="preserve">Затраты на отопление помещения приняты по расчётам стоимости тепла при применении автономных отопительных котлов КС-ТГВ 200. Такие затраты для обогрева помещения в 200 кв. метров в сутки составят около </w:t>
      </w:r>
      <w:r w:rsidR="00804FC6">
        <w:rPr>
          <w:noProof/>
        </w:rPr>
        <w:t>600</w:t>
      </w:r>
      <w:r>
        <w:rPr>
          <w:noProof/>
        </w:rPr>
        <w:t xml:space="preserve"> </w:t>
      </w:r>
      <w:r w:rsidR="00804FC6">
        <w:rPr>
          <w:noProof/>
        </w:rPr>
        <w:t>тг</w:t>
      </w:r>
      <w:r>
        <w:rPr>
          <w:noProof/>
        </w:rPr>
        <w:t>. В таком помещении возможно установить до 45 модулей по производству ГЗК. С площади 200 кв. метров собирается 9000 кг ГЗК, и происходит это за 8 суток, тогда затраты на отопление помещения в перерасчёте на один килограмм корма будут равны: (</w:t>
      </w:r>
      <w:r w:rsidR="00804FC6">
        <w:rPr>
          <w:noProof/>
        </w:rPr>
        <w:t>600</w:t>
      </w:r>
      <w:r>
        <w:rPr>
          <w:noProof/>
        </w:rPr>
        <w:t xml:space="preserve"> </w:t>
      </w:r>
      <w:r w:rsidR="00804FC6">
        <w:rPr>
          <w:noProof/>
        </w:rPr>
        <w:t>тг х 8 суток)/9000 кг = 0,5</w:t>
      </w:r>
      <w:r>
        <w:rPr>
          <w:noProof/>
        </w:rPr>
        <w:t xml:space="preserve"> </w:t>
      </w:r>
      <w:r w:rsidR="00804FC6">
        <w:rPr>
          <w:noProof/>
        </w:rPr>
        <w:t>тг</w:t>
      </w:r>
      <w:r>
        <w:rPr>
          <w:noProof/>
        </w:rPr>
        <w:t>.</w:t>
      </w:r>
    </w:p>
    <w:p w:rsidR="005C3888" w:rsidRDefault="005C3888" w:rsidP="005C3888">
      <w:pPr>
        <w:rPr>
          <w:noProof/>
        </w:rPr>
      </w:pPr>
      <w:r>
        <w:rPr>
          <w:noProof/>
        </w:rPr>
        <w:t>Прочие затраты: на воду, минеральные удобрения в перерасчёте на</w:t>
      </w:r>
      <w:r w:rsidR="00804FC6">
        <w:rPr>
          <w:noProof/>
        </w:rPr>
        <w:t xml:space="preserve"> один килограмм корма составят </w:t>
      </w:r>
      <w:r w:rsidR="00B6101A">
        <w:rPr>
          <w:noProof/>
        </w:rPr>
        <w:t>14</w:t>
      </w:r>
      <w:r>
        <w:rPr>
          <w:noProof/>
        </w:rPr>
        <w:t xml:space="preserve">,4 </w:t>
      </w:r>
      <w:r w:rsidR="00B6101A">
        <w:rPr>
          <w:noProof/>
        </w:rPr>
        <w:t>тг</w:t>
      </w:r>
      <w:r>
        <w:rPr>
          <w:noProof/>
        </w:rPr>
        <w:t>.</w:t>
      </w:r>
    </w:p>
    <w:p w:rsidR="005C3888" w:rsidRDefault="005C3888" w:rsidP="005C3888">
      <w:pPr>
        <w:rPr>
          <w:noProof/>
        </w:rPr>
      </w:pPr>
      <w:r>
        <w:rPr>
          <w:noProof/>
        </w:rPr>
        <w:lastRenderedPageBreak/>
        <w:t xml:space="preserve">Затраты на выплату заработной платы обслуживающего персонала, с учётом того, что её размер не будет ниже </w:t>
      </w:r>
      <w:r w:rsidR="00804FC6">
        <w:rPr>
          <w:noProof/>
        </w:rPr>
        <w:t>60</w:t>
      </w:r>
      <w:r>
        <w:rPr>
          <w:noProof/>
        </w:rPr>
        <w:t xml:space="preserve">,0 тыс. </w:t>
      </w:r>
      <w:r w:rsidR="00804FC6">
        <w:rPr>
          <w:noProof/>
        </w:rPr>
        <w:t>тг</w:t>
      </w:r>
      <w:r>
        <w:rPr>
          <w:noProof/>
        </w:rPr>
        <w:t xml:space="preserve">. в месяц, и того, что обслуживать 45 модулей (или 90 ярусов) смогут 2 человека (до фазы передачи в помещение содержания скота), исчисляются делением общего фонда оплаты труда </w:t>
      </w:r>
      <w:r w:rsidR="00804FC6">
        <w:rPr>
          <w:noProof/>
        </w:rPr>
        <w:t>120</w:t>
      </w:r>
      <w:r>
        <w:rPr>
          <w:noProof/>
        </w:rPr>
        <w:t xml:space="preserve">,0 тыс. </w:t>
      </w:r>
      <w:r w:rsidR="00804FC6">
        <w:rPr>
          <w:noProof/>
        </w:rPr>
        <w:t>тг</w:t>
      </w:r>
      <w:r>
        <w:rPr>
          <w:noProof/>
        </w:rPr>
        <w:t xml:space="preserve">. на общее количество полученного за один месяц зеленого корма, т. е. </w:t>
      </w:r>
      <w:r w:rsidR="00804FC6">
        <w:rPr>
          <w:noProof/>
        </w:rPr>
        <w:t>120</w:t>
      </w:r>
      <w:r>
        <w:rPr>
          <w:noProof/>
        </w:rPr>
        <w:t xml:space="preserve">,0 тыс. </w:t>
      </w:r>
      <w:r w:rsidR="00804FC6">
        <w:rPr>
          <w:noProof/>
        </w:rPr>
        <w:t>тг</w:t>
      </w:r>
      <w:r>
        <w:rPr>
          <w:noProof/>
        </w:rPr>
        <w:t xml:space="preserve">.: (225 ярусов х 70 кг) = </w:t>
      </w:r>
      <w:r w:rsidR="00804FC6">
        <w:rPr>
          <w:noProof/>
        </w:rPr>
        <w:t>7,5</w:t>
      </w:r>
      <w:r>
        <w:rPr>
          <w:noProof/>
        </w:rPr>
        <w:t xml:space="preserve">6 </w:t>
      </w:r>
      <w:r w:rsidR="00804FC6">
        <w:rPr>
          <w:noProof/>
        </w:rPr>
        <w:t>тг</w:t>
      </w:r>
      <w:r>
        <w:rPr>
          <w:noProof/>
        </w:rPr>
        <w:t>.</w:t>
      </w:r>
    </w:p>
    <w:p w:rsidR="005C3888" w:rsidRDefault="005C3888" w:rsidP="005C3888">
      <w:pPr>
        <w:rPr>
          <w:noProof/>
        </w:rPr>
      </w:pPr>
      <w:r>
        <w:rPr>
          <w:noProof/>
        </w:rPr>
        <w:t xml:space="preserve">По результатам расчёта общая себестоимость корма составила </w:t>
      </w:r>
      <w:r w:rsidR="00804FC6">
        <w:rPr>
          <w:noProof/>
        </w:rPr>
        <w:t>19</w:t>
      </w:r>
      <w:r>
        <w:rPr>
          <w:noProof/>
        </w:rPr>
        <w:t>,</w:t>
      </w:r>
      <w:r w:rsidR="00804FC6">
        <w:rPr>
          <w:noProof/>
        </w:rPr>
        <w:t>9</w:t>
      </w:r>
      <w:r>
        <w:rPr>
          <w:noProof/>
        </w:rPr>
        <w:t xml:space="preserve">2 </w:t>
      </w:r>
      <w:r w:rsidR="00804FC6">
        <w:rPr>
          <w:noProof/>
        </w:rPr>
        <w:t>тг</w:t>
      </w:r>
      <w:r>
        <w:rPr>
          <w:noProof/>
        </w:rPr>
        <w:t xml:space="preserve">. за один килограмм. Эта себестоимость может снижаться до </w:t>
      </w:r>
      <w:r w:rsidR="00804FC6">
        <w:rPr>
          <w:noProof/>
        </w:rPr>
        <w:t>18</w:t>
      </w:r>
      <w:r>
        <w:rPr>
          <w:noProof/>
        </w:rPr>
        <w:t xml:space="preserve">,0 </w:t>
      </w:r>
      <w:r w:rsidR="00804FC6">
        <w:rPr>
          <w:noProof/>
        </w:rPr>
        <w:t>тг</w:t>
      </w:r>
      <w:r>
        <w:rPr>
          <w:noProof/>
        </w:rPr>
        <w:t>. за счёт добавления соломенной резки в составе корма.</w:t>
      </w:r>
    </w:p>
    <w:p w:rsidR="003E78A7" w:rsidRPr="004474ED" w:rsidRDefault="005C3888" w:rsidP="005C3888">
      <w:pPr>
        <w:rPr>
          <w:noProof/>
        </w:rPr>
      </w:pPr>
      <w:r>
        <w:rPr>
          <w:noProof/>
        </w:rPr>
        <w:t>Затраты на производство ГЗК компенсируются значительным сокращением транспортных и прочих издержек и кормовой ценностью ГЗК. В</w:t>
      </w:r>
      <w:r w:rsidR="00804FC6">
        <w:rPr>
          <w:noProof/>
        </w:rPr>
        <w:t xml:space="preserve"> странах</w:t>
      </w:r>
      <w:r>
        <w:rPr>
          <w:noProof/>
        </w:rPr>
        <w:t xml:space="preserve"> </w:t>
      </w:r>
      <w:r w:rsidR="00804FC6">
        <w:rPr>
          <w:noProof/>
        </w:rPr>
        <w:t>СНГ</w:t>
      </w:r>
      <w:r>
        <w:rPr>
          <w:noProof/>
        </w:rPr>
        <w:t>, особенно в северной зоне животноводства, где имеются большие запасы геотермальных источников, себестоимость ГЗК будет ещё ниже, а технологически проще и выгоднее.</w:t>
      </w:r>
    </w:p>
    <w:p w:rsidR="00026EAE" w:rsidRDefault="00026EAE" w:rsidP="00026EAE">
      <w:pPr>
        <w:pStyle w:val="a"/>
        <w:numPr>
          <w:ilvl w:val="0"/>
          <w:numId w:val="0"/>
        </w:numPr>
        <w:ind w:left="340" w:hanging="340"/>
        <w:rPr>
          <w:noProof/>
        </w:rPr>
      </w:pPr>
    </w:p>
    <w:p w:rsidR="007A2FCA" w:rsidRDefault="007A2FCA" w:rsidP="00026EAE">
      <w:pPr>
        <w:pStyle w:val="a"/>
        <w:numPr>
          <w:ilvl w:val="0"/>
          <w:numId w:val="0"/>
        </w:numPr>
        <w:ind w:left="340" w:hanging="340"/>
        <w:rPr>
          <w:noProof/>
        </w:rPr>
      </w:pPr>
    </w:p>
    <w:p w:rsidR="007A2FCA" w:rsidRDefault="007A2FCA" w:rsidP="00026EAE">
      <w:pPr>
        <w:pStyle w:val="a"/>
        <w:numPr>
          <w:ilvl w:val="0"/>
          <w:numId w:val="0"/>
        </w:numPr>
        <w:ind w:left="340" w:hanging="340"/>
        <w:rPr>
          <w:noProof/>
        </w:rPr>
      </w:pPr>
    </w:p>
    <w:p w:rsidR="007A2FCA" w:rsidRDefault="007A2FCA" w:rsidP="00026EAE">
      <w:pPr>
        <w:pStyle w:val="a"/>
        <w:numPr>
          <w:ilvl w:val="0"/>
          <w:numId w:val="0"/>
        </w:numPr>
        <w:ind w:left="340" w:hanging="340"/>
        <w:rPr>
          <w:noProof/>
        </w:rPr>
      </w:pPr>
    </w:p>
    <w:p w:rsidR="007A2FCA" w:rsidRPr="007A2FCA" w:rsidRDefault="007A2FCA" w:rsidP="00026EAE">
      <w:pPr>
        <w:pStyle w:val="a"/>
        <w:numPr>
          <w:ilvl w:val="0"/>
          <w:numId w:val="0"/>
        </w:numPr>
        <w:ind w:left="340" w:hanging="340"/>
        <w:rPr>
          <w:b/>
          <w:noProof/>
          <w:lang w:val="kk-KZ"/>
        </w:rPr>
      </w:pPr>
      <w:r w:rsidRPr="007A2FCA">
        <w:rPr>
          <w:b/>
          <w:noProof/>
          <w:lang w:val="kk-KZ"/>
        </w:rPr>
        <w:t>Контактная информация:</w:t>
      </w:r>
    </w:p>
    <w:p w:rsidR="007A2FCA" w:rsidRPr="00333C2C" w:rsidRDefault="007A2FCA" w:rsidP="007A2FCA">
      <w:pPr>
        <w:spacing w:before="0" w:line="240" w:lineRule="auto"/>
        <w:rPr>
          <w:rFonts w:ascii="Times New Roman" w:hAnsi="Times New Roman"/>
          <w:b/>
          <w:sz w:val="24"/>
          <w:szCs w:val="24"/>
        </w:rPr>
      </w:pPr>
      <w:r w:rsidRPr="00333C2C">
        <w:rPr>
          <w:rFonts w:ascii="Times New Roman" w:hAnsi="Times New Roman"/>
          <w:b/>
          <w:sz w:val="24"/>
          <w:szCs w:val="24"/>
        </w:rPr>
        <w:t xml:space="preserve">ИП </w:t>
      </w:r>
      <w:proofErr w:type="spellStart"/>
      <w:r w:rsidRPr="00333C2C">
        <w:rPr>
          <w:rFonts w:ascii="Times New Roman" w:hAnsi="Times New Roman"/>
          <w:b/>
          <w:sz w:val="24"/>
          <w:szCs w:val="24"/>
        </w:rPr>
        <w:t>Тосканбаев</w:t>
      </w:r>
      <w:proofErr w:type="spellEnd"/>
      <w:r w:rsidRPr="00333C2C">
        <w:rPr>
          <w:rFonts w:ascii="Times New Roman" w:hAnsi="Times New Roman"/>
          <w:b/>
          <w:sz w:val="24"/>
          <w:szCs w:val="24"/>
        </w:rPr>
        <w:t xml:space="preserve"> А.А.</w:t>
      </w:r>
    </w:p>
    <w:p w:rsidR="007A2FCA" w:rsidRPr="00333C2C" w:rsidRDefault="007A2FCA" w:rsidP="007A2FCA">
      <w:pPr>
        <w:spacing w:before="0" w:line="240" w:lineRule="auto"/>
        <w:rPr>
          <w:rFonts w:ascii="Times New Roman" w:hAnsi="Times New Roman"/>
          <w:sz w:val="24"/>
          <w:szCs w:val="24"/>
        </w:rPr>
      </w:pPr>
      <w:r w:rsidRPr="00333C2C">
        <w:rPr>
          <w:rFonts w:ascii="Times New Roman" w:hAnsi="Times New Roman"/>
          <w:sz w:val="24"/>
          <w:szCs w:val="24"/>
        </w:rPr>
        <w:t>ИИН: 911023351032</w:t>
      </w:r>
    </w:p>
    <w:p w:rsidR="007A2FCA" w:rsidRDefault="007A2FCA" w:rsidP="007A2FCA">
      <w:pPr>
        <w:spacing w:before="0" w:line="240" w:lineRule="auto"/>
        <w:rPr>
          <w:rFonts w:ascii="Times New Roman" w:hAnsi="Times New Roman"/>
          <w:sz w:val="24"/>
          <w:szCs w:val="24"/>
        </w:rPr>
      </w:pPr>
      <w:proofErr w:type="spellStart"/>
      <w:r w:rsidRPr="00333C2C">
        <w:rPr>
          <w:rFonts w:ascii="Times New Roman" w:hAnsi="Times New Roman"/>
          <w:sz w:val="24"/>
          <w:szCs w:val="24"/>
        </w:rPr>
        <w:t>Юр.адрес</w:t>
      </w:r>
      <w:proofErr w:type="spellEnd"/>
      <w:r w:rsidRPr="00333C2C">
        <w:rPr>
          <w:rFonts w:ascii="Times New Roman" w:hAnsi="Times New Roman"/>
          <w:sz w:val="24"/>
          <w:szCs w:val="24"/>
        </w:rPr>
        <w:t xml:space="preserve">: Республика Казахстан, Карагандинская область, </w:t>
      </w:r>
    </w:p>
    <w:p w:rsidR="007A2FCA" w:rsidRPr="00333C2C" w:rsidRDefault="007A2FCA" w:rsidP="007A2FCA">
      <w:pPr>
        <w:spacing w:before="0" w:line="240" w:lineRule="auto"/>
        <w:rPr>
          <w:rFonts w:ascii="Times New Roman" w:hAnsi="Times New Roman"/>
          <w:sz w:val="24"/>
          <w:szCs w:val="24"/>
        </w:rPr>
      </w:pPr>
      <w:r w:rsidRPr="00333C2C">
        <w:rPr>
          <w:rFonts w:ascii="Times New Roman" w:hAnsi="Times New Roman"/>
          <w:sz w:val="24"/>
          <w:szCs w:val="24"/>
        </w:rPr>
        <w:t>г. Караганда, ул. Пограничная, д. 38.</w:t>
      </w:r>
    </w:p>
    <w:p w:rsidR="007A2FCA" w:rsidRPr="005027BE" w:rsidRDefault="007A2FCA" w:rsidP="007A2FCA">
      <w:pPr>
        <w:spacing w:before="0" w:line="240" w:lineRule="auto"/>
        <w:rPr>
          <w:rFonts w:ascii="Times New Roman" w:hAnsi="Times New Roman"/>
          <w:sz w:val="24"/>
          <w:szCs w:val="24"/>
        </w:rPr>
      </w:pPr>
      <w:r w:rsidRPr="00333C2C">
        <w:rPr>
          <w:rFonts w:ascii="Times New Roman" w:hAnsi="Times New Roman"/>
          <w:sz w:val="24"/>
          <w:szCs w:val="24"/>
        </w:rPr>
        <w:t xml:space="preserve">БИК: </w:t>
      </w:r>
      <w:r w:rsidRPr="00333C2C">
        <w:rPr>
          <w:rFonts w:ascii="Times New Roman" w:hAnsi="Times New Roman"/>
          <w:sz w:val="24"/>
          <w:szCs w:val="24"/>
          <w:lang w:val="en-US"/>
        </w:rPr>
        <w:t>SABRKZKA</w:t>
      </w:r>
    </w:p>
    <w:p w:rsidR="007A2FCA" w:rsidRPr="00333C2C" w:rsidRDefault="007A2FCA" w:rsidP="007A2FCA">
      <w:pPr>
        <w:spacing w:before="0" w:line="240" w:lineRule="auto"/>
        <w:rPr>
          <w:rFonts w:ascii="Times New Roman" w:hAnsi="Times New Roman"/>
          <w:sz w:val="24"/>
          <w:szCs w:val="24"/>
        </w:rPr>
      </w:pPr>
      <w:r w:rsidRPr="00333C2C">
        <w:rPr>
          <w:rFonts w:ascii="Times New Roman" w:hAnsi="Times New Roman"/>
          <w:sz w:val="24"/>
          <w:szCs w:val="24"/>
        </w:rPr>
        <w:t xml:space="preserve">ИИК: </w:t>
      </w:r>
      <w:r w:rsidRPr="00333C2C">
        <w:rPr>
          <w:rFonts w:ascii="Times New Roman" w:hAnsi="Times New Roman"/>
          <w:sz w:val="24"/>
          <w:szCs w:val="24"/>
          <w:lang w:val="en-US"/>
        </w:rPr>
        <w:t>KZ</w:t>
      </w:r>
      <w:r w:rsidRPr="005027BE">
        <w:rPr>
          <w:rFonts w:ascii="Times New Roman" w:hAnsi="Times New Roman"/>
          <w:sz w:val="24"/>
          <w:szCs w:val="24"/>
        </w:rPr>
        <w:t>57</w:t>
      </w:r>
      <w:r w:rsidRPr="00333C2C">
        <w:rPr>
          <w:rFonts w:ascii="Times New Roman" w:hAnsi="Times New Roman"/>
          <w:sz w:val="24"/>
          <w:szCs w:val="24"/>
        </w:rPr>
        <w:t>9</w:t>
      </w:r>
      <w:r w:rsidRPr="005027BE">
        <w:rPr>
          <w:rFonts w:ascii="Times New Roman" w:hAnsi="Times New Roman"/>
          <w:sz w:val="24"/>
          <w:szCs w:val="24"/>
        </w:rPr>
        <w:t>14052204</w:t>
      </w:r>
      <w:r w:rsidRPr="00333C2C">
        <w:rPr>
          <w:rFonts w:ascii="Times New Roman" w:hAnsi="Times New Roman"/>
          <w:sz w:val="24"/>
          <w:szCs w:val="24"/>
          <w:lang w:val="en-US"/>
        </w:rPr>
        <w:t>KZ</w:t>
      </w:r>
      <w:r w:rsidRPr="005027BE">
        <w:rPr>
          <w:rFonts w:ascii="Times New Roman" w:hAnsi="Times New Roman"/>
          <w:sz w:val="24"/>
          <w:szCs w:val="24"/>
        </w:rPr>
        <w:t>00</w:t>
      </w:r>
      <w:r w:rsidRPr="00333C2C">
        <w:rPr>
          <w:rFonts w:ascii="Times New Roman" w:hAnsi="Times New Roman"/>
          <w:sz w:val="24"/>
          <w:szCs w:val="24"/>
          <w:lang w:val="en-US"/>
        </w:rPr>
        <w:t>C</w:t>
      </w:r>
      <w:r w:rsidRPr="005027BE">
        <w:rPr>
          <w:rFonts w:ascii="Times New Roman" w:hAnsi="Times New Roman"/>
          <w:sz w:val="24"/>
          <w:szCs w:val="24"/>
        </w:rPr>
        <w:t>8</w:t>
      </w:r>
      <w:r w:rsidRPr="00333C2C">
        <w:rPr>
          <w:rFonts w:ascii="Times New Roman" w:hAnsi="Times New Roman"/>
          <w:sz w:val="24"/>
          <w:szCs w:val="24"/>
          <w:lang w:val="en-US"/>
        </w:rPr>
        <w:t>X</w:t>
      </w:r>
    </w:p>
    <w:p w:rsidR="007A2FCA" w:rsidRDefault="007A2FCA" w:rsidP="007A2FCA">
      <w:pPr>
        <w:spacing w:before="0" w:line="240" w:lineRule="auto"/>
        <w:rPr>
          <w:rFonts w:ascii="Times New Roman" w:hAnsi="Times New Roman"/>
          <w:sz w:val="24"/>
          <w:szCs w:val="24"/>
        </w:rPr>
      </w:pPr>
      <w:r w:rsidRPr="00333C2C">
        <w:rPr>
          <w:rFonts w:ascii="Times New Roman" w:hAnsi="Times New Roman"/>
          <w:sz w:val="24"/>
          <w:szCs w:val="24"/>
        </w:rPr>
        <w:t>Р/с открыт в КОФ ДБ АО «Сбербанк»</w:t>
      </w:r>
    </w:p>
    <w:p w:rsidR="007A2FCA" w:rsidRDefault="007A2FCA" w:rsidP="007A2FCA">
      <w:pPr>
        <w:spacing w:before="0" w:line="240" w:lineRule="auto"/>
        <w:rPr>
          <w:rFonts w:ascii="Times New Roman" w:hAnsi="Times New Roman"/>
          <w:sz w:val="24"/>
          <w:szCs w:val="24"/>
        </w:rPr>
      </w:pPr>
    </w:p>
    <w:p w:rsidR="007A2FCA" w:rsidRPr="007A2FCA" w:rsidRDefault="007A2FCA" w:rsidP="007A2FCA">
      <w:r w:rsidRPr="007A2FCA">
        <w:t xml:space="preserve">Тел. +7 707 785 23 23 </w:t>
      </w:r>
    </w:p>
    <w:p w:rsidR="007A2FCA" w:rsidRPr="007A2FCA" w:rsidRDefault="007A2FCA" w:rsidP="007A2FCA">
      <w:proofErr w:type="spellStart"/>
      <w:r w:rsidRPr="007A2FCA">
        <w:t>Емайл</w:t>
      </w:r>
      <w:proofErr w:type="spellEnd"/>
      <w:r w:rsidRPr="007A2FCA">
        <w:t xml:space="preserve"> info@newgreentech.kz</w:t>
      </w:r>
    </w:p>
    <w:p w:rsidR="007A2FCA" w:rsidRPr="007A2FCA" w:rsidRDefault="007A2FCA" w:rsidP="007A2FCA">
      <w:r w:rsidRPr="007A2FCA">
        <w:t xml:space="preserve">Сайт </w:t>
      </w:r>
      <w:r w:rsidRPr="007A2FCA">
        <w:tab/>
      </w:r>
      <w:hyperlink r:id="rId24" w:history="1">
        <w:r w:rsidRPr="007A2FCA">
          <w:rPr>
            <w:rStyle w:val="af8"/>
          </w:rPr>
          <w:t>http://www.newgreentech.kz/</w:t>
        </w:r>
      </w:hyperlink>
      <w:r w:rsidRPr="007A2FCA">
        <w:t xml:space="preserve"> </w:t>
      </w:r>
    </w:p>
    <w:p w:rsidR="007A2FCA" w:rsidRPr="007A2FCA" w:rsidRDefault="007A2FCA" w:rsidP="00026EAE">
      <w:pPr>
        <w:pStyle w:val="a"/>
        <w:numPr>
          <w:ilvl w:val="0"/>
          <w:numId w:val="0"/>
        </w:numPr>
        <w:ind w:left="340" w:hanging="340"/>
        <w:rPr>
          <w:noProof/>
        </w:rPr>
      </w:pPr>
    </w:p>
    <w:sectPr w:rsidR="007A2FCA" w:rsidRPr="007A2FCA" w:rsidSect="005C3888">
      <w:footerReference w:type="first" r:id="rId25"/>
      <w:type w:val="continuous"/>
      <w:pgSz w:w="11906" w:h="16838" w:code="9"/>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6FD9" w:rsidRDefault="007A6FD9" w:rsidP="005A20E2">
      <w:r>
        <w:separator/>
      </w:r>
    </w:p>
    <w:p w:rsidR="007A6FD9" w:rsidRDefault="007A6FD9"/>
    <w:p w:rsidR="007A6FD9" w:rsidRDefault="007A6FD9" w:rsidP="009B4773"/>
    <w:p w:rsidR="007A6FD9" w:rsidRDefault="007A6FD9" w:rsidP="00513832"/>
  </w:endnote>
  <w:endnote w:type="continuationSeparator" w:id="0">
    <w:p w:rsidR="007A6FD9" w:rsidRDefault="007A6FD9" w:rsidP="005A20E2">
      <w:r>
        <w:continuationSeparator/>
      </w:r>
    </w:p>
    <w:p w:rsidR="007A6FD9" w:rsidRDefault="007A6FD9"/>
    <w:p w:rsidR="007A6FD9" w:rsidRDefault="007A6FD9" w:rsidP="009B4773"/>
    <w:p w:rsidR="007A6FD9" w:rsidRDefault="007A6FD9"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ill Sans MT">
    <w:altName w:val="Segoe UI"/>
    <w:charset w:val="00"/>
    <w:family w:val="swiss"/>
    <w:pitch w:val="variable"/>
    <w:sig w:usb0="00000001" w:usb1="00000000" w:usb2="00000000" w:usb3="00000000" w:csb0="00000003"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2348994"/>
      <w:docPartObj>
        <w:docPartGallery w:val="Page Numbers (Bottom of Page)"/>
        <w:docPartUnique/>
      </w:docPartObj>
    </w:sdtPr>
    <w:sdtEndPr>
      <w:rPr>
        <w:noProof/>
      </w:rPr>
    </w:sdtEndPr>
    <w:sdtContent>
      <w:sdt>
        <w:sdtPr>
          <w:id w:val="173551353"/>
          <w:docPartObj>
            <w:docPartGallery w:val="Page Numbers (Bottom of Page)"/>
            <w:docPartUnique/>
          </w:docPartObj>
        </w:sdtPr>
        <w:sdtEndPr>
          <w:rPr>
            <w:noProof/>
          </w:rPr>
        </w:sdtEndPr>
        <w:sdtContent>
          <w:p w:rsidR="00416EC9" w:rsidRDefault="00416EC9" w:rsidP="00F8411A">
            <w:pPr>
              <w:pStyle w:val="a8"/>
            </w:pPr>
            <w:r w:rsidRPr="002135FB">
              <w:rPr>
                <w:lang w:bidi="ru-RU"/>
              </w:rPr>
              <w:fldChar w:fldCharType="begin"/>
            </w:r>
            <w:r w:rsidRPr="002135FB">
              <w:rPr>
                <w:lang w:bidi="ru-RU"/>
              </w:rPr>
              <w:instrText xml:space="preserve"> PAGE   \* MERGEFORMAT </w:instrText>
            </w:r>
            <w:r w:rsidRPr="002135FB">
              <w:rPr>
                <w:lang w:bidi="ru-RU"/>
              </w:rPr>
              <w:fldChar w:fldCharType="separate"/>
            </w:r>
            <w:r>
              <w:rPr>
                <w:lang w:bidi="ru-RU"/>
              </w:rPr>
              <w:t>1</w:t>
            </w:r>
            <w:r w:rsidRPr="002135FB">
              <w:rPr>
                <w:noProof/>
                <w:lang w:bidi="ru-RU"/>
              </w:rPr>
              <w:fldChar w:fldCharType="end"/>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5307862"/>
      <w:docPartObj>
        <w:docPartGallery w:val="Page Numbers (Bottom of Page)"/>
        <w:docPartUnique/>
      </w:docPartObj>
    </w:sdtPr>
    <w:sdtEndPr>
      <w:rPr>
        <w:noProof/>
      </w:rPr>
    </w:sdtEndPr>
    <w:sdtContent>
      <w:p w:rsidR="00416EC9" w:rsidRDefault="00416EC9" w:rsidP="00D94688">
        <w:pPr>
          <w:pStyle w:val="a8"/>
          <w:jc w:val="right"/>
        </w:pPr>
        <w:r w:rsidRPr="002135FB">
          <w:rPr>
            <w:lang w:bidi="ru-RU"/>
          </w:rPr>
          <w:fldChar w:fldCharType="begin"/>
        </w:r>
        <w:r w:rsidRPr="002135FB">
          <w:rPr>
            <w:lang w:bidi="ru-RU"/>
          </w:rPr>
          <w:instrText xml:space="preserve"> PAGE   \* MERGEFORMAT </w:instrText>
        </w:r>
        <w:r w:rsidRPr="002135FB">
          <w:rPr>
            <w:lang w:bidi="ru-RU"/>
          </w:rPr>
          <w:fldChar w:fldCharType="separate"/>
        </w:r>
        <w:r w:rsidR="00944C03">
          <w:rPr>
            <w:noProof/>
            <w:lang w:bidi="ru-RU"/>
          </w:rPr>
          <w:t>ii</w:t>
        </w:r>
        <w:r w:rsidRPr="002135FB">
          <w:rPr>
            <w:noProof/>
            <w:lang w:bidi="ru-RU"/>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6EC9" w:rsidRPr="00F8411A" w:rsidRDefault="00416EC9" w:rsidP="00F8411A">
    <w:pPr>
      <w:pStyle w:val="a8"/>
    </w:pPr>
    <w:r>
      <w:rPr>
        <w:noProof/>
        <w:lang w:eastAsia="ru-RU"/>
      </w:rPr>
      <mc:AlternateContent>
        <mc:Choice Requires="wps">
          <w:drawing>
            <wp:anchor distT="45720" distB="45720" distL="114300" distR="114300" simplePos="0" relativeHeight="251700224" behindDoc="0" locked="0" layoutInCell="1" allowOverlap="1" wp14:anchorId="6FE9859C" wp14:editId="0CABB39D">
              <wp:simplePos x="0" y="0"/>
              <wp:positionH relativeFrom="margin">
                <wp:align>right</wp:align>
              </wp:positionH>
              <wp:positionV relativeFrom="paragraph">
                <wp:posOffset>18415</wp:posOffset>
              </wp:positionV>
              <wp:extent cx="173736" cy="274320"/>
              <wp:effectExtent l="0" t="0" r="0" b="1143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 cy="274320"/>
                      </a:xfrm>
                      <a:prstGeom prst="rect">
                        <a:avLst/>
                      </a:prstGeom>
                      <a:noFill/>
                      <a:ln w="9525">
                        <a:noFill/>
                        <a:miter lim="800000"/>
                        <a:headEnd/>
                        <a:tailEnd/>
                      </a:ln>
                    </wps:spPr>
                    <wps:txbx>
                      <w:txbxContent>
                        <w:p w:rsidR="00416EC9" w:rsidRPr="00096BE1" w:rsidRDefault="00416EC9" w:rsidP="00096BE1">
                          <w:pPr>
                            <w:rPr>
                              <w:rStyle w:val="aff"/>
                            </w:rPr>
                          </w:pPr>
                          <w:r w:rsidRPr="00096BE1">
                            <w:rPr>
                              <w:rStyle w:val="aff"/>
                              <w:lang w:bidi="ru-RU"/>
                            </w:rPr>
                            <w:fldChar w:fldCharType="begin"/>
                          </w:r>
                          <w:r w:rsidRPr="00096BE1">
                            <w:rPr>
                              <w:rStyle w:val="aff"/>
                              <w:lang w:bidi="ru-RU"/>
                            </w:rPr>
                            <w:instrText xml:space="preserve"> PAGE   \* MERGEFORMAT </w:instrText>
                          </w:r>
                          <w:r w:rsidRPr="00096BE1">
                            <w:rPr>
                              <w:rStyle w:val="aff"/>
                              <w:lang w:bidi="ru-RU"/>
                            </w:rPr>
                            <w:fldChar w:fldCharType="separate"/>
                          </w:r>
                          <w:r w:rsidR="00944C03">
                            <w:rPr>
                              <w:rStyle w:val="aff"/>
                              <w:noProof/>
                              <w:lang w:bidi="ru-RU"/>
                            </w:rPr>
                            <w:t>9</w:t>
                          </w:r>
                          <w:r w:rsidRPr="00096BE1">
                            <w:rPr>
                              <w:rStyle w:val="aff"/>
                              <w:lang w:bidi="ru-RU"/>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E9859C" id="_x0000_t202" coordsize="21600,21600" o:spt="202" path="m,l,21600r21600,l21600,xe">
              <v:stroke joinstyle="miter"/>
              <v:path gradientshapeok="t" o:connecttype="rect"/>
            </v:shapetype>
            <v:shape id="_x0000_s1027" type="#_x0000_t202" style="position:absolute;margin-left:-37.5pt;margin-top:1.45pt;width:13.7pt;height:21.6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" filled="f" stroked="f">
              <v:textbox inset="0,0,0,0">
                <w:txbxContent>
                  <w:p w:rsidR="00416EC9" w:rsidRPr="00096BE1" w:rsidRDefault="00416EC9" w:rsidP="00096BE1">
                    <w:pPr>
                      <w:rPr>
                        <w:rStyle w:val="aff"/>
                      </w:rPr>
                    </w:pPr>
                    <w:r w:rsidRPr="00096BE1">
                      <w:rPr>
                        <w:rStyle w:val="aff"/>
                        <w:lang w:bidi="ru-RU"/>
                      </w:rPr>
                      <w:fldChar w:fldCharType="begin"/>
                    </w:r>
                    <w:r w:rsidRPr="00096BE1">
                      <w:rPr>
                        <w:rStyle w:val="aff"/>
                        <w:lang w:bidi="ru-RU"/>
                      </w:rPr>
                      <w:instrText xml:space="preserve"> PAGE   \* MERGEFORMAT </w:instrText>
                    </w:r>
                    <w:r w:rsidRPr="00096BE1">
                      <w:rPr>
                        <w:rStyle w:val="aff"/>
                        <w:lang w:bidi="ru-RU"/>
                      </w:rPr>
                      <w:fldChar w:fldCharType="separate"/>
                    </w:r>
                    <w:r w:rsidR="00944C03">
                      <w:rPr>
                        <w:rStyle w:val="aff"/>
                        <w:noProof/>
                        <w:lang w:bidi="ru-RU"/>
                      </w:rPr>
                      <w:t>9</w:t>
                    </w:r>
                    <w:r w:rsidRPr="00096BE1">
                      <w:rPr>
                        <w:rStyle w:val="aff"/>
                        <w:lang w:bidi="ru-RU"/>
                      </w:rPr>
                      <w:fldChar w:fldCharType="end"/>
                    </w:r>
                  </w:p>
                </w:txbxContent>
              </v:textbox>
              <w10:wrap anchorx="margin"/>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9997087"/>
      <w:docPartObj>
        <w:docPartGallery w:val="Page Numbers (Bottom of Page)"/>
        <w:docPartUnique/>
      </w:docPartObj>
    </w:sdtPr>
    <w:sdtEndPr>
      <w:rPr>
        <w:noProof/>
      </w:rPr>
    </w:sdtEndPr>
    <w:sdtContent>
      <w:sdt>
        <w:sdtPr>
          <w:id w:val="-751204049"/>
          <w:docPartObj>
            <w:docPartGallery w:val="Page Numbers (Bottom of Page)"/>
            <w:docPartUnique/>
          </w:docPartObj>
        </w:sdtPr>
        <w:sdtEndPr>
          <w:rPr>
            <w:noProof/>
          </w:rPr>
        </w:sdtEndPr>
        <w:sdtContent>
          <w:p w:rsidR="00416EC9" w:rsidRDefault="00416EC9" w:rsidP="00F8411A">
            <w:pPr>
              <w:pStyle w:val="a8"/>
            </w:pPr>
            <w:r w:rsidRPr="002135FB">
              <w:rPr>
                <w:lang w:bidi="ru-RU"/>
              </w:rPr>
              <w:t xml:space="preserve">24 января 20ГГ                                                                                                                                                  </w:t>
            </w:r>
            <w:r w:rsidRPr="002135FB">
              <w:rPr>
                <w:lang w:bidi="ru-RU"/>
              </w:rPr>
              <w:fldChar w:fldCharType="begin"/>
            </w:r>
            <w:r w:rsidRPr="002135FB">
              <w:rPr>
                <w:lang w:bidi="ru-RU"/>
              </w:rPr>
              <w:instrText xml:space="preserve"> PAGE   \* MERGEFORMAT </w:instrText>
            </w:r>
            <w:r w:rsidRPr="002135FB">
              <w:rPr>
                <w:lang w:bidi="ru-RU"/>
              </w:rPr>
              <w:fldChar w:fldCharType="separate"/>
            </w:r>
            <w:r>
              <w:rPr>
                <w:lang w:bidi="ru-RU"/>
              </w:rPr>
              <w:t>1</w:t>
            </w:r>
            <w:r w:rsidRPr="002135FB">
              <w:rPr>
                <w:noProof/>
                <w:lang w:bidi="ru-RU"/>
              </w:rPr>
              <w:fldChar w:fldCharType="end"/>
            </w:r>
          </w:p>
        </w:sdtContent>
      </w:sdt>
      <w:p w:rsidR="00416EC9" w:rsidRDefault="00416EC9" w:rsidP="00F8411A">
        <w:pPr>
          <w:pStyle w:val="a8"/>
          <w:rPr>
            <w:noProof/>
          </w:rPr>
        </w:pP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rsidR="00416EC9" w:rsidRDefault="00416EC9" w:rsidP="00F8411A">
            <w:pPr>
              <w:pStyle w:val="a8"/>
            </w:pPr>
            <w:r w:rsidRPr="002135FB">
              <w:rPr>
                <w:lang w:bidi="ru-RU"/>
              </w:rPr>
              <w:t xml:space="preserve">24 января 20ГГ                                                                                                                                                  </w:t>
            </w:r>
            <w:r w:rsidRPr="002135FB">
              <w:rPr>
                <w:lang w:bidi="ru-RU"/>
              </w:rPr>
              <w:fldChar w:fldCharType="begin"/>
            </w:r>
            <w:r w:rsidRPr="002135FB">
              <w:rPr>
                <w:lang w:bidi="ru-RU"/>
              </w:rPr>
              <w:instrText xml:space="preserve"> PAGE   \* MERGEFORMAT </w:instrText>
            </w:r>
            <w:r w:rsidRPr="002135FB">
              <w:rPr>
                <w:lang w:bidi="ru-RU"/>
              </w:rPr>
              <w:fldChar w:fldCharType="separate"/>
            </w:r>
            <w:r>
              <w:rPr>
                <w:lang w:bidi="ru-RU"/>
              </w:rPr>
              <w:t>1</w:t>
            </w:r>
            <w:r w:rsidRPr="002135FB">
              <w:rPr>
                <w:noProof/>
                <w:lang w:bidi="ru-RU"/>
              </w:rPr>
              <w:fldChar w:fldCharType="end"/>
            </w:r>
          </w:p>
        </w:sdtContent>
      </w:sdt>
      <w:p w:rsidR="00416EC9" w:rsidRDefault="00416EC9" w:rsidP="00F8411A">
        <w:pPr>
          <w:pStyle w:val="a8"/>
          <w:rPr>
            <w:noProof/>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6FD9" w:rsidRDefault="007A6FD9" w:rsidP="005A20E2">
      <w:r>
        <w:separator/>
      </w:r>
    </w:p>
    <w:p w:rsidR="007A6FD9" w:rsidRDefault="007A6FD9"/>
    <w:p w:rsidR="007A6FD9" w:rsidRDefault="007A6FD9" w:rsidP="009B4773"/>
    <w:p w:rsidR="007A6FD9" w:rsidRDefault="007A6FD9" w:rsidP="00513832"/>
  </w:footnote>
  <w:footnote w:type="continuationSeparator" w:id="0">
    <w:p w:rsidR="007A6FD9" w:rsidRDefault="007A6FD9" w:rsidP="005A20E2">
      <w:r>
        <w:continuationSeparator/>
      </w:r>
    </w:p>
    <w:p w:rsidR="007A6FD9" w:rsidRDefault="007A6FD9"/>
    <w:p w:rsidR="007A6FD9" w:rsidRDefault="007A6FD9" w:rsidP="009B4773"/>
    <w:p w:rsidR="007A6FD9" w:rsidRDefault="007A6FD9" w:rsidP="0051383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6EC9" w:rsidRDefault="00416EC9" w:rsidP="005A20E2">
    <w:pPr>
      <w:pStyle w:val="a6"/>
      <w:tabs>
        <w:tab w:val="clear" w:pos="9689"/>
        <w:tab w:val="right" w:pos="11057"/>
      </w:tabs>
      <w:ind w:left="-1134" w:right="-1085"/>
    </w:pPr>
  </w:p>
  <w:p w:rsidR="00416EC9" w:rsidRDefault="00A6486A">
    <w:r>
      <w:rPr>
        <w:noProof/>
        <w:lang w:eastAsia="ru-RU"/>
      </w:rPr>
      <w:drawing>
        <wp:anchor distT="0" distB="0" distL="114300" distR="114300" simplePos="0" relativeHeight="251694080" behindDoc="1" locked="0" layoutInCell="1" allowOverlap="1" wp14:anchorId="7AF8F5E9" wp14:editId="3BFEF703">
          <wp:simplePos x="0" y="0"/>
          <wp:positionH relativeFrom="page">
            <wp:align>left</wp:align>
          </wp:positionH>
          <wp:positionV relativeFrom="margin">
            <wp:posOffset>-3401060</wp:posOffset>
          </wp:positionV>
          <wp:extent cx="10967393" cy="9499600"/>
          <wp:effectExtent l="0" t="0" r="5715" b="6350"/>
          <wp:wrapNone/>
          <wp:docPr id="7" name="Рисунок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ic:nvPicPr>
                <pic:blipFill>
                  <a:blip r:embed="rId1">
                    <a:extLst>
                      <a:ext uri="{28A0092B-C50C-407E-A947-70E740481C1C}">
                        <a14:useLocalDpi xmlns:a14="http://schemas.microsoft.com/office/drawing/2010/main" val="0"/>
                      </a:ext>
                    </a:extLst>
                  </a:blip>
                  <a:stretch>
                    <a:fillRect/>
                  </a:stretch>
                </pic:blipFill>
                <pic:spPr bwMode="auto">
                  <a:xfrm>
                    <a:off x="0" y="0"/>
                    <a:ext cx="10967393" cy="949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6EC9" w:rsidRDefault="007A2FCA">
    <w:r>
      <w:rPr>
        <w:noProof/>
        <w:lang w:eastAsia="ru-RU"/>
      </w:rPr>
      <w:drawing>
        <wp:anchor distT="0" distB="0" distL="114300" distR="114300" simplePos="0" relativeHeight="251696128" behindDoc="1" locked="0" layoutInCell="1" allowOverlap="1" wp14:anchorId="131FD4DD" wp14:editId="4735DDB4">
          <wp:simplePos x="0" y="0"/>
          <wp:positionH relativeFrom="leftMargin">
            <wp:posOffset>-2392680</wp:posOffset>
          </wp:positionH>
          <wp:positionV relativeFrom="page">
            <wp:align>center</wp:align>
          </wp:positionV>
          <wp:extent cx="6217920" cy="9343390"/>
          <wp:effectExtent l="0" t="0" r="0" b="0"/>
          <wp:wrapNone/>
          <wp:docPr id="8" name="Рисунок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15174"/>
                  <a:stretch/>
                </pic:blipFill>
                <pic:spPr bwMode="auto">
                  <a:xfrm flipH="1">
                    <a:off x="0" y="0"/>
                    <a:ext cx="6217920" cy="9343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6EC9" w:rsidRDefault="00416EC9" w:rsidP="0003123C">
    <w:pPr>
      <w:pStyle w:val="a6"/>
      <w:spacing w:before="0"/>
    </w:pPr>
    <w:r>
      <w:rPr>
        <w:rStyle w:val="af1"/>
        <w:lang w:bidi="ru-RU"/>
      </w:rPr>
      <w:t xml:space="preserve"> </w:t>
    </w:r>
    <w:r w:rsidR="005C3888" w:rsidRPr="005C3888">
      <w:rPr>
        <w:rFonts w:asciiTheme="majorHAnsi" w:hAnsiTheme="majorHAnsi"/>
        <w:b/>
        <w:color w:val="107082" w:themeColor="accent2"/>
        <w:sz w:val="28"/>
        <w:szCs w:val="28"/>
        <w:lang w:bidi="ru-RU"/>
      </w:rPr>
      <w:t>ГИДРОПОННЫЙ ЗЕЛЕНЫЙ КОРМ КАК БИЗНЕС</w:t>
    </w:r>
    <w:r>
      <w:rPr>
        <w:rStyle w:val="af2"/>
        <w:lang w:bidi="ru-RU"/>
      </w:rPr>
      <w:br/>
      <w:t>Бизнес-план</w:t>
    </w:r>
    <w:r>
      <w:rPr>
        <w:noProof/>
        <w:lang w:eastAsia="ru-RU"/>
      </w:rPr>
      <mc:AlternateContent>
        <mc:Choice Requires="wps">
          <w:drawing>
            <wp:anchor distT="45720" distB="45720" distL="114300" distR="114300" simplePos="0" relativeHeight="251692032" behindDoc="1" locked="0" layoutInCell="1" allowOverlap="1" wp14:anchorId="65A4347C" wp14:editId="4FAB58A9">
              <wp:simplePos x="0" y="0"/>
              <wp:positionH relativeFrom="page">
                <wp:align>center</wp:align>
              </wp:positionH>
              <wp:positionV relativeFrom="page">
                <wp:align>top</wp:align>
              </wp:positionV>
              <wp:extent cx="10058400" cy="1143000"/>
              <wp:effectExtent l="0" t="0" r="0" b="0"/>
              <wp:wrapNone/>
              <wp:docPr id="192" name="Надпись 2">
                <a:extLst xmlns:a="http://schemas.openxmlformats.org/drawingml/2006/main">
                  <a:ext uri="{C183D7F6-B498-43B3-948B-1728B52AA6E4}">
                    <adec:decorative xmlns:adec="http://schemas.microsoft.com/office/drawing/2017/decorative"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rsidR="00416EC9" w:rsidRDefault="00416EC9"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5A4347C" id="_x0000_t202" coordsize="21600,21600" o:spt="202" path="m,l,21600r21600,l21600,xe">
              <v:stroke joinstyle="miter"/>
              <v:path gradientshapeok="t" o:connecttype="rect"/>
            </v:shapetype>
            <v:shape id="Надпись 2" o:spid="_x0000_s1026" type="#_x0000_t202" style="position:absolute;margin-left:0;margin-top:0;width:11in;height:90pt;z-index:-25162444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" fillcolor="#3e8d9c [2414]" stroked="f">
              <v:fill opacity="9766f"/>
              <v:textbox inset="20mm,8mm">
                <w:txbxContent>
                  <w:p w:rsidR="00416EC9" w:rsidRDefault="00416EC9" w:rsidP="0003123C"/>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6EC9" w:rsidRDefault="00416EC9" w:rsidP="0003123C">
    <w:pPr>
      <w:pStyle w:val="a6"/>
      <w:spacing w:before="0"/>
    </w:pPr>
    <w:r>
      <w:rPr>
        <w:rStyle w:val="af1"/>
        <w:lang w:bidi="ru-RU"/>
      </w:rPr>
      <w:t xml:space="preserve"> </w:t>
    </w:r>
    <w:r>
      <w:rPr>
        <w:rStyle w:val="af1"/>
        <w:lang w:bidi="ru-RU"/>
      </w:rPr>
      <w:br/>
    </w:r>
    <w:r>
      <w:rPr>
        <w:noProof/>
        <w:lang w:eastAsia="ru-RU"/>
      </w:rPr>
      <mc:AlternateContent>
        <mc:Choice Requires="wps">
          <w:drawing>
            <wp:anchor distT="45720" distB="45720" distL="114300" distR="114300" simplePos="0" relativeHeight="251674624" behindDoc="1" locked="0" layoutInCell="1" allowOverlap="1" wp14:anchorId="77637BEC" wp14:editId="3E96097E">
              <wp:simplePos x="0" y="0"/>
              <wp:positionH relativeFrom="page">
                <wp:align>center</wp:align>
              </wp:positionH>
              <wp:positionV relativeFrom="page">
                <wp:align>top</wp:align>
              </wp:positionV>
              <wp:extent cx="10058400" cy="1143000"/>
              <wp:effectExtent l="0" t="0" r="0" b="0"/>
              <wp:wrapNone/>
              <wp:docPr id="9" name="Надпись 2">
                <a:extLst xmlns:a="http://schemas.openxmlformats.org/drawingml/2006/main">
                  <a:ext uri="{C183D7F6-B498-43B3-948B-1728B52AA6E4}">
                    <adec:decorative xmlns:adec="http://schemas.microsoft.com/office/drawing/2017/decorative"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accent1">
                          <a:alpha val="50000"/>
                        </a:schemeClr>
                      </a:solidFill>
                      <a:ln w="9525">
                        <a:noFill/>
                        <a:miter lim="800000"/>
                        <a:headEnd/>
                        <a:tailEnd/>
                      </a:ln>
                    </wps:spPr>
                    <wps:txbx>
                      <w:txbxContent>
                        <w:p w:rsidR="00416EC9" w:rsidRDefault="00416EC9" w:rsidP="004411FB"/>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7637BEC" id="_x0000_t202" coordsize="21600,21600" o:spt="202" path="m,l,21600r21600,l21600,xe">
              <v:stroke joinstyle="miter"/>
              <v:path gradientshapeok="t" o:connecttype="rect"/>
            </v:shapetype>
            <v:shape id="_x0000_s1028" type="#_x0000_t202" style="position:absolute;margin-left:0;margin-top:0;width:11in;height:90pt;z-index:-251641856;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" fillcolor="#f0cda1 [3204]" stroked="f">
              <v:fill opacity="32896f"/>
              <v:textbox inset="20mm,8mm">
                <w:txbxContent>
                  <w:p w:rsidR="00416EC9" w:rsidRDefault="00416EC9" w:rsidP="004411FB"/>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6EC9" w:rsidRDefault="00416EC9" w:rsidP="0003123C">
    <w:pPr>
      <w:pStyle w:val="a6"/>
      <w:spacing w:before="0"/>
    </w:pPr>
    <w:r>
      <w:rPr>
        <w:rStyle w:val="af1"/>
        <w:lang w:bidi="ru-RU"/>
      </w:rPr>
      <w:t xml:space="preserve"> </w:t>
    </w:r>
    <w:r w:rsidR="005C3888" w:rsidRPr="005C3888">
      <w:rPr>
        <w:rFonts w:asciiTheme="majorHAnsi" w:hAnsiTheme="majorHAnsi"/>
        <w:b/>
        <w:color w:val="107082" w:themeColor="accent2"/>
        <w:sz w:val="28"/>
        <w:szCs w:val="28"/>
        <w:lang w:bidi="ru-RU"/>
      </w:rPr>
      <w:t>ГИДРОПОННЫЙ ЗЕЛЕНЫЙ КОРМ КАК БИЗНЕС</w:t>
    </w:r>
    <w:r>
      <w:rPr>
        <w:rStyle w:val="af2"/>
        <w:lang w:bidi="ru-RU"/>
      </w:rPr>
      <w:br/>
      <w:t>Бизнес-план</w:t>
    </w:r>
    <w:r>
      <w:rPr>
        <w:noProof/>
        <w:lang w:eastAsia="ru-RU"/>
      </w:rPr>
      <mc:AlternateContent>
        <mc:Choice Requires="wps">
          <w:drawing>
            <wp:anchor distT="45720" distB="45720" distL="114300" distR="114300" simplePos="0" relativeHeight="251689984" behindDoc="1" locked="0" layoutInCell="1" allowOverlap="1" wp14:anchorId="026D0C41" wp14:editId="2C7BBCAE">
              <wp:simplePos x="0" y="0"/>
              <wp:positionH relativeFrom="page">
                <wp:align>center</wp:align>
              </wp:positionH>
              <wp:positionV relativeFrom="page">
                <wp:align>top</wp:align>
              </wp:positionV>
              <wp:extent cx="10058400" cy="1143000"/>
              <wp:effectExtent l="0" t="0" r="0" b="0"/>
              <wp:wrapNone/>
              <wp:docPr id="29" name="Надпись 2">
                <a:extLst xmlns:a="http://schemas.openxmlformats.org/drawingml/2006/main">
                  <a:ext uri="{C183D7F6-B498-43B3-948B-1728B52AA6E4}">
                    <adec:decorative xmlns:adec="http://schemas.microsoft.com/office/drawing/2017/decorative"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rsidR="00416EC9" w:rsidRDefault="00416EC9" w:rsidP="0003123C"/>
                      </w:txbxContent>
                    </wps:txbx>
                    <wps:bodyPr rot="0" vert="horz" wrap="square" lIns="720000" tIns="288000" rIns="91440" bIns="45720" anchor="ctr" anchorCtr="0">
                      <a:noAutofit/>
                    </wps:bodyPr>
                  </wps:wsp>
                </a:graphicData>
              </a:graphic>
              <wp14:sizeRelH relativeFrom="page">
                <wp14:pctWidth>100000</wp14:pctWidth>
              </wp14:sizeRelH>
              <wp14:sizeRelV relativeFrom="margin">
                <wp14:pctHeight>0</wp14:pctHeight>
              </wp14:sizeRelV>
            </wp:anchor>
          </w:drawing>
        </mc:Choice>
        <mc:Fallback>
          <w:pict>
            <v:shapetype w14:anchorId="026D0C41" id="_x0000_t202" coordsize="21600,21600" o:spt="202" path="m,l,21600r21600,l21600,xe">
              <v:stroke joinstyle="miter"/>
              <v:path gradientshapeok="t" o:connecttype="rect"/>
            </v:shapetype>
            <v:shape id="_x0000_s1029" type="#_x0000_t202" style="position:absolute;margin-left:0;margin-top:0;width:11in;height:90pt;z-index:-251626496;visibility:visible;mso-wrap-style:square;mso-width-percent:1000;mso-height-percent:0;mso-wrap-distance-left:9pt;mso-wrap-distance-top:3.6pt;mso-wrap-distance-right:9pt;mso-wrap-distance-bottom:3.6pt;mso-position-horizontal:center;mso-position-horizontal-relative:page;mso-position-vertical:top;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" fillcolor="#3e8d9c [2414]" stroked="f">
              <v:fill opacity="9766f"/>
              <v:textbox inset="20mm,8mm">
                <w:txbxContent>
                  <w:p w:rsidR="00416EC9" w:rsidRDefault="00416EC9" w:rsidP="0003123C"/>
                </w:txbxContent>
              </v:textbox>
              <w10:wrap anchorx="page" anchory="page"/>
            </v:shape>
          </w:pict>
        </mc:Fallback>
      </mc:AlternateContent>
    </w:r>
  </w:p>
  <w:p w:rsidR="00416EC9" w:rsidRDefault="00416EC9" w:rsidP="005A20E2">
    <w:pPr>
      <w:pStyle w:val="a6"/>
      <w:tabs>
        <w:tab w:val="clear" w:pos="9689"/>
        <w:tab w:val="right" w:pos="11057"/>
      </w:tabs>
      <w:ind w:left="-1134" w:right="-108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98A0C43C"/>
    <w:lvl w:ilvl="0">
      <w:start w:val="1"/>
      <w:numFmt w:val="decimal"/>
      <w:lvlText w:val="%1."/>
      <w:lvlJc w:val="left"/>
      <w:pPr>
        <w:tabs>
          <w:tab w:val="num" w:pos="720"/>
        </w:tabs>
        <w:ind w:left="720" w:hanging="360"/>
      </w:pPr>
    </w:lvl>
  </w:abstractNum>
  <w:abstractNum w:abstractNumId="1">
    <w:nsid w:val="FFFFFF83"/>
    <w:multiLevelType w:val="singleLevel"/>
    <w:tmpl w:val="8E049D40"/>
    <w:lvl w:ilvl="0">
      <w:start w:val="1"/>
      <w:numFmt w:val="bullet"/>
      <w:pStyle w:val="2"/>
      <w:lvlText w:val="o"/>
      <w:lvlJc w:val="left"/>
      <w:pPr>
        <w:ind w:left="720" w:hanging="360"/>
      </w:pPr>
      <w:rPr>
        <w:rFonts w:ascii="Courier New" w:hAnsi="Courier New" w:cs="Courier New" w:hint="default"/>
        <w:color w:val="107082" w:themeColor="accent2"/>
      </w:rPr>
    </w:lvl>
  </w:abstractNum>
  <w:abstractNum w:abstractNumId="2">
    <w:nsid w:val="FFFFFF88"/>
    <w:multiLevelType w:val="singleLevel"/>
    <w:tmpl w:val="A080F52C"/>
    <w:lvl w:ilvl="0">
      <w:start w:val="1"/>
      <w:numFmt w:val="decimal"/>
      <w:lvlText w:val="%1."/>
      <w:lvlJc w:val="left"/>
      <w:pPr>
        <w:tabs>
          <w:tab w:val="num" w:pos="360"/>
        </w:tabs>
        <w:ind w:left="360" w:hanging="360"/>
      </w:pPr>
    </w:lvl>
  </w:abstractNum>
  <w:abstractNum w:abstractNumId="3">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0675B0"/>
    <w:multiLevelType w:val="hybridMultilevel"/>
    <w:tmpl w:val="442A5648"/>
    <w:lvl w:ilvl="0" w:tplc="A4946864">
      <w:start w:val="1"/>
      <w:numFmt w:val="bullet"/>
      <w:pStyle w:val="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1B0354"/>
    <w:multiLevelType w:val="hybridMultilevel"/>
    <w:tmpl w:val="0464C5E2"/>
    <w:lvl w:ilvl="0" w:tplc="13A87BB0">
      <w:start w:val="1"/>
      <w:numFmt w:val="bullet"/>
      <w:pStyle w:val="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2F059C5"/>
    <w:multiLevelType w:val="hybridMultilevel"/>
    <w:tmpl w:val="117894FC"/>
    <w:lvl w:ilvl="0" w:tplc="3060231A">
      <w:start w:val="1"/>
      <w:numFmt w:val="bullet"/>
      <w:pStyle w:val="a"/>
      <w:lvlText w:val=""/>
      <w:lvlJc w:val="left"/>
      <w:pPr>
        <w:ind w:left="3100" w:hanging="360"/>
      </w:pPr>
      <w:rPr>
        <w:rFonts w:ascii="Symbol" w:hAnsi="Symbol" w:hint="default"/>
        <w:color w:val="107082" w:themeColor="accent2"/>
        <w:u w:color="F0CDA1" w:themeColor="accent1"/>
      </w:rPr>
    </w:lvl>
    <w:lvl w:ilvl="1" w:tplc="04090003">
      <w:start w:val="1"/>
      <w:numFmt w:val="bullet"/>
      <w:lvlText w:val="o"/>
      <w:lvlJc w:val="left"/>
      <w:pPr>
        <w:ind w:left="3820" w:hanging="360"/>
      </w:pPr>
      <w:rPr>
        <w:rFonts w:ascii="Courier New" w:hAnsi="Courier New" w:cs="Courier New" w:hint="default"/>
      </w:rPr>
    </w:lvl>
    <w:lvl w:ilvl="2" w:tplc="04090005" w:tentative="1">
      <w:start w:val="1"/>
      <w:numFmt w:val="bullet"/>
      <w:lvlText w:val=""/>
      <w:lvlJc w:val="left"/>
      <w:pPr>
        <w:ind w:left="4540" w:hanging="360"/>
      </w:pPr>
      <w:rPr>
        <w:rFonts w:ascii="Wingdings" w:hAnsi="Wingdings" w:hint="default"/>
      </w:rPr>
    </w:lvl>
    <w:lvl w:ilvl="3" w:tplc="04090001" w:tentative="1">
      <w:start w:val="1"/>
      <w:numFmt w:val="bullet"/>
      <w:lvlText w:val=""/>
      <w:lvlJc w:val="left"/>
      <w:pPr>
        <w:ind w:left="5260" w:hanging="360"/>
      </w:pPr>
      <w:rPr>
        <w:rFonts w:ascii="Symbol" w:hAnsi="Symbol" w:hint="default"/>
      </w:rPr>
    </w:lvl>
    <w:lvl w:ilvl="4" w:tplc="04090003" w:tentative="1">
      <w:start w:val="1"/>
      <w:numFmt w:val="bullet"/>
      <w:lvlText w:val="o"/>
      <w:lvlJc w:val="left"/>
      <w:pPr>
        <w:ind w:left="5980" w:hanging="360"/>
      </w:pPr>
      <w:rPr>
        <w:rFonts w:ascii="Courier New" w:hAnsi="Courier New" w:cs="Courier New" w:hint="default"/>
      </w:rPr>
    </w:lvl>
    <w:lvl w:ilvl="5" w:tplc="04090005" w:tentative="1">
      <w:start w:val="1"/>
      <w:numFmt w:val="bullet"/>
      <w:lvlText w:val=""/>
      <w:lvlJc w:val="left"/>
      <w:pPr>
        <w:ind w:left="6700" w:hanging="360"/>
      </w:pPr>
      <w:rPr>
        <w:rFonts w:ascii="Wingdings" w:hAnsi="Wingdings" w:hint="default"/>
      </w:rPr>
    </w:lvl>
    <w:lvl w:ilvl="6" w:tplc="04090001" w:tentative="1">
      <w:start w:val="1"/>
      <w:numFmt w:val="bullet"/>
      <w:lvlText w:val=""/>
      <w:lvlJc w:val="left"/>
      <w:pPr>
        <w:ind w:left="7420" w:hanging="360"/>
      </w:pPr>
      <w:rPr>
        <w:rFonts w:ascii="Symbol" w:hAnsi="Symbol" w:hint="default"/>
      </w:rPr>
    </w:lvl>
    <w:lvl w:ilvl="7" w:tplc="04090003" w:tentative="1">
      <w:start w:val="1"/>
      <w:numFmt w:val="bullet"/>
      <w:lvlText w:val="o"/>
      <w:lvlJc w:val="left"/>
      <w:pPr>
        <w:ind w:left="8140" w:hanging="360"/>
      </w:pPr>
      <w:rPr>
        <w:rFonts w:ascii="Courier New" w:hAnsi="Courier New" w:cs="Courier New" w:hint="default"/>
      </w:rPr>
    </w:lvl>
    <w:lvl w:ilvl="8" w:tplc="04090005" w:tentative="1">
      <w:start w:val="1"/>
      <w:numFmt w:val="bullet"/>
      <w:lvlText w:val=""/>
      <w:lvlJc w:val="left"/>
      <w:pPr>
        <w:ind w:left="8860" w:hanging="360"/>
      </w:pPr>
      <w:rPr>
        <w:rFonts w:ascii="Wingdings" w:hAnsi="Wingdings" w:hint="default"/>
      </w:rPr>
    </w:lvl>
  </w:abstractNum>
  <w:abstractNum w:abstractNumId="8">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3393686"/>
    <w:multiLevelType w:val="hybridMultilevel"/>
    <w:tmpl w:val="CD98C4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277AFC"/>
    <w:multiLevelType w:val="hybridMultilevel"/>
    <w:tmpl w:val="251E707C"/>
    <w:lvl w:ilvl="0" w:tplc="C7BC33B2">
      <w:start w:val="1"/>
      <w:numFmt w:val="bullet"/>
      <w:pStyle w:val="a0"/>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2A24EB6"/>
    <w:multiLevelType w:val="hybridMultilevel"/>
    <w:tmpl w:val="C2666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D9448EF"/>
    <w:multiLevelType w:val="hybridMultilevel"/>
    <w:tmpl w:val="A92A2166"/>
    <w:lvl w:ilvl="0" w:tplc="A4583C36">
      <w:start w:val="1"/>
      <w:numFmt w:val="bullet"/>
      <w:pStyle w:val="20"/>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8C1828"/>
    <w:multiLevelType w:val="hybridMultilevel"/>
    <w:tmpl w:val="45148FEC"/>
    <w:lvl w:ilvl="0" w:tplc="C9B6E9BC">
      <w:start w:val="1"/>
      <w:numFmt w:val="decimal"/>
      <w:pStyle w:val="a1"/>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FD1536"/>
    <w:multiLevelType w:val="hybridMultilevel"/>
    <w:tmpl w:val="E5F47A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140161"/>
    <w:multiLevelType w:val="hybridMultilevel"/>
    <w:tmpl w:val="11A658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101D07"/>
    <w:multiLevelType w:val="hybridMultilevel"/>
    <w:tmpl w:val="79DC4B2A"/>
    <w:lvl w:ilvl="0" w:tplc="124C5DAE">
      <w:start w:val="1"/>
      <w:numFmt w:val="decimal"/>
      <w:lvlText w:val="%1."/>
      <w:lvlJc w:val="left"/>
      <w:pPr>
        <w:ind w:left="1004"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38"/>
  </w:num>
  <w:num w:numId="3">
    <w:abstractNumId w:val="19"/>
  </w:num>
  <w:num w:numId="4">
    <w:abstractNumId w:val="27"/>
  </w:num>
  <w:num w:numId="5">
    <w:abstractNumId w:val="15"/>
  </w:num>
  <w:num w:numId="6">
    <w:abstractNumId w:val="8"/>
  </w:num>
  <w:num w:numId="7">
    <w:abstractNumId w:val="37"/>
  </w:num>
  <w:num w:numId="8">
    <w:abstractNumId w:val="14"/>
  </w:num>
  <w:num w:numId="9">
    <w:abstractNumId w:val="40"/>
  </w:num>
  <w:num w:numId="10">
    <w:abstractNumId w:val="33"/>
  </w:num>
  <w:num w:numId="11">
    <w:abstractNumId w:val="4"/>
  </w:num>
  <w:num w:numId="12">
    <w:abstractNumId w:val="11"/>
  </w:num>
  <w:num w:numId="13">
    <w:abstractNumId w:val="17"/>
  </w:num>
  <w:num w:numId="14">
    <w:abstractNumId w:val="26"/>
  </w:num>
  <w:num w:numId="15">
    <w:abstractNumId w:val="22"/>
  </w:num>
  <w:num w:numId="16">
    <w:abstractNumId w:val="7"/>
  </w:num>
  <w:num w:numId="17">
    <w:abstractNumId w:val="28"/>
  </w:num>
  <w:num w:numId="18">
    <w:abstractNumId w:val="41"/>
  </w:num>
  <w:num w:numId="19">
    <w:abstractNumId w:val="10"/>
  </w:num>
  <w:num w:numId="20">
    <w:abstractNumId w:val="31"/>
  </w:num>
  <w:num w:numId="21">
    <w:abstractNumId w:val="12"/>
  </w:num>
  <w:num w:numId="22">
    <w:abstractNumId w:val="23"/>
  </w:num>
  <w:num w:numId="23">
    <w:abstractNumId w:val="25"/>
  </w:num>
  <w:num w:numId="24">
    <w:abstractNumId w:val="21"/>
  </w:num>
  <w:num w:numId="25">
    <w:abstractNumId w:val="24"/>
  </w:num>
  <w:num w:numId="26">
    <w:abstractNumId w:val="9"/>
  </w:num>
  <w:num w:numId="27">
    <w:abstractNumId w:val="34"/>
  </w:num>
  <w:num w:numId="28">
    <w:abstractNumId w:val="16"/>
  </w:num>
  <w:num w:numId="29">
    <w:abstractNumId w:val="6"/>
  </w:num>
  <w:num w:numId="30">
    <w:abstractNumId w:val="20"/>
  </w:num>
  <w:num w:numId="31">
    <w:abstractNumId w:val="5"/>
  </w:num>
  <w:num w:numId="32">
    <w:abstractNumId w:val="30"/>
  </w:num>
  <w:num w:numId="33">
    <w:abstractNumId w:val="32"/>
  </w:num>
  <w:num w:numId="34">
    <w:abstractNumId w:val="3"/>
  </w:num>
  <w:num w:numId="35">
    <w:abstractNumId w:val="1"/>
  </w:num>
  <w:num w:numId="36">
    <w:abstractNumId w:val="2"/>
  </w:num>
  <w:num w:numId="37">
    <w:abstractNumId w:val="0"/>
  </w:num>
  <w:num w:numId="38">
    <w:abstractNumId w:val="36"/>
  </w:num>
  <w:num w:numId="39">
    <w:abstractNumId w:val="39"/>
  </w:num>
  <w:num w:numId="40">
    <w:abstractNumId w:val="18"/>
  </w:num>
  <w:num w:numId="41">
    <w:abstractNumId w:val="35"/>
  </w:num>
  <w:num w:numId="42">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EC9"/>
    <w:rsid w:val="0000092E"/>
    <w:rsid w:val="000013FD"/>
    <w:rsid w:val="00003408"/>
    <w:rsid w:val="00012A83"/>
    <w:rsid w:val="00017C3C"/>
    <w:rsid w:val="00021F2E"/>
    <w:rsid w:val="00026EAE"/>
    <w:rsid w:val="0003123C"/>
    <w:rsid w:val="00032A10"/>
    <w:rsid w:val="00043FFE"/>
    <w:rsid w:val="00044074"/>
    <w:rsid w:val="0004430C"/>
    <w:rsid w:val="00051A24"/>
    <w:rsid w:val="000612A6"/>
    <w:rsid w:val="00066DE2"/>
    <w:rsid w:val="00077931"/>
    <w:rsid w:val="000811A0"/>
    <w:rsid w:val="00084E91"/>
    <w:rsid w:val="000900B6"/>
    <w:rsid w:val="00096BE1"/>
    <w:rsid w:val="000A649E"/>
    <w:rsid w:val="000A7626"/>
    <w:rsid w:val="000B1B5F"/>
    <w:rsid w:val="000B5DA2"/>
    <w:rsid w:val="000B6224"/>
    <w:rsid w:val="000C1C28"/>
    <w:rsid w:val="000C1F58"/>
    <w:rsid w:val="000C5872"/>
    <w:rsid w:val="000E0979"/>
    <w:rsid w:val="000E1544"/>
    <w:rsid w:val="00100314"/>
    <w:rsid w:val="001155CE"/>
    <w:rsid w:val="001225D9"/>
    <w:rsid w:val="00124370"/>
    <w:rsid w:val="00154DF7"/>
    <w:rsid w:val="00160392"/>
    <w:rsid w:val="001A5429"/>
    <w:rsid w:val="001D1C22"/>
    <w:rsid w:val="001D59C9"/>
    <w:rsid w:val="001E11F1"/>
    <w:rsid w:val="001E1E58"/>
    <w:rsid w:val="00206719"/>
    <w:rsid w:val="00234FE7"/>
    <w:rsid w:val="00240312"/>
    <w:rsid w:val="00247B17"/>
    <w:rsid w:val="00252E4A"/>
    <w:rsid w:val="002642A8"/>
    <w:rsid w:val="002A137B"/>
    <w:rsid w:val="0031130D"/>
    <w:rsid w:val="00314A6F"/>
    <w:rsid w:val="00334394"/>
    <w:rsid w:val="00347AF5"/>
    <w:rsid w:val="00360F98"/>
    <w:rsid w:val="00362478"/>
    <w:rsid w:val="00374421"/>
    <w:rsid w:val="003B5758"/>
    <w:rsid w:val="003D59A7"/>
    <w:rsid w:val="003E78A7"/>
    <w:rsid w:val="003F0714"/>
    <w:rsid w:val="003F13B0"/>
    <w:rsid w:val="003F5F4A"/>
    <w:rsid w:val="004020D0"/>
    <w:rsid w:val="00403423"/>
    <w:rsid w:val="00416EC9"/>
    <w:rsid w:val="00423C21"/>
    <w:rsid w:val="004262DD"/>
    <w:rsid w:val="0042646F"/>
    <w:rsid w:val="00435096"/>
    <w:rsid w:val="004411FB"/>
    <w:rsid w:val="00443212"/>
    <w:rsid w:val="004474ED"/>
    <w:rsid w:val="004810A6"/>
    <w:rsid w:val="00493EC0"/>
    <w:rsid w:val="00495909"/>
    <w:rsid w:val="004B5251"/>
    <w:rsid w:val="004B5779"/>
    <w:rsid w:val="004C7B3E"/>
    <w:rsid w:val="004D2C93"/>
    <w:rsid w:val="004E67B3"/>
    <w:rsid w:val="00513832"/>
    <w:rsid w:val="00526C37"/>
    <w:rsid w:val="00533047"/>
    <w:rsid w:val="005627DC"/>
    <w:rsid w:val="00577B45"/>
    <w:rsid w:val="005919AF"/>
    <w:rsid w:val="005A20E2"/>
    <w:rsid w:val="005B3466"/>
    <w:rsid w:val="005B6A1A"/>
    <w:rsid w:val="005C3888"/>
    <w:rsid w:val="005D2146"/>
    <w:rsid w:val="005F6388"/>
    <w:rsid w:val="00615F25"/>
    <w:rsid w:val="00626FD8"/>
    <w:rsid w:val="006329E1"/>
    <w:rsid w:val="00633E73"/>
    <w:rsid w:val="0065229E"/>
    <w:rsid w:val="00655308"/>
    <w:rsid w:val="00664450"/>
    <w:rsid w:val="00682CAF"/>
    <w:rsid w:val="006936EB"/>
    <w:rsid w:val="00695777"/>
    <w:rsid w:val="006A359E"/>
    <w:rsid w:val="006B2383"/>
    <w:rsid w:val="006C07E8"/>
    <w:rsid w:val="006C0DC6"/>
    <w:rsid w:val="006C42CF"/>
    <w:rsid w:val="006D0144"/>
    <w:rsid w:val="006E3FC8"/>
    <w:rsid w:val="006F1C41"/>
    <w:rsid w:val="007157EF"/>
    <w:rsid w:val="0073193C"/>
    <w:rsid w:val="0073670F"/>
    <w:rsid w:val="00740FCE"/>
    <w:rsid w:val="00753E67"/>
    <w:rsid w:val="007920A2"/>
    <w:rsid w:val="007A2FCA"/>
    <w:rsid w:val="007A6FD9"/>
    <w:rsid w:val="007B17C4"/>
    <w:rsid w:val="007B1F5A"/>
    <w:rsid w:val="007B3AB6"/>
    <w:rsid w:val="007B5AFF"/>
    <w:rsid w:val="007C136F"/>
    <w:rsid w:val="007C5AF4"/>
    <w:rsid w:val="007D2C96"/>
    <w:rsid w:val="007D36E9"/>
    <w:rsid w:val="007D5767"/>
    <w:rsid w:val="007F793B"/>
    <w:rsid w:val="00804FC6"/>
    <w:rsid w:val="00813EC8"/>
    <w:rsid w:val="00817F8C"/>
    <w:rsid w:val="00826CE8"/>
    <w:rsid w:val="0083428B"/>
    <w:rsid w:val="008422E6"/>
    <w:rsid w:val="00863B11"/>
    <w:rsid w:val="00876F99"/>
    <w:rsid w:val="008820B3"/>
    <w:rsid w:val="00886169"/>
    <w:rsid w:val="0089181A"/>
    <w:rsid w:val="008965F6"/>
    <w:rsid w:val="008A2B5E"/>
    <w:rsid w:val="008B4BAD"/>
    <w:rsid w:val="008B7663"/>
    <w:rsid w:val="008D3386"/>
    <w:rsid w:val="008E2EB8"/>
    <w:rsid w:val="008E3A18"/>
    <w:rsid w:val="008F704C"/>
    <w:rsid w:val="0090206C"/>
    <w:rsid w:val="00902998"/>
    <w:rsid w:val="00912C1B"/>
    <w:rsid w:val="0092125E"/>
    <w:rsid w:val="00924319"/>
    <w:rsid w:val="00944C03"/>
    <w:rsid w:val="009500FA"/>
    <w:rsid w:val="0095135C"/>
    <w:rsid w:val="00952A7A"/>
    <w:rsid w:val="00974BF8"/>
    <w:rsid w:val="00974DD3"/>
    <w:rsid w:val="009778A3"/>
    <w:rsid w:val="009814EC"/>
    <w:rsid w:val="009A3B33"/>
    <w:rsid w:val="009A45A0"/>
    <w:rsid w:val="009B35B5"/>
    <w:rsid w:val="009B4773"/>
    <w:rsid w:val="009D2556"/>
    <w:rsid w:val="009F5B70"/>
    <w:rsid w:val="00A162A9"/>
    <w:rsid w:val="00A41799"/>
    <w:rsid w:val="00A630FD"/>
    <w:rsid w:val="00A6486A"/>
    <w:rsid w:val="00A74908"/>
    <w:rsid w:val="00A75609"/>
    <w:rsid w:val="00A91213"/>
    <w:rsid w:val="00A960DC"/>
    <w:rsid w:val="00AA29B1"/>
    <w:rsid w:val="00AA66D7"/>
    <w:rsid w:val="00AC100C"/>
    <w:rsid w:val="00AC3653"/>
    <w:rsid w:val="00AC4859"/>
    <w:rsid w:val="00AE0241"/>
    <w:rsid w:val="00AE5008"/>
    <w:rsid w:val="00B26302"/>
    <w:rsid w:val="00B37B3B"/>
    <w:rsid w:val="00B44C47"/>
    <w:rsid w:val="00B57756"/>
    <w:rsid w:val="00B57F4F"/>
    <w:rsid w:val="00B6101A"/>
    <w:rsid w:val="00B74A29"/>
    <w:rsid w:val="00B7636D"/>
    <w:rsid w:val="00B80CF1"/>
    <w:rsid w:val="00BA2A38"/>
    <w:rsid w:val="00BA31C4"/>
    <w:rsid w:val="00BB02E6"/>
    <w:rsid w:val="00BD0C60"/>
    <w:rsid w:val="00C17BCF"/>
    <w:rsid w:val="00C3246A"/>
    <w:rsid w:val="00C46402"/>
    <w:rsid w:val="00C65564"/>
    <w:rsid w:val="00CA3B38"/>
    <w:rsid w:val="00CA61D8"/>
    <w:rsid w:val="00CC2DA1"/>
    <w:rsid w:val="00CD1D98"/>
    <w:rsid w:val="00CF0586"/>
    <w:rsid w:val="00CF1267"/>
    <w:rsid w:val="00D02465"/>
    <w:rsid w:val="00D13200"/>
    <w:rsid w:val="00D24B3C"/>
    <w:rsid w:val="00D26769"/>
    <w:rsid w:val="00D27AF8"/>
    <w:rsid w:val="00D33152"/>
    <w:rsid w:val="00D6543F"/>
    <w:rsid w:val="00D74E0C"/>
    <w:rsid w:val="00D83966"/>
    <w:rsid w:val="00D86A0F"/>
    <w:rsid w:val="00D91D46"/>
    <w:rsid w:val="00D94688"/>
    <w:rsid w:val="00D96A64"/>
    <w:rsid w:val="00D96CD3"/>
    <w:rsid w:val="00DA1776"/>
    <w:rsid w:val="00DB4C65"/>
    <w:rsid w:val="00DB5A2E"/>
    <w:rsid w:val="00DC0528"/>
    <w:rsid w:val="00DC1104"/>
    <w:rsid w:val="00DC2470"/>
    <w:rsid w:val="00DC7466"/>
    <w:rsid w:val="00DC7E1C"/>
    <w:rsid w:val="00DE16D8"/>
    <w:rsid w:val="00DE4AC5"/>
    <w:rsid w:val="00DE65A2"/>
    <w:rsid w:val="00DF2DCC"/>
    <w:rsid w:val="00E00A57"/>
    <w:rsid w:val="00E01D0E"/>
    <w:rsid w:val="00E15D61"/>
    <w:rsid w:val="00E16215"/>
    <w:rsid w:val="00E20A15"/>
    <w:rsid w:val="00E237E8"/>
    <w:rsid w:val="00E31650"/>
    <w:rsid w:val="00E35169"/>
    <w:rsid w:val="00E53724"/>
    <w:rsid w:val="00E552C8"/>
    <w:rsid w:val="00E75006"/>
    <w:rsid w:val="00E84350"/>
    <w:rsid w:val="00E85863"/>
    <w:rsid w:val="00E862EA"/>
    <w:rsid w:val="00E91AE4"/>
    <w:rsid w:val="00EA0789"/>
    <w:rsid w:val="00EA431D"/>
    <w:rsid w:val="00EB35A3"/>
    <w:rsid w:val="00EC4BCD"/>
    <w:rsid w:val="00ED54F1"/>
    <w:rsid w:val="00EE3F75"/>
    <w:rsid w:val="00EF6FDE"/>
    <w:rsid w:val="00F24CB9"/>
    <w:rsid w:val="00F273F3"/>
    <w:rsid w:val="00F33F5E"/>
    <w:rsid w:val="00F379BC"/>
    <w:rsid w:val="00F60840"/>
    <w:rsid w:val="00F75B86"/>
    <w:rsid w:val="00F77933"/>
    <w:rsid w:val="00F8411A"/>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2B8E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4474ED"/>
    <w:pPr>
      <w:spacing w:before="120" w:after="0" w:line="288" w:lineRule="auto"/>
    </w:pPr>
    <w:rPr>
      <w:color w:val="595959" w:themeColor="text1" w:themeTint="A6"/>
    </w:rPr>
  </w:style>
  <w:style w:type="paragraph" w:styleId="1">
    <w:name w:val="heading 1"/>
    <w:basedOn w:val="a2"/>
    <w:next w:val="a2"/>
    <w:link w:val="10"/>
    <w:uiPriority w:val="9"/>
    <w:qFormat/>
    <w:rsid w:val="00EF6FDE"/>
    <w:pPr>
      <w:keepNext/>
      <w:keepLines/>
      <w:pageBreakBefore/>
      <w:pBdr>
        <w:bottom w:val="single" w:sz="24" w:space="4" w:color="F0CDA1" w:themeColor="accent1"/>
      </w:pBdr>
      <w:spacing w:after="400"/>
      <w:outlineLvl w:val="0"/>
    </w:pPr>
    <w:rPr>
      <w:rFonts w:ascii="Calibri" w:eastAsiaTheme="majorEastAsia" w:hAnsi="Calibri" w:cstheme="majorBidi"/>
      <w:b/>
      <w:caps/>
      <w:color w:val="107082" w:themeColor="accent2"/>
      <w:sz w:val="44"/>
      <w:szCs w:val="32"/>
    </w:rPr>
  </w:style>
  <w:style w:type="paragraph" w:styleId="21">
    <w:name w:val="heading 2"/>
    <w:basedOn w:val="a2"/>
    <w:next w:val="a2"/>
    <w:link w:val="22"/>
    <w:uiPriority w:val="9"/>
    <w:qFormat/>
    <w:rsid w:val="00EF6FDE"/>
    <w:pPr>
      <w:spacing w:line="240" w:lineRule="auto"/>
      <w:outlineLvl w:val="1"/>
    </w:pPr>
    <w:rPr>
      <w:rFonts w:ascii="Calibri" w:hAnsi="Calibri"/>
      <w:b/>
      <w:color w:val="D17406" w:themeColor="accent5" w:themeShade="BF"/>
      <w:sz w:val="40"/>
      <w:szCs w:val="36"/>
    </w:rPr>
  </w:style>
  <w:style w:type="paragraph" w:styleId="30">
    <w:name w:val="heading 3"/>
    <w:basedOn w:val="a2"/>
    <w:next w:val="a2"/>
    <w:link w:val="31"/>
    <w:uiPriority w:val="9"/>
    <w:semiHidden/>
    <w:qFormat/>
    <w:rsid w:val="001A5429"/>
    <w:pPr>
      <w:keepNext/>
      <w:keepLines/>
      <w:spacing w:before="40"/>
      <w:outlineLvl w:val="2"/>
    </w:pPr>
    <w:rPr>
      <w:rFonts w:asciiTheme="majorHAnsi" w:eastAsiaTheme="majorEastAsia" w:hAnsiTheme="majorHAnsi" w:cstheme="majorBidi"/>
      <w:color w:val="AC6C1B" w:themeColor="accent1" w:themeShade="7F"/>
      <w:szCs w:val="24"/>
    </w:rPr>
  </w:style>
  <w:style w:type="paragraph" w:styleId="40">
    <w:name w:val="heading 4"/>
    <w:basedOn w:val="a2"/>
    <w:next w:val="a2"/>
    <w:link w:val="41"/>
    <w:uiPriority w:val="9"/>
    <w:semiHidden/>
    <w:qFormat/>
    <w:rsid w:val="001A5429"/>
    <w:pPr>
      <w:keepNext/>
      <w:keepLines/>
      <w:spacing w:before="40"/>
      <w:outlineLvl w:val="3"/>
    </w:pPr>
    <w:rPr>
      <w:rFonts w:asciiTheme="majorHAnsi" w:eastAsiaTheme="majorEastAsia" w:hAnsiTheme="majorHAnsi" w:cstheme="majorBidi"/>
      <w:i/>
      <w:iCs/>
      <w:color w:val="E29E4A" w:themeColor="accent1" w:themeShade="BF"/>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rsid w:val="005A20E2"/>
    <w:pPr>
      <w:tabs>
        <w:tab w:val="center" w:pos="4844"/>
        <w:tab w:val="right" w:pos="9689"/>
      </w:tabs>
    </w:pPr>
  </w:style>
  <w:style w:type="character" w:customStyle="1" w:styleId="a7">
    <w:name w:val="Верхний колонтитул Знак"/>
    <w:basedOn w:val="a3"/>
    <w:link w:val="a6"/>
    <w:uiPriority w:val="99"/>
    <w:rsid w:val="00347AF5"/>
    <w:rPr>
      <w:color w:val="595959" w:themeColor="text1" w:themeTint="A6"/>
      <w:sz w:val="24"/>
    </w:rPr>
  </w:style>
  <w:style w:type="paragraph" w:styleId="a8">
    <w:name w:val="footer"/>
    <w:basedOn w:val="a2"/>
    <w:link w:val="a9"/>
    <w:uiPriority w:val="99"/>
    <w:rsid w:val="008E3A18"/>
    <w:pPr>
      <w:pBdr>
        <w:top w:val="single" w:sz="8" w:space="1" w:color="64B2C1" w:themeColor="background2"/>
      </w:pBdr>
      <w:spacing w:line="240" w:lineRule="auto"/>
    </w:pPr>
    <w:rPr>
      <w:sz w:val="18"/>
    </w:rPr>
  </w:style>
  <w:style w:type="character" w:customStyle="1" w:styleId="a9">
    <w:name w:val="Нижний колонтитул Знак"/>
    <w:basedOn w:val="a3"/>
    <w:link w:val="a8"/>
    <w:uiPriority w:val="99"/>
    <w:rsid w:val="008E3A18"/>
    <w:rPr>
      <w:color w:val="595959" w:themeColor="text1" w:themeTint="A6"/>
      <w:sz w:val="18"/>
    </w:rPr>
  </w:style>
  <w:style w:type="character" w:styleId="aa">
    <w:name w:val="Placeholder Text"/>
    <w:basedOn w:val="a3"/>
    <w:uiPriority w:val="99"/>
    <w:semiHidden/>
    <w:rsid w:val="005A20E2"/>
    <w:rPr>
      <w:color w:val="808080"/>
    </w:rPr>
  </w:style>
  <w:style w:type="paragraph" w:styleId="ab">
    <w:name w:val="Title"/>
    <w:basedOn w:val="a2"/>
    <w:next w:val="a2"/>
    <w:link w:val="ac"/>
    <w:uiPriority w:val="10"/>
    <w:qFormat/>
    <w:rsid w:val="00EF6FDE"/>
    <w:pPr>
      <w:contextualSpacing/>
      <w:jc w:val="center"/>
    </w:pPr>
    <w:rPr>
      <w:rFonts w:ascii="Calibri" w:eastAsiaTheme="majorEastAsia" w:hAnsi="Calibri" w:cstheme="majorBidi"/>
      <w:b/>
      <w:caps/>
      <w:color w:val="FFFFFF" w:themeColor="background1"/>
      <w:spacing w:val="-10"/>
      <w:kern w:val="28"/>
      <w:sz w:val="96"/>
      <w:szCs w:val="56"/>
    </w:rPr>
  </w:style>
  <w:style w:type="character" w:customStyle="1" w:styleId="ac">
    <w:name w:val="Название Знак"/>
    <w:basedOn w:val="a3"/>
    <w:link w:val="ab"/>
    <w:uiPriority w:val="10"/>
    <w:rsid w:val="00EF6FDE"/>
    <w:rPr>
      <w:rFonts w:ascii="Calibri" w:eastAsiaTheme="majorEastAsia" w:hAnsi="Calibri" w:cstheme="majorBidi"/>
      <w:b/>
      <w:caps/>
      <w:color w:val="FFFFFF" w:themeColor="background1"/>
      <w:spacing w:val="-10"/>
      <w:kern w:val="28"/>
      <w:sz w:val="96"/>
      <w:szCs w:val="56"/>
    </w:rPr>
  </w:style>
  <w:style w:type="paragraph" w:styleId="ad">
    <w:name w:val="Subtitle"/>
    <w:basedOn w:val="a2"/>
    <w:next w:val="a2"/>
    <w:link w:val="ae"/>
    <w:uiPriority w:val="11"/>
    <w:qFormat/>
    <w:rsid w:val="00D83966"/>
    <w:pPr>
      <w:numPr>
        <w:ilvl w:val="1"/>
      </w:numPr>
      <w:jc w:val="center"/>
    </w:pPr>
    <w:rPr>
      <w:rFonts w:eastAsiaTheme="minorEastAsia"/>
      <w:b/>
      <w:i/>
      <w:color w:val="107082" w:themeColor="accent2"/>
      <w:spacing w:val="15"/>
      <w:sz w:val="48"/>
    </w:rPr>
  </w:style>
  <w:style w:type="character" w:customStyle="1" w:styleId="ae">
    <w:name w:val="Подзаголовок Знак"/>
    <w:basedOn w:val="a3"/>
    <w:link w:val="ad"/>
    <w:uiPriority w:val="11"/>
    <w:rsid w:val="00D83966"/>
    <w:rPr>
      <w:rFonts w:eastAsiaTheme="minorEastAsia"/>
      <w:b/>
      <w:i/>
      <w:color w:val="107082" w:themeColor="accent2"/>
      <w:spacing w:val="15"/>
      <w:sz w:val="48"/>
    </w:rPr>
  </w:style>
  <w:style w:type="character" w:customStyle="1" w:styleId="10">
    <w:name w:val="Заголовок 1 Знак"/>
    <w:basedOn w:val="a3"/>
    <w:link w:val="1"/>
    <w:uiPriority w:val="9"/>
    <w:rsid w:val="00EF6FDE"/>
    <w:rPr>
      <w:rFonts w:ascii="Calibri" w:eastAsiaTheme="majorEastAsia" w:hAnsi="Calibri" w:cstheme="majorBidi"/>
      <w:b/>
      <w:caps/>
      <w:color w:val="107082" w:themeColor="accent2"/>
      <w:sz w:val="44"/>
      <w:szCs w:val="32"/>
    </w:rPr>
  </w:style>
  <w:style w:type="paragraph" w:customStyle="1" w:styleId="af">
    <w:name w:val="По умолчанию"/>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0">
    <w:name w:val="A3"/>
    <w:uiPriority w:val="99"/>
    <w:semiHidden/>
    <w:rsid w:val="005D2146"/>
    <w:rPr>
      <w:i/>
      <w:iCs/>
      <w:color w:val="545758"/>
      <w:sz w:val="28"/>
      <w:szCs w:val="28"/>
    </w:rPr>
  </w:style>
  <w:style w:type="paragraph" w:styleId="af0">
    <w:name w:val="List Paragraph"/>
    <w:basedOn w:val="a2"/>
    <w:uiPriority w:val="34"/>
    <w:semiHidden/>
    <w:qFormat/>
    <w:rsid w:val="005D2146"/>
    <w:pPr>
      <w:ind w:left="720"/>
      <w:contextualSpacing/>
    </w:pPr>
  </w:style>
  <w:style w:type="character" w:styleId="af1">
    <w:name w:val="Subtle Emphasis"/>
    <w:uiPriority w:val="19"/>
    <w:qFormat/>
    <w:rsid w:val="004474ED"/>
    <w:rPr>
      <w:rFonts w:ascii="Calibri" w:hAnsi="Calibri"/>
      <w:b/>
      <w:i w:val="0"/>
      <w:color w:val="107082" w:themeColor="accent2"/>
      <w:sz w:val="28"/>
    </w:rPr>
  </w:style>
  <w:style w:type="character" w:styleId="af2">
    <w:name w:val="Emphasis"/>
    <w:uiPriority w:val="20"/>
    <w:qFormat/>
    <w:rsid w:val="007D2C96"/>
    <w:rPr>
      <w:rFonts w:cstheme="minorHAnsi"/>
      <w:i/>
      <w:color w:val="262626" w:themeColor="text1" w:themeTint="D9"/>
    </w:rPr>
  </w:style>
  <w:style w:type="character" w:styleId="af3">
    <w:name w:val="Intense Emphasis"/>
    <w:uiPriority w:val="21"/>
    <w:semiHidden/>
    <w:qFormat/>
    <w:rsid w:val="00AE0241"/>
    <w:rPr>
      <w:color w:val="595959" w:themeColor="text1" w:themeTint="A6"/>
      <w:sz w:val="20"/>
    </w:rPr>
  </w:style>
  <w:style w:type="table" w:styleId="af4">
    <w:name w:val="Table Grid"/>
    <w:basedOn w:val="a4"/>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Balloon Text"/>
    <w:basedOn w:val="a2"/>
    <w:link w:val="af6"/>
    <w:uiPriority w:val="99"/>
    <w:semiHidden/>
    <w:unhideWhenUsed/>
    <w:rsid w:val="00533047"/>
    <w:rPr>
      <w:rFonts w:ascii="Segoe UI" w:hAnsi="Segoe UI" w:cs="Segoe UI"/>
      <w:sz w:val="18"/>
      <w:szCs w:val="18"/>
    </w:rPr>
  </w:style>
  <w:style w:type="character" w:customStyle="1" w:styleId="af6">
    <w:name w:val="Текст выноски Знак"/>
    <w:basedOn w:val="a3"/>
    <w:link w:val="af5"/>
    <w:uiPriority w:val="99"/>
    <w:semiHidden/>
    <w:rsid w:val="00533047"/>
    <w:rPr>
      <w:rFonts w:ascii="Segoe UI" w:hAnsi="Segoe UI" w:cs="Segoe UI"/>
      <w:i/>
      <w:color w:val="595959" w:themeColor="text1" w:themeTint="A6"/>
      <w:sz w:val="18"/>
      <w:szCs w:val="18"/>
    </w:rPr>
  </w:style>
  <w:style w:type="character" w:customStyle="1" w:styleId="22">
    <w:name w:val="Заголовок 2 Знак"/>
    <w:basedOn w:val="a3"/>
    <w:link w:val="21"/>
    <w:uiPriority w:val="9"/>
    <w:rsid w:val="00EF6FDE"/>
    <w:rPr>
      <w:rFonts w:ascii="Calibri" w:hAnsi="Calibri"/>
      <w:b/>
      <w:color w:val="D17406" w:themeColor="accent5" w:themeShade="BF"/>
      <w:sz w:val="40"/>
      <w:szCs w:val="36"/>
    </w:rPr>
  </w:style>
  <w:style w:type="character" w:customStyle="1" w:styleId="31">
    <w:name w:val="Заголовок 3 Знак"/>
    <w:basedOn w:val="a3"/>
    <w:link w:val="30"/>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41">
    <w:name w:val="Заголовок 4 Знак"/>
    <w:basedOn w:val="a3"/>
    <w:link w:val="40"/>
    <w:uiPriority w:val="9"/>
    <w:semiHidden/>
    <w:rsid w:val="00347AF5"/>
    <w:rPr>
      <w:rFonts w:asciiTheme="majorHAnsi" w:eastAsiaTheme="majorEastAsia" w:hAnsiTheme="majorHAnsi" w:cstheme="majorBidi"/>
      <w:i/>
      <w:iCs/>
      <w:color w:val="E29E4A" w:themeColor="accent1" w:themeShade="BF"/>
      <w:sz w:val="24"/>
    </w:rPr>
  </w:style>
  <w:style w:type="paragraph" w:styleId="af7">
    <w:name w:val="TOC Heading"/>
    <w:basedOn w:val="a2"/>
    <w:next w:val="a2"/>
    <w:uiPriority w:val="39"/>
    <w:qFormat/>
    <w:rsid w:val="00EF6FDE"/>
    <w:pPr>
      <w:pBdr>
        <w:bottom w:val="single" w:sz="24" w:space="1" w:color="F0CDA1" w:themeColor="accent1"/>
      </w:pBdr>
    </w:pPr>
    <w:rPr>
      <w:rFonts w:ascii="Calibri" w:hAnsi="Calibri"/>
      <w:b/>
      <w:color w:val="107082" w:themeColor="accent2"/>
      <w:sz w:val="40"/>
    </w:rPr>
  </w:style>
  <w:style w:type="paragraph" w:styleId="11">
    <w:name w:val="toc 1"/>
    <w:basedOn w:val="a2"/>
    <w:next w:val="a2"/>
    <w:autoRedefine/>
    <w:uiPriority w:val="39"/>
    <w:rsid w:val="001E1E58"/>
    <w:pPr>
      <w:spacing w:after="100"/>
    </w:pPr>
  </w:style>
  <w:style w:type="character" w:styleId="af8">
    <w:name w:val="Hyperlink"/>
    <w:basedOn w:val="a3"/>
    <w:uiPriority w:val="99"/>
    <w:unhideWhenUsed/>
    <w:rsid w:val="001E1E58"/>
    <w:rPr>
      <w:color w:val="000000" w:themeColor="hyperlink"/>
      <w:u w:val="single"/>
    </w:rPr>
  </w:style>
  <w:style w:type="paragraph" w:styleId="23">
    <w:name w:val="toc 2"/>
    <w:basedOn w:val="a2"/>
    <w:next w:val="a2"/>
    <w:autoRedefine/>
    <w:uiPriority w:val="39"/>
    <w:rsid w:val="00D94688"/>
    <w:pPr>
      <w:tabs>
        <w:tab w:val="right" w:leader="dot" w:pos="5256"/>
      </w:tabs>
      <w:spacing w:after="100"/>
      <w:ind w:left="360"/>
    </w:pPr>
  </w:style>
  <w:style w:type="character" w:styleId="af9">
    <w:name w:val="annotation reference"/>
    <w:basedOn w:val="a3"/>
    <w:uiPriority w:val="99"/>
    <w:semiHidden/>
    <w:unhideWhenUsed/>
    <w:rsid w:val="007C136F"/>
    <w:rPr>
      <w:sz w:val="16"/>
      <w:szCs w:val="16"/>
    </w:rPr>
  </w:style>
  <w:style w:type="paragraph" w:styleId="afa">
    <w:name w:val="No Spacing"/>
    <w:uiPriority w:val="1"/>
    <w:semiHidden/>
    <w:qFormat/>
    <w:rsid w:val="009B35B5"/>
    <w:pPr>
      <w:spacing w:after="0" w:line="240" w:lineRule="auto"/>
    </w:pPr>
    <w:rPr>
      <w:i/>
      <w:color w:val="595959" w:themeColor="text1" w:themeTint="A6"/>
      <w:sz w:val="24"/>
    </w:rPr>
  </w:style>
  <w:style w:type="paragraph" w:styleId="a">
    <w:name w:val="List Bullet"/>
    <w:basedOn w:val="a2"/>
    <w:uiPriority w:val="99"/>
    <w:rsid w:val="004474ED"/>
    <w:pPr>
      <w:numPr>
        <w:numId w:val="16"/>
      </w:numPr>
      <w:spacing w:before="0" w:after="200" w:line="276" w:lineRule="auto"/>
      <w:ind w:left="340" w:hanging="340"/>
    </w:pPr>
    <w:rPr>
      <w:sz w:val="23"/>
    </w:rPr>
  </w:style>
  <w:style w:type="paragraph" w:styleId="a1">
    <w:name w:val="List Number"/>
    <w:basedOn w:val="a2"/>
    <w:uiPriority w:val="99"/>
    <w:rsid w:val="0003123C"/>
    <w:pPr>
      <w:numPr>
        <w:numId w:val="32"/>
      </w:numPr>
      <w:spacing w:before="0" w:after="200" w:line="276" w:lineRule="auto"/>
      <w:ind w:left="340" w:hanging="340"/>
    </w:pPr>
  </w:style>
  <w:style w:type="character" w:styleId="afb">
    <w:name w:val="Strong"/>
    <w:basedOn w:val="a3"/>
    <w:uiPriority w:val="22"/>
    <w:semiHidden/>
    <w:qFormat/>
    <w:rsid w:val="00BA31C4"/>
    <w:rPr>
      <w:b/>
      <w:bCs/>
    </w:rPr>
  </w:style>
  <w:style w:type="character" w:customStyle="1" w:styleId="afc">
    <w:name w:val="Полужирный"/>
    <w:uiPriority w:val="1"/>
    <w:qFormat/>
    <w:rsid w:val="00BA31C4"/>
    <w:rPr>
      <w:b/>
      <w:bCs/>
    </w:rPr>
  </w:style>
  <w:style w:type="paragraph" w:styleId="2">
    <w:name w:val="List Bullet 2"/>
    <w:basedOn w:val="a2"/>
    <w:uiPriority w:val="99"/>
    <w:rsid w:val="00D27AF8"/>
    <w:pPr>
      <w:numPr>
        <w:numId w:val="35"/>
      </w:numPr>
      <w:spacing w:before="0"/>
    </w:pPr>
  </w:style>
  <w:style w:type="paragraph" w:customStyle="1" w:styleId="12">
    <w:name w:val="Заголовок графика 1"/>
    <w:basedOn w:val="a2"/>
    <w:qFormat/>
    <w:rsid w:val="008965F6"/>
    <w:pPr>
      <w:spacing w:after="60" w:line="240" w:lineRule="auto"/>
    </w:pPr>
    <w:rPr>
      <w:b/>
      <w:color w:val="054854" w:themeColor="accent3"/>
    </w:rPr>
  </w:style>
  <w:style w:type="paragraph" w:customStyle="1" w:styleId="24">
    <w:name w:val="Заголовок графика 2"/>
    <w:basedOn w:val="a2"/>
    <w:qFormat/>
    <w:rsid w:val="00664450"/>
    <w:pPr>
      <w:spacing w:after="60" w:line="240" w:lineRule="auto"/>
    </w:pPr>
    <w:rPr>
      <w:b/>
      <w:color w:val="F99927" w:themeColor="accent5"/>
    </w:rPr>
  </w:style>
  <w:style w:type="paragraph" w:customStyle="1" w:styleId="32">
    <w:name w:val="Заголовок графика 3"/>
    <w:basedOn w:val="a2"/>
    <w:qFormat/>
    <w:rsid w:val="00664450"/>
    <w:pPr>
      <w:spacing w:after="60" w:line="240" w:lineRule="auto"/>
    </w:pPr>
    <w:rPr>
      <w:b/>
      <w:color w:val="EC7216" w:themeColor="accent6"/>
    </w:rPr>
  </w:style>
  <w:style w:type="paragraph" w:customStyle="1" w:styleId="42">
    <w:name w:val="Заголовок графика 4"/>
    <w:basedOn w:val="a2"/>
    <w:qFormat/>
    <w:rsid w:val="008965F6"/>
    <w:pPr>
      <w:spacing w:after="60" w:line="240" w:lineRule="auto"/>
    </w:pPr>
    <w:rPr>
      <w:b/>
      <w:color w:val="107082" w:themeColor="accent2"/>
    </w:rPr>
  </w:style>
  <w:style w:type="paragraph" w:customStyle="1" w:styleId="a0">
    <w:name w:val="Маркер графика"/>
    <w:basedOn w:val="a2"/>
    <w:qFormat/>
    <w:rsid w:val="008965F6"/>
    <w:pPr>
      <w:numPr>
        <w:numId w:val="28"/>
      </w:numPr>
      <w:spacing w:before="0" w:line="216" w:lineRule="auto"/>
      <w:ind w:left="284" w:hanging="284"/>
    </w:pPr>
    <w:rPr>
      <w:sz w:val="20"/>
    </w:rPr>
  </w:style>
  <w:style w:type="paragraph" w:customStyle="1" w:styleId="20">
    <w:name w:val="Маркер графика 2"/>
    <w:basedOn w:val="a2"/>
    <w:qFormat/>
    <w:rsid w:val="008965F6"/>
    <w:pPr>
      <w:numPr>
        <w:numId w:val="30"/>
      </w:numPr>
      <w:spacing w:before="0" w:line="216" w:lineRule="auto"/>
      <w:ind w:left="284" w:hanging="284"/>
    </w:pPr>
    <w:rPr>
      <w:sz w:val="20"/>
    </w:rPr>
  </w:style>
  <w:style w:type="paragraph" w:customStyle="1" w:styleId="3">
    <w:name w:val="Маркер графика 3"/>
    <w:basedOn w:val="a2"/>
    <w:qFormat/>
    <w:rsid w:val="008965F6"/>
    <w:pPr>
      <w:numPr>
        <w:numId w:val="29"/>
      </w:numPr>
      <w:spacing w:before="0" w:line="216" w:lineRule="auto"/>
      <w:ind w:left="284" w:hanging="284"/>
    </w:pPr>
    <w:rPr>
      <w:sz w:val="20"/>
    </w:rPr>
  </w:style>
  <w:style w:type="paragraph" w:customStyle="1" w:styleId="4">
    <w:name w:val="Маркер графика 4"/>
    <w:basedOn w:val="a2"/>
    <w:qFormat/>
    <w:rsid w:val="008965F6"/>
    <w:pPr>
      <w:numPr>
        <w:numId w:val="31"/>
      </w:numPr>
      <w:spacing w:before="0" w:line="240" w:lineRule="auto"/>
      <w:ind w:left="284" w:hanging="284"/>
    </w:pPr>
    <w:rPr>
      <w:sz w:val="20"/>
    </w:rPr>
  </w:style>
  <w:style w:type="paragraph" w:customStyle="1" w:styleId="afd">
    <w:name w:val="Текст таблицы (крупный)"/>
    <w:basedOn w:val="a2"/>
    <w:qFormat/>
    <w:rsid w:val="004474ED"/>
    <w:pPr>
      <w:spacing w:before="0" w:line="240" w:lineRule="auto"/>
    </w:pPr>
    <w:rPr>
      <w:color w:val="0D0D0D" w:themeColor="text1" w:themeTint="F2"/>
      <w:sz w:val="17"/>
    </w:rPr>
  </w:style>
  <w:style w:type="paragraph" w:customStyle="1" w:styleId="afe">
    <w:name w:val="Заголовки таблицы"/>
    <w:basedOn w:val="a2"/>
    <w:qFormat/>
    <w:rsid w:val="005627DC"/>
    <w:pPr>
      <w:spacing w:before="0" w:line="216" w:lineRule="auto"/>
      <w:ind w:left="85"/>
    </w:pPr>
    <w:rPr>
      <w:b/>
      <w:caps/>
      <w:color w:val="FFFFFF" w:themeColor="background1"/>
      <w:sz w:val="17"/>
      <w:szCs w:val="18"/>
    </w:rPr>
  </w:style>
  <w:style w:type="character" w:styleId="aff">
    <w:name w:val="page number"/>
    <w:basedOn w:val="a3"/>
    <w:uiPriority w:val="99"/>
    <w:rsid w:val="00096BE1"/>
    <w:rPr>
      <w:color w:val="auto"/>
      <w:sz w:val="18"/>
      <w:bdr w:val="none" w:sz="0" w:space="0" w:color="auto"/>
    </w:rPr>
  </w:style>
  <w:style w:type="paragraph" w:customStyle="1" w:styleId="146C926807D241E8A2B5C8F47EA799B2">
    <w:name w:val="146C926807D241E8A2B5C8F47EA799B2"/>
    <w:rsid w:val="005C3888"/>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www.newgreentech.kz/" TargetMode="Externa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jpe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man\AppData\Roaming\Microsoft\&#1064;&#1072;&#1073;&#1083;&#1086;&#1085;&#1099;\&#1041;&#1080;&#1079;&#1085;&#1077;&#1089;-&#1087;&#1083;&#1072;&#1085;%20&#1074;%20&#1089;&#1092;&#1077;&#1088;&#1077;%20&#1087;&#1088;&#1086;&#1092;&#1077;&#1089;&#1089;&#1080;&#1086;&#1085;&#1072;&#1083;&#1100;&#1085;&#1099;&#1093;%20&#1091;&#1089;&#1083;&#1091;&#1075;.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F62EBDACA1646318B04354C6D6028F1"/>
        <w:category>
          <w:name w:val="Общие"/>
          <w:gallery w:val="placeholder"/>
        </w:category>
        <w:types>
          <w:type w:val="bbPlcHdr"/>
        </w:types>
        <w:behaviors>
          <w:behavior w:val="content"/>
        </w:behaviors>
        <w:guid w:val="{FC13AAD6-F936-4F2D-B403-BE3A55DC99BE}"/>
      </w:docPartPr>
      <w:docPartBody>
        <w:p w:rsidR="00000000" w:rsidRDefault="007B752F">
          <w:pPr>
            <w:pStyle w:val="FF62EBDACA1646318B04354C6D6028F1"/>
          </w:pPr>
          <w:r w:rsidRPr="004474ED">
            <w:rPr>
              <w:noProof/>
              <w:lang w:bidi="ru-RU"/>
            </w:rPr>
            <w:t>ПРОФЕССИОНАЛЬНЫЕ</w:t>
          </w:r>
        </w:p>
      </w:docPartBody>
    </w:docPart>
    <w:docPart>
      <w:docPartPr>
        <w:name w:val="6C97B610CC974A17A5F89CC9B8A44B7C"/>
        <w:category>
          <w:name w:val="Общие"/>
          <w:gallery w:val="placeholder"/>
        </w:category>
        <w:types>
          <w:type w:val="bbPlcHdr"/>
        </w:types>
        <w:behaviors>
          <w:behavior w:val="content"/>
        </w:behaviors>
        <w:guid w:val="{FD1134E5-AB8A-4F86-ACDC-F60AB77A8FF3}"/>
      </w:docPartPr>
      <w:docPartBody>
        <w:p w:rsidR="00000000" w:rsidRDefault="007B752F">
          <w:pPr>
            <w:pStyle w:val="6C97B610CC974A17A5F89CC9B8A44B7C"/>
          </w:pPr>
          <w:r w:rsidRPr="004474ED">
            <w:rPr>
              <w:noProof/>
              <w:lang w:bidi="ru-RU"/>
            </w:rPr>
            <w:t>Введение</w:t>
          </w:r>
        </w:p>
      </w:docPartBody>
    </w:docPart>
    <w:docPart>
      <w:docPartPr>
        <w:name w:val="D617BDC57FCF4300BEF1E322EC067577"/>
        <w:category>
          <w:name w:val="Общие"/>
          <w:gallery w:val="placeholder"/>
        </w:category>
        <w:types>
          <w:type w:val="bbPlcHdr"/>
        </w:types>
        <w:behaviors>
          <w:behavior w:val="content"/>
        </w:behaviors>
        <w:guid w:val="{548C31A3-84B6-44A5-8A2E-B12C6BF8ED33}"/>
      </w:docPartPr>
      <w:docPartBody>
        <w:p w:rsidR="007B752F" w:rsidRDefault="007B752F">
          <w:pPr>
            <w:pStyle w:val="D617BDC57FCF4300BEF1E322EC067577"/>
          </w:pPr>
          <w:r w:rsidRPr="004474ED">
            <w:rPr>
              <w:noProof/>
              <w:lang w:bidi="ru-RU"/>
            </w:rPr>
            <w:t>Резюме бизнес-плана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ill Sans MT">
    <w:altName w:val="Segoe UI"/>
    <w:charset w:val="00"/>
    <w:family w:val="swiss"/>
    <w:pitch w:val="variable"/>
    <w:sig w:usb0="00000001" w:usb1="00000000" w:usb2="00000000" w:usb3="00000000" w:csb0="00000003"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8E049D40"/>
    <w:lvl w:ilvl="0">
      <w:start w:val="1"/>
      <w:numFmt w:val="bullet"/>
      <w:pStyle w:val="2"/>
      <w:lvlText w:val="o"/>
      <w:lvlJc w:val="left"/>
      <w:pPr>
        <w:ind w:left="720" w:hanging="360"/>
      </w:pPr>
      <w:rPr>
        <w:rFonts w:ascii="Courier New" w:hAnsi="Courier New" w:cs="Courier New" w:hint="default"/>
        <w:color w:val="ED7D31" w:themeColor="accent2"/>
      </w:rPr>
    </w:lvl>
  </w:abstractNum>
  <w:abstractNum w:abstractNumId="1">
    <w:nsid w:val="02F059C5"/>
    <w:multiLevelType w:val="hybridMultilevel"/>
    <w:tmpl w:val="117894FC"/>
    <w:lvl w:ilvl="0" w:tplc="3060231A">
      <w:start w:val="1"/>
      <w:numFmt w:val="bullet"/>
      <w:pStyle w:val="a"/>
      <w:lvlText w:val=""/>
      <w:lvlJc w:val="left"/>
      <w:pPr>
        <w:ind w:left="720" w:hanging="360"/>
      </w:pPr>
      <w:rPr>
        <w:rFonts w:ascii="Symbol" w:hAnsi="Symbol" w:hint="default"/>
        <w:color w:val="ED7D31" w:themeColor="accent2"/>
        <w:u w:color="5B9BD5"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28C1828"/>
    <w:multiLevelType w:val="hybridMultilevel"/>
    <w:tmpl w:val="45148FEC"/>
    <w:lvl w:ilvl="0" w:tplc="C9B6E9BC">
      <w:start w:val="1"/>
      <w:numFmt w:val="decimal"/>
      <w:pStyle w:val="a0"/>
      <w:lvlText w:val="%1."/>
      <w:lvlJc w:val="left"/>
      <w:pPr>
        <w:ind w:left="720" w:hanging="360"/>
      </w:pPr>
      <w:rPr>
        <w:rFonts w:hint="default"/>
        <w:b/>
        <w:color w:val="ED7D31" w:themeColor="accent2"/>
        <w:u w:color="5B9BD5"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52F"/>
    <w:rsid w:val="007B752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FF62EBDACA1646318B04354C6D6028F1">
    <w:name w:val="FF62EBDACA1646318B04354C6D6028F1"/>
  </w:style>
  <w:style w:type="paragraph" w:customStyle="1" w:styleId="6C97B610CC974A17A5F89CC9B8A44B7C">
    <w:name w:val="6C97B610CC974A17A5F89CC9B8A44B7C"/>
  </w:style>
  <w:style w:type="paragraph" w:customStyle="1" w:styleId="28D1FDD0C2F0461598786DBB86C2FFB4">
    <w:name w:val="28D1FDD0C2F0461598786DBB86C2FFB4"/>
  </w:style>
  <w:style w:type="paragraph" w:styleId="a">
    <w:name w:val="List Bullet"/>
    <w:basedOn w:val="a1"/>
    <w:uiPriority w:val="99"/>
    <w:pPr>
      <w:numPr>
        <w:numId w:val="1"/>
      </w:numPr>
      <w:spacing w:after="200" w:line="276" w:lineRule="auto"/>
      <w:ind w:left="340" w:hanging="340"/>
    </w:pPr>
    <w:rPr>
      <w:rFonts w:eastAsiaTheme="minorHAnsi"/>
      <w:color w:val="595959" w:themeColor="text1" w:themeTint="A6"/>
      <w:sz w:val="23"/>
      <w:lang w:eastAsia="en-US"/>
    </w:rPr>
  </w:style>
  <w:style w:type="paragraph" w:customStyle="1" w:styleId="F857062D10364EFEBE7D6F72FC5D2D8D">
    <w:name w:val="F857062D10364EFEBE7D6F72FC5D2D8D"/>
  </w:style>
  <w:style w:type="paragraph" w:customStyle="1" w:styleId="17CD351C2CF3407F99D4C4E4879CD3FA">
    <w:name w:val="17CD351C2CF3407F99D4C4E4879CD3FA"/>
  </w:style>
  <w:style w:type="paragraph" w:customStyle="1" w:styleId="73B1F48CF5F74BBA912366870122CFC7">
    <w:name w:val="73B1F48CF5F74BBA912366870122CFC7"/>
  </w:style>
  <w:style w:type="paragraph" w:styleId="a0">
    <w:name w:val="List Number"/>
    <w:basedOn w:val="a1"/>
    <w:uiPriority w:val="99"/>
    <w:pPr>
      <w:numPr>
        <w:numId w:val="2"/>
      </w:numPr>
      <w:spacing w:after="200" w:line="276" w:lineRule="auto"/>
      <w:ind w:left="340" w:hanging="340"/>
    </w:pPr>
    <w:rPr>
      <w:rFonts w:eastAsiaTheme="minorHAnsi"/>
      <w:color w:val="595959" w:themeColor="text1" w:themeTint="A6"/>
      <w:lang w:eastAsia="en-US"/>
    </w:rPr>
  </w:style>
  <w:style w:type="paragraph" w:customStyle="1" w:styleId="CE9473245A5F4F389AE4690FD65EA961">
    <w:name w:val="CE9473245A5F4F389AE4690FD65EA961"/>
  </w:style>
  <w:style w:type="paragraph" w:customStyle="1" w:styleId="AC0FBFBCC353452A8B2591A5E16037E1">
    <w:name w:val="AC0FBFBCC353452A8B2591A5E16037E1"/>
  </w:style>
  <w:style w:type="paragraph" w:customStyle="1" w:styleId="D617BDC57FCF4300BEF1E322EC067577">
    <w:name w:val="D617BDC57FCF4300BEF1E322EC067577"/>
  </w:style>
  <w:style w:type="paragraph" w:customStyle="1" w:styleId="DDC1E707DA8147A29928F51812D97589">
    <w:name w:val="DDC1E707DA8147A29928F51812D97589"/>
  </w:style>
  <w:style w:type="paragraph" w:customStyle="1" w:styleId="03D49D5630DD4939913DE762639C3EB6">
    <w:name w:val="03D49D5630DD4939913DE762639C3EB6"/>
  </w:style>
  <w:style w:type="paragraph" w:customStyle="1" w:styleId="9026C861631E45528C5D7528C0D4E803">
    <w:name w:val="9026C861631E45528C5D7528C0D4E803"/>
  </w:style>
  <w:style w:type="paragraph" w:customStyle="1" w:styleId="AFB0932841004C20A78732F6E37D6E50">
    <w:name w:val="AFB0932841004C20A78732F6E37D6E50"/>
  </w:style>
  <w:style w:type="paragraph" w:customStyle="1" w:styleId="5054CC7A0A554A7A9EDEEFB6DCE39931">
    <w:name w:val="5054CC7A0A554A7A9EDEEFB6DCE39931"/>
  </w:style>
  <w:style w:type="paragraph" w:customStyle="1" w:styleId="BE71B4DAF98E4F3890C543181BA04D39">
    <w:name w:val="BE71B4DAF98E4F3890C543181BA04D39"/>
  </w:style>
  <w:style w:type="paragraph" w:customStyle="1" w:styleId="F456BE10FD9A40A8A853E1533CB1A248">
    <w:name w:val="F456BE10FD9A40A8A853E1533CB1A248"/>
  </w:style>
  <w:style w:type="paragraph" w:customStyle="1" w:styleId="C0CD18BF01BF466AA9F71EC700432282">
    <w:name w:val="C0CD18BF01BF466AA9F71EC700432282"/>
  </w:style>
  <w:style w:type="paragraph" w:customStyle="1" w:styleId="FF2489F6736242D5BDCAD47EE875B0B7">
    <w:name w:val="FF2489F6736242D5BDCAD47EE875B0B7"/>
  </w:style>
  <w:style w:type="paragraph" w:customStyle="1" w:styleId="7F31F21F9E0647508B2A501922C73CF9">
    <w:name w:val="7F31F21F9E0647508B2A501922C73CF9"/>
  </w:style>
  <w:style w:type="paragraph" w:customStyle="1" w:styleId="621828CBB3A444419A43A5B1D81BEEBD">
    <w:name w:val="621828CBB3A444419A43A5B1D81BEEBD"/>
  </w:style>
  <w:style w:type="paragraph" w:customStyle="1" w:styleId="12D955B4F58942039C6608F75AA189D1">
    <w:name w:val="12D955B4F58942039C6608F75AA189D1"/>
  </w:style>
  <w:style w:type="paragraph" w:customStyle="1" w:styleId="E6E64A50FB284B3E8BD45E752C6265DA">
    <w:name w:val="E6E64A50FB284B3E8BD45E752C6265DA"/>
  </w:style>
  <w:style w:type="paragraph" w:customStyle="1" w:styleId="0E20E5D36EBD4FC4A101A0E3C88C4D02">
    <w:name w:val="0E20E5D36EBD4FC4A101A0E3C88C4D02"/>
  </w:style>
  <w:style w:type="paragraph" w:customStyle="1" w:styleId="FCDD5EF5942C4B8DA837D755ADA9853E">
    <w:name w:val="FCDD5EF5942C4B8DA837D755ADA9853E"/>
  </w:style>
  <w:style w:type="paragraph" w:customStyle="1" w:styleId="5EEE2BDB0A95419DB6475D54921F06BA">
    <w:name w:val="5EEE2BDB0A95419DB6475D54921F06BA"/>
  </w:style>
  <w:style w:type="paragraph" w:customStyle="1" w:styleId="F6C8A79FB73F4BC98344626112C8691B">
    <w:name w:val="F6C8A79FB73F4BC98344626112C8691B"/>
  </w:style>
  <w:style w:type="paragraph" w:customStyle="1" w:styleId="146C926807D241E8A2B5C8F47EA799B2">
    <w:name w:val="146C926807D241E8A2B5C8F47EA799B2"/>
  </w:style>
  <w:style w:type="paragraph" w:customStyle="1" w:styleId="F6BFF76B4EE443A2BD9B2E72D77F035B">
    <w:name w:val="F6BFF76B4EE443A2BD9B2E72D77F035B"/>
  </w:style>
  <w:style w:type="paragraph" w:customStyle="1" w:styleId="A9293ED08A5F48439A82281D42E230C3">
    <w:name w:val="A9293ED08A5F48439A82281D42E230C3"/>
  </w:style>
  <w:style w:type="paragraph" w:customStyle="1" w:styleId="6A054660F3C04D5480EC2F0A4DA58A54">
    <w:name w:val="6A054660F3C04D5480EC2F0A4DA58A54"/>
  </w:style>
  <w:style w:type="paragraph" w:customStyle="1" w:styleId="46F546EABAFE4D149B75A383E77FACBA">
    <w:name w:val="46F546EABAFE4D149B75A383E77FACBA"/>
  </w:style>
  <w:style w:type="paragraph" w:customStyle="1" w:styleId="01CC0D68384A4ED2ADDDA66AA9632F2A">
    <w:name w:val="01CC0D68384A4ED2ADDDA66AA9632F2A"/>
  </w:style>
  <w:style w:type="paragraph" w:customStyle="1" w:styleId="CE6DFD37043B42AAA54658570F5DCB8D">
    <w:name w:val="CE6DFD37043B42AAA54658570F5DCB8D"/>
  </w:style>
  <w:style w:type="paragraph" w:customStyle="1" w:styleId="BC2B65910DE94BBFA90A474A40829CEB">
    <w:name w:val="BC2B65910DE94BBFA90A474A40829CEB"/>
  </w:style>
  <w:style w:type="paragraph" w:customStyle="1" w:styleId="3B7F98F1285A4A959BE99023C2F7F41D">
    <w:name w:val="3B7F98F1285A4A959BE99023C2F7F41D"/>
  </w:style>
  <w:style w:type="paragraph" w:customStyle="1" w:styleId="D40D58CE82814B2E803CEE09281EC5AD">
    <w:name w:val="D40D58CE82814B2E803CEE09281EC5AD"/>
  </w:style>
  <w:style w:type="paragraph" w:customStyle="1" w:styleId="FBB943F9E7C94CF398892F8463E4BECB">
    <w:name w:val="FBB943F9E7C94CF398892F8463E4BECB"/>
  </w:style>
  <w:style w:type="paragraph" w:customStyle="1" w:styleId="E1EBAA9D04DC461C9EAD6DDD7A48D98C">
    <w:name w:val="E1EBAA9D04DC461C9EAD6DDD7A48D98C"/>
  </w:style>
  <w:style w:type="paragraph" w:customStyle="1" w:styleId="936B427F904D454482CFCBF19AEF0848">
    <w:name w:val="936B427F904D454482CFCBF19AEF0848"/>
  </w:style>
  <w:style w:type="paragraph" w:customStyle="1" w:styleId="FB26585410C54261A7C06EDB33E99774">
    <w:name w:val="FB26585410C54261A7C06EDB33E99774"/>
  </w:style>
  <w:style w:type="paragraph" w:customStyle="1" w:styleId="5492F236279241C1BB13A9740D06693E">
    <w:name w:val="5492F236279241C1BB13A9740D06693E"/>
  </w:style>
  <w:style w:type="paragraph" w:customStyle="1" w:styleId="C5B333652D734E8BA7D89CB492F4B686">
    <w:name w:val="C5B333652D734E8BA7D89CB492F4B686"/>
  </w:style>
  <w:style w:type="paragraph" w:customStyle="1" w:styleId="FFA3E0613F19474DB6182EBFB8815FB6">
    <w:name w:val="FFA3E0613F19474DB6182EBFB8815FB6"/>
  </w:style>
  <w:style w:type="paragraph" w:customStyle="1" w:styleId="703D130323B54605B68D0A983BA24534">
    <w:name w:val="703D130323B54605B68D0A983BA24534"/>
  </w:style>
  <w:style w:type="paragraph" w:customStyle="1" w:styleId="20CE50579A7140B68144A29E96AA1BF9">
    <w:name w:val="20CE50579A7140B68144A29E96AA1BF9"/>
  </w:style>
  <w:style w:type="paragraph" w:customStyle="1" w:styleId="267BBE0E2E444E09B647C4C5BCDCC8CE">
    <w:name w:val="267BBE0E2E444E09B647C4C5BCDCC8CE"/>
  </w:style>
  <w:style w:type="paragraph" w:customStyle="1" w:styleId="628C6B16733B458D8F43CA629210FC61">
    <w:name w:val="628C6B16733B458D8F43CA629210FC61"/>
  </w:style>
  <w:style w:type="paragraph" w:customStyle="1" w:styleId="24F068B9690D4F37A53C1EA5E96B23C3">
    <w:name w:val="24F068B9690D4F37A53C1EA5E96B23C3"/>
  </w:style>
  <w:style w:type="paragraph" w:customStyle="1" w:styleId="2F6D02E4C4F54E2AABD41587EB1DDD35">
    <w:name w:val="2F6D02E4C4F54E2AABD41587EB1DDD35"/>
  </w:style>
  <w:style w:type="paragraph" w:customStyle="1" w:styleId="A82841E06A1C4F679CECBD1B082FC685">
    <w:name w:val="A82841E06A1C4F679CECBD1B082FC685"/>
  </w:style>
  <w:style w:type="paragraph" w:customStyle="1" w:styleId="E5663BD760A04BEB9519A2DDFF53B760">
    <w:name w:val="E5663BD760A04BEB9519A2DDFF53B760"/>
  </w:style>
  <w:style w:type="paragraph" w:customStyle="1" w:styleId="325E385EB09841F18D7ECB2A1A8B8957">
    <w:name w:val="325E385EB09841F18D7ECB2A1A8B8957"/>
  </w:style>
  <w:style w:type="paragraph" w:customStyle="1" w:styleId="2D9ACCFBBAEE4F2793C8B8D3E491F307">
    <w:name w:val="2D9ACCFBBAEE4F2793C8B8D3E491F307"/>
  </w:style>
  <w:style w:type="paragraph" w:customStyle="1" w:styleId="50AA5A0F184D40E0A51B3EF0E5F0CED7">
    <w:name w:val="50AA5A0F184D40E0A51B3EF0E5F0CED7"/>
  </w:style>
  <w:style w:type="paragraph" w:customStyle="1" w:styleId="1D4A893D3023416B99CC46574FC1ADFF">
    <w:name w:val="1D4A893D3023416B99CC46574FC1ADFF"/>
  </w:style>
  <w:style w:type="paragraph" w:customStyle="1" w:styleId="E66B8383D0E9423AA330BE79A5B9ED8E">
    <w:name w:val="E66B8383D0E9423AA330BE79A5B9ED8E"/>
  </w:style>
  <w:style w:type="paragraph" w:customStyle="1" w:styleId="DA33B809F8CD443D8D29EA454B8B9894">
    <w:name w:val="DA33B809F8CD443D8D29EA454B8B9894"/>
  </w:style>
  <w:style w:type="paragraph" w:customStyle="1" w:styleId="513B20D21CF44604886AB08A4CCA0F39">
    <w:name w:val="513B20D21CF44604886AB08A4CCA0F39"/>
  </w:style>
  <w:style w:type="paragraph" w:customStyle="1" w:styleId="56CACCFFF104444D8DFAAB3E92BA1566">
    <w:name w:val="56CACCFFF104444D8DFAAB3E92BA1566"/>
  </w:style>
  <w:style w:type="paragraph" w:customStyle="1" w:styleId="B84DE10AC08D468987777016CF2F0957">
    <w:name w:val="B84DE10AC08D468987777016CF2F0957"/>
  </w:style>
  <w:style w:type="paragraph" w:customStyle="1" w:styleId="7F249A8557F34FCA88391C4573D3869A">
    <w:name w:val="7F249A8557F34FCA88391C4573D3869A"/>
  </w:style>
  <w:style w:type="paragraph" w:customStyle="1" w:styleId="8FAE7630037D403384EBE11F57AAECDA">
    <w:name w:val="8FAE7630037D403384EBE11F57AAECDA"/>
  </w:style>
  <w:style w:type="paragraph" w:customStyle="1" w:styleId="BF12A78C31F04280AB38EB5F7388EE34">
    <w:name w:val="BF12A78C31F04280AB38EB5F7388EE34"/>
  </w:style>
  <w:style w:type="paragraph" w:customStyle="1" w:styleId="30FE541FC5B2468C82B3C674216F8443">
    <w:name w:val="30FE541FC5B2468C82B3C674216F8443"/>
  </w:style>
  <w:style w:type="paragraph" w:customStyle="1" w:styleId="C2945DED89B7474DA68D5DD747CB6B01">
    <w:name w:val="C2945DED89B7474DA68D5DD747CB6B01"/>
  </w:style>
  <w:style w:type="paragraph" w:customStyle="1" w:styleId="9D3D92FF8AF7422CB2CD84F8F80E3305">
    <w:name w:val="9D3D92FF8AF7422CB2CD84F8F80E3305"/>
  </w:style>
  <w:style w:type="paragraph" w:customStyle="1" w:styleId="BCBF76EBE2894C02A65EDCA4C80B7FDC">
    <w:name w:val="BCBF76EBE2894C02A65EDCA4C80B7FDC"/>
  </w:style>
  <w:style w:type="paragraph" w:customStyle="1" w:styleId="4FB42D2B8D96444CBB27D5A64A130208">
    <w:name w:val="4FB42D2B8D96444CBB27D5A64A130208"/>
  </w:style>
  <w:style w:type="paragraph" w:customStyle="1" w:styleId="4DC763D3CB9C4AF987D88DFBB719ED37">
    <w:name w:val="4DC763D3CB9C4AF987D88DFBB719ED37"/>
  </w:style>
  <w:style w:type="paragraph" w:customStyle="1" w:styleId="809D35C72F2D4623AE5F13950D51405E">
    <w:name w:val="809D35C72F2D4623AE5F13950D51405E"/>
  </w:style>
  <w:style w:type="paragraph" w:customStyle="1" w:styleId="E8C6362B945A4576848F622F90DB907B">
    <w:name w:val="E8C6362B945A4576848F622F90DB907B"/>
  </w:style>
  <w:style w:type="paragraph" w:customStyle="1" w:styleId="A9F7E0EAC92A4649858A838F265916E5">
    <w:name w:val="A9F7E0EAC92A4649858A838F265916E5"/>
  </w:style>
  <w:style w:type="paragraph" w:customStyle="1" w:styleId="C1D2D8BA0AC54655814BDABD8349F121">
    <w:name w:val="C1D2D8BA0AC54655814BDABD8349F121"/>
  </w:style>
  <w:style w:type="paragraph" w:customStyle="1" w:styleId="E4DC6BBD6C5E46058D90D577CBBDD15D">
    <w:name w:val="E4DC6BBD6C5E46058D90D577CBBDD15D"/>
  </w:style>
  <w:style w:type="paragraph" w:customStyle="1" w:styleId="4C11EC2F3A6C4E8A847D77985CC470A4">
    <w:name w:val="4C11EC2F3A6C4E8A847D77985CC470A4"/>
  </w:style>
  <w:style w:type="paragraph" w:customStyle="1" w:styleId="FFAA6C761EA54E8791351C6DB7F05C56">
    <w:name w:val="FFAA6C761EA54E8791351C6DB7F05C56"/>
  </w:style>
  <w:style w:type="paragraph" w:customStyle="1" w:styleId="A5F881A122944062AE3616E8FABC7D1E">
    <w:name w:val="A5F881A122944062AE3616E8FABC7D1E"/>
  </w:style>
  <w:style w:type="paragraph" w:customStyle="1" w:styleId="A82848C5DA4341218AA509E51223E272">
    <w:name w:val="A82848C5DA4341218AA509E51223E272"/>
  </w:style>
  <w:style w:type="paragraph" w:customStyle="1" w:styleId="BB7167326B0043CFB7F783D0107DAA81">
    <w:name w:val="BB7167326B0043CFB7F783D0107DAA81"/>
  </w:style>
  <w:style w:type="paragraph" w:customStyle="1" w:styleId="7890AF7BAF99401A9ADEEBD473AFE901">
    <w:name w:val="7890AF7BAF99401A9ADEEBD473AFE901"/>
  </w:style>
  <w:style w:type="paragraph" w:customStyle="1" w:styleId="D4E58876AFEA4CE18E4E3890272EF542">
    <w:name w:val="D4E58876AFEA4CE18E4E3890272EF542"/>
  </w:style>
  <w:style w:type="paragraph" w:customStyle="1" w:styleId="40DD5B699777473BB0345DE8E9A3CC6E">
    <w:name w:val="40DD5B699777473BB0345DE8E9A3CC6E"/>
  </w:style>
  <w:style w:type="paragraph" w:customStyle="1" w:styleId="999DD6AAD8E24CE7AC747D0A9FD5EBA4">
    <w:name w:val="999DD6AAD8E24CE7AC747D0A9FD5EBA4"/>
  </w:style>
  <w:style w:type="paragraph" w:customStyle="1" w:styleId="F43003BABB17492AA53F70747AD25868">
    <w:name w:val="F43003BABB17492AA53F70747AD25868"/>
  </w:style>
  <w:style w:type="paragraph" w:customStyle="1" w:styleId="3635D2D15DD24BF9BBF1A0F49EC17AA0">
    <w:name w:val="3635D2D15DD24BF9BBF1A0F49EC17AA0"/>
  </w:style>
  <w:style w:type="paragraph" w:customStyle="1" w:styleId="B95CE10FC719484DBCFB72CDB4880BDC">
    <w:name w:val="B95CE10FC719484DBCFB72CDB4880BDC"/>
  </w:style>
  <w:style w:type="paragraph" w:customStyle="1" w:styleId="35C1A45C48C440A0A7473CF06A4E2AF3">
    <w:name w:val="35C1A45C48C440A0A7473CF06A4E2AF3"/>
  </w:style>
  <w:style w:type="paragraph" w:customStyle="1" w:styleId="9F0FD8B24FE3452082B2C36C85431B9C">
    <w:name w:val="9F0FD8B24FE3452082B2C36C85431B9C"/>
  </w:style>
  <w:style w:type="paragraph" w:customStyle="1" w:styleId="D33F6C06542240C7A36B4A79D96726D1">
    <w:name w:val="D33F6C06542240C7A36B4A79D96726D1"/>
  </w:style>
  <w:style w:type="paragraph" w:customStyle="1" w:styleId="2524A74E6D5C41D292526F604A6D40F2">
    <w:name w:val="2524A74E6D5C41D292526F604A6D40F2"/>
  </w:style>
  <w:style w:type="paragraph" w:styleId="2">
    <w:name w:val="List Bullet 2"/>
    <w:basedOn w:val="a1"/>
    <w:uiPriority w:val="99"/>
    <w:pPr>
      <w:numPr>
        <w:numId w:val="3"/>
      </w:numPr>
      <w:spacing w:after="0" w:line="288" w:lineRule="auto"/>
    </w:pPr>
    <w:rPr>
      <w:rFonts w:eastAsiaTheme="minorHAnsi"/>
      <w:color w:val="595959" w:themeColor="text1" w:themeTint="A6"/>
      <w:lang w:eastAsia="en-US"/>
    </w:rPr>
  </w:style>
  <w:style w:type="paragraph" w:customStyle="1" w:styleId="6311834345AB4111A72913F995611EAC">
    <w:name w:val="6311834345AB4111A72913F995611EAC"/>
  </w:style>
  <w:style w:type="paragraph" w:customStyle="1" w:styleId="F9711CC48FC148ED81A5367A9524D55F">
    <w:name w:val="F9711CC48FC148ED81A5367A9524D55F"/>
  </w:style>
  <w:style w:type="paragraph" w:customStyle="1" w:styleId="79FD80DE135E4585B5A774BEA18147A7">
    <w:name w:val="79FD80DE135E4585B5A774BEA18147A7"/>
  </w:style>
  <w:style w:type="paragraph" w:customStyle="1" w:styleId="C333EC26738C42FB9E137E6F70827A04">
    <w:name w:val="C333EC26738C42FB9E137E6F70827A04"/>
  </w:style>
  <w:style w:type="paragraph" w:customStyle="1" w:styleId="EC8308A6FF5948DC955DDB4D1A17BFFF">
    <w:name w:val="EC8308A6FF5948DC955DDB4D1A17BFFF"/>
  </w:style>
  <w:style w:type="paragraph" w:customStyle="1" w:styleId="8AD40E3CF0AA4AAE9E41712E80C865BC">
    <w:name w:val="8AD40E3CF0AA4AAE9E41712E80C865BC"/>
  </w:style>
  <w:style w:type="paragraph" w:customStyle="1" w:styleId="12736C7CBBCA4C19B278AF88AA580CDD">
    <w:name w:val="12736C7CBBCA4C19B278AF88AA580CDD"/>
  </w:style>
  <w:style w:type="paragraph" w:customStyle="1" w:styleId="08D49BC9A9754D1BAAD642BA2C06CA88">
    <w:name w:val="08D49BC9A9754D1BAAD642BA2C06CA88"/>
  </w:style>
  <w:style w:type="paragraph" w:customStyle="1" w:styleId="01154ED7BA984AE7A2D3B2FC4F59F548">
    <w:name w:val="01154ED7BA984AE7A2D3B2FC4F59F548"/>
  </w:style>
  <w:style w:type="paragraph" w:customStyle="1" w:styleId="84179AA630AB40F79C285EC1849BE9AA">
    <w:name w:val="84179AA630AB40F79C285EC1849BE9AA"/>
  </w:style>
  <w:style w:type="paragraph" w:customStyle="1" w:styleId="3856704B78AC407982C774BE202C55B7">
    <w:name w:val="3856704B78AC407982C774BE202C55B7"/>
  </w:style>
  <w:style w:type="paragraph" w:customStyle="1" w:styleId="F6E4677ECB984D98B0205034653328A7">
    <w:name w:val="F6E4677ECB984D98B0205034653328A7"/>
  </w:style>
  <w:style w:type="paragraph" w:customStyle="1" w:styleId="3E9B1029029443BFB0C7E045252A58DB">
    <w:name w:val="3E9B1029029443BFB0C7E045252A58DB"/>
  </w:style>
  <w:style w:type="paragraph" w:customStyle="1" w:styleId="FB4BB3B6C5014E88B94A38EE17EC44FB">
    <w:name w:val="FB4BB3B6C5014E88B94A38EE17EC44FB"/>
  </w:style>
  <w:style w:type="paragraph" w:customStyle="1" w:styleId="10DBD20910D24C64B6463B6BF8C31B1E">
    <w:name w:val="10DBD20910D24C64B6463B6BF8C31B1E"/>
  </w:style>
  <w:style w:type="paragraph" w:customStyle="1" w:styleId="9D9D76C2A4904F6A87347061890A9B69">
    <w:name w:val="9D9D76C2A4904F6A87347061890A9B69"/>
  </w:style>
  <w:style w:type="paragraph" w:customStyle="1" w:styleId="96E5350C7B5742AEBC5E185749C72475">
    <w:name w:val="96E5350C7B5742AEBC5E185749C72475"/>
  </w:style>
  <w:style w:type="paragraph" w:customStyle="1" w:styleId="49C71743931843C9B1D26943A6695100">
    <w:name w:val="49C71743931843C9B1D26943A6695100"/>
  </w:style>
  <w:style w:type="paragraph" w:customStyle="1" w:styleId="08A76930297343F3878A1B29B701346B">
    <w:name w:val="08A76930297343F3878A1B29B701346B"/>
  </w:style>
  <w:style w:type="paragraph" w:customStyle="1" w:styleId="6BF08A02043B46C3A81BEABC2ABD533D">
    <w:name w:val="6BF08A02043B46C3A81BEABC2ABD533D"/>
  </w:style>
  <w:style w:type="paragraph" w:customStyle="1" w:styleId="ADA78FBFCDE54A54BF1F42C26163491E">
    <w:name w:val="ADA78FBFCDE54A54BF1F42C26163491E"/>
  </w:style>
  <w:style w:type="paragraph" w:customStyle="1" w:styleId="08286E614D0E4BFD8E35DC90EAC671E1">
    <w:name w:val="08286E614D0E4BFD8E35DC90EAC671E1"/>
  </w:style>
  <w:style w:type="paragraph" w:customStyle="1" w:styleId="7F7E9E4AA5934EE79842B238502196A0">
    <w:name w:val="7F7E9E4AA5934EE79842B238502196A0"/>
  </w:style>
  <w:style w:type="paragraph" w:customStyle="1" w:styleId="3D6704FA341C463896632EC9DE13F8FF">
    <w:name w:val="3D6704FA341C463896632EC9DE13F8FF"/>
  </w:style>
  <w:style w:type="paragraph" w:customStyle="1" w:styleId="73FD8EC631B94359B8BBFDAE3FDDF4AE">
    <w:name w:val="73FD8EC631B94359B8BBFDAE3FDDF4AE"/>
  </w:style>
  <w:style w:type="paragraph" w:customStyle="1" w:styleId="70C3543CE1154E18A7C2738FACDEBE2D">
    <w:name w:val="70C3543CE1154E18A7C2738FACDEBE2D"/>
  </w:style>
  <w:style w:type="paragraph" w:customStyle="1" w:styleId="BF3C9B93B8414297845FA2028294FB22">
    <w:name w:val="BF3C9B93B8414297845FA2028294FB22"/>
  </w:style>
  <w:style w:type="paragraph" w:customStyle="1" w:styleId="C97A56E4CFD645CF98939577D3343614">
    <w:name w:val="C97A56E4CFD645CF98939577D3343614"/>
  </w:style>
  <w:style w:type="paragraph" w:customStyle="1" w:styleId="78951EE9A04D4CDB85CF09F196E064CE">
    <w:name w:val="78951EE9A04D4CDB85CF09F196E064CE"/>
  </w:style>
  <w:style w:type="paragraph" w:customStyle="1" w:styleId="0501C21127AF40B8A5BF7FF32213A8CB">
    <w:name w:val="0501C21127AF40B8A5BF7FF32213A8CB"/>
  </w:style>
  <w:style w:type="paragraph" w:customStyle="1" w:styleId="C2C57F356D974B0AB58F8A447D33846B">
    <w:name w:val="C2C57F356D974B0AB58F8A447D33846B"/>
  </w:style>
  <w:style w:type="paragraph" w:customStyle="1" w:styleId="A8C0CEE41E954780832175135A44493E">
    <w:name w:val="A8C0CEE41E954780832175135A44493E"/>
  </w:style>
  <w:style w:type="paragraph" w:customStyle="1" w:styleId="C87B4E5DE6F746D487E883654BBF99D4">
    <w:name w:val="C87B4E5DE6F746D487E883654BBF99D4"/>
  </w:style>
  <w:style w:type="paragraph" w:customStyle="1" w:styleId="55B0F415B9C54D84A5D658540EAD1DE5">
    <w:name w:val="55B0F415B9C54D84A5D658540EAD1DE5"/>
  </w:style>
  <w:style w:type="paragraph" w:customStyle="1" w:styleId="96827A5395AB441C841CD9C4C59146CD">
    <w:name w:val="96827A5395AB441C841CD9C4C59146CD"/>
  </w:style>
  <w:style w:type="paragraph" w:customStyle="1" w:styleId="64F50F03C7C54A239F37615BDEFFB3EE">
    <w:name w:val="64F50F03C7C54A239F37615BDEFFB3EE"/>
  </w:style>
  <w:style w:type="paragraph" w:customStyle="1" w:styleId="A26FEBAF66BE41D79FF0067772B4D3E5">
    <w:name w:val="A26FEBAF66BE41D79FF0067772B4D3E5"/>
  </w:style>
  <w:style w:type="paragraph" w:customStyle="1" w:styleId="507789C3396240E59E20A3835AB9CF03">
    <w:name w:val="507789C3396240E59E20A3835AB9CF03"/>
  </w:style>
  <w:style w:type="paragraph" w:customStyle="1" w:styleId="F471B9E0515C4F97B3C597DF79A3BCDF">
    <w:name w:val="F471B9E0515C4F97B3C597DF79A3BCDF"/>
  </w:style>
  <w:style w:type="paragraph" w:customStyle="1" w:styleId="5704060748954DE895A1313ED52729CB">
    <w:name w:val="5704060748954DE895A1313ED52729CB"/>
  </w:style>
  <w:style w:type="paragraph" w:customStyle="1" w:styleId="443F2068F1A14B2DAF746153B902724A">
    <w:name w:val="443F2068F1A14B2DAF746153B902724A"/>
  </w:style>
  <w:style w:type="paragraph" w:customStyle="1" w:styleId="2633E31FC50F4DC9B31A26FAC58A61D0">
    <w:name w:val="2633E31FC50F4DC9B31A26FAC58A61D0"/>
  </w:style>
  <w:style w:type="paragraph" w:customStyle="1" w:styleId="A180E1D401E04A7ABC34E1F91733FABB">
    <w:name w:val="A180E1D401E04A7ABC34E1F91733FABB"/>
  </w:style>
  <w:style w:type="paragraph" w:customStyle="1" w:styleId="39D3491B1B9941508A860FCF536F2CA4">
    <w:name w:val="39D3491B1B9941508A860FCF536F2CA4"/>
  </w:style>
  <w:style w:type="paragraph" w:customStyle="1" w:styleId="41AD62E663974CB58ED520D89A905E54">
    <w:name w:val="41AD62E663974CB58ED520D89A905E54"/>
  </w:style>
  <w:style w:type="paragraph" w:customStyle="1" w:styleId="D03A76F0CD78488FA937A9A3C9B12914">
    <w:name w:val="D03A76F0CD78488FA937A9A3C9B12914"/>
  </w:style>
  <w:style w:type="paragraph" w:customStyle="1" w:styleId="40F27336217842C58D9956C453EE91F4">
    <w:name w:val="40F27336217842C58D9956C453EE91F4"/>
  </w:style>
  <w:style w:type="paragraph" w:customStyle="1" w:styleId="24790F33CE4D485180778B3715152D7B">
    <w:name w:val="24790F33CE4D485180778B3715152D7B"/>
  </w:style>
  <w:style w:type="paragraph" w:customStyle="1" w:styleId="D3BA6077F8584E0EA4E9065ECFBB09F0">
    <w:name w:val="D3BA6077F8584E0EA4E9065ECFBB09F0"/>
  </w:style>
  <w:style w:type="paragraph" w:customStyle="1" w:styleId="18DFB9B662ED4DB59B585AB1923E1791">
    <w:name w:val="18DFB9B662ED4DB59B585AB1923E1791"/>
  </w:style>
  <w:style w:type="paragraph" w:customStyle="1" w:styleId="F20F7FA6C8F843CF8F3E13F193E325C4">
    <w:name w:val="F20F7FA6C8F843CF8F3E13F193E325C4"/>
  </w:style>
  <w:style w:type="paragraph" w:customStyle="1" w:styleId="09FEA5521B33452CBE4D0E555AA955CC">
    <w:name w:val="09FEA5521B33452CBE4D0E555AA955CC"/>
  </w:style>
  <w:style w:type="paragraph" w:customStyle="1" w:styleId="5E0F109EC16242999177692CE0595697">
    <w:name w:val="5E0F109EC16242999177692CE0595697"/>
  </w:style>
  <w:style w:type="paragraph" w:customStyle="1" w:styleId="60F907044BE9427E81EE1325EF31EEC5">
    <w:name w:val="60F907044BE9427E81EE1325EF31EEC5"/>
  </w:style>
  <w:style w:type="paragraph" w:customStyle="1" w:styleId="29EA32EFB40144D3AD39129EF45FF512">
    <w:name w:val="29EA32EFB40144D3AD39129EF45FF512"/>
  </w:style>
  <w:style w:type="paragraph" w:customStyle="1" w:styleId="963390C66A58431FA4508A88A1F8692B">
    <w:name w:val="963390C66A58431FA4508A88A1F8692B"/>
  </w:style>
  <w:style w:type="paragraph" w:customStyle="1" w:styleId="5D66FD9B1C2E40DF983A69B4769BD0DF">
    <w:name w:val="5D66FD9B1C2E40DF983A69B4769BD0DF"/>
  </w:style>
  <w:style w:type="paragraph" w:customStyle="1" w:styleId="0E4EFD22CBA14C08876CCC59BD1FE91E">
    <w:name w:val="0E4EFD22CBA14C08876CCC59BD1FE91E"/>
  </w:style>
  <w:style w:type="paragraph" w:customStyle="1" w:styleId="B43CE2C0CF1A4C88ABD9980A1E58AF4F">
    <w:name w:val="B43CE2C0CF1A4C88ABD9980A1E58AF4F"/>
  </w:style>
  <w:style w:type="paragraph" w:customStyle="1" w:styleId="24D83C35820147608DE713B65EEADB31">
    <w:name w:val="24D83C35820147608DE713B65EEADB31"/>
  </w:style>
  <w:style w:type="paragraph" w:customStyle="1" w:styleId="A9713ECB6E834B7A98916F9FC4F761DC">
    <w:name w:val="A9713ECB6E834B7A98916F9FC4F761DC"/>
  </w:style>
  <w:style w:type="paragraph" w:customStyle="1" w:styleId="39F23C56B72F46BDB6A351C480601B8D">
    <w:name w:val="39F23C56B72F46BDB6A351C480601B8D"/>
  </w:style>
  <w:style w:type="paragraph" w:customStyle="1" w:styleId="1D30844947DD427DAB7147D6996044CC">
    <w:name w:val="1D30844947DD427DAB7147D6996044CC"/>
  </w:style>
  <w:style w:type="paragraph" w:customStyle="1" w:styleId="E481BE13D4E9403C9486D3BC836BF20A">
    <w:name w:val="E481BE13D4E9403C9486D3BC836BF20A"/>
  </w:style>
  <w:style w:type="paragraph" w:customStyle="1" w:styleId="3E2E7D7FE2564BA586588E1E444E224D">
    <w:name w:val="3E2E7D7FE2564BA586588E1E444E224D"/>
  </w:style>
  <w:style w:type="paragraph" w:customStyle="1" w:styleId="9B9610F43146403B8CC1528CE6B6DBA0">
    <w:name w:val="9B9610F43146403B8CC1528CE6B6DBA0"/>
  </w:style>
  <w:style w:type="paragraph" w:customStyle="1" w:styleId="CCE55F0C98C247F7A354FD4E92DCCA6A">
    <w:name w:val="CCE55F0C98C247F7A354FD4E92DCCA6A"/>
  </w:style>
  <w:style w:type="paragraph" w:customStyle="1" w:styleId="C20BFBA80C424E69A34D560C926CA342">
    <w:name w:val="C20BFBA80C424E69A34D560C926CA342"/>
  </w:style>
  <w:style w:type="paragraph" w:customStyle="1" w:styleId="9CDEB6E5CC6649C2A685C2A4EFAC1085">
    <w:name w:val="9CDEB6E5CC6649C2A685C2A4EFAC1085"/>
  </w:style>
  <w:style w:type="paragraph" w:customStyle="1" w:styleId="58C1329722AC4BF3B5213B03656039D2">
    <w:name w:val="58C1329722AC4BF3B5213B03656039D2"/>
  </w:style>
  <w:style w:type="paragraph" w:customStyle="1" w:styleId="DDC1A33421044685B4223753E0D0D061">
    <w:name w:val="DDC1A33421044685B4223753E0D0D061"/>
  </w:style>
  <w:style w:type="paragraph" w:customStyle="1" w:styleId="B64F4A5BF49348B4B2C4944DB14EB091">
    <w:name w:val="B64F4A5BF49348B4B2C4944DB14EB091"/>
  </w:style>
  <w:style w:type="paragraph" w:customStyle="1" w:styleId="2A69290E891C42C5BC68597A5261F1F9">
    <w:name w:val="2A69290E891C42C5BC68597A5261F1F9"/>
  </w:style>
  <w:style w:type="paragraph" w:customStyle="1" w:styleId="F2A16829B01D443C8339381B6333896D">
    <w:name w:val="F2A16829B01D443C8339381B6333896D"/>
  </w:style>
  <w:style w:type="paragraph" w:customStyle="1" w:styleId="D8AA62E99BBE4C30A9058654037BE24E">
    <w:name w:val="D8AA62E99BBE4C30A9058654037BE24E"/>
  </w:style>
  <w:style w:type="paragraph" w:customStyle="1" w:styleId="96C91BBCDA62402783BEA4385FE39606">
    <w:name w:val="96C91BBCDA62402783BEA4385FE39606"/>
  </w:style>
  <w:style w:type="paragraph" w:customStyle="1" w:styleId="E7D397136A9F4D78B6BC027DEA6ABC9A">
    <w:name w:val="E7D397136A9F4D78B6BC027DEA6ABC9A"/>
  </w:style>
  <w:style w:type="paragraph" w:customStyle="1" w:styleId="37C84AD9222046FF9A32D16D38FA96CB">
    <w:name w:val="37C84AD9222046FF9A32D16D38FA96CB"/>
  </w:style>
  <w:style w:type="paragraph" w:customStyle="1" w:styleId="404E523208F34C3892337323BF140BE8">
    <w:name w:val="404E523208F34C3892337323BF140BE8"/>
  </w:style>
  <w:style w:type="paragraph" w:customStyle="1" w:styleId="ECFC9D304542477284DF0018A424EADD">
    <w:name w:val="ECFC9D304542477284DF0018A424EADD"/>
  </w:style>
  <w:style w:type="paragraph" w:customStyle="1" w:styleId="4FD3518126B145A0B6C0AC3E8511823E">
    <w:name w:val="4FD3518126B145A0B6C0AC3E8511823E"/>
  </w:style>
  <w:style w:type="paragraph" w:customStyle="1" w:styleId="6D0C2BE407574C4CAFF90B9648AF1F93">
    <w:name w:val="6D0C2BE407574C4CAFF90B9648AF1F93"/>
  </w:style>
  <w:style w:type="paragraph" w:customStyle="1" w:styleId="9716E904B05942DE9187B81B9C313D0E">
    <w:name w:val="9716E904B05942DE9187B81B9C313D0E"/>
  </w:style>
  <w:style w:type="paragraph" w:customStyle="1" w:styleId="26C14B90D5A641D989B3C8D164B44CCA">
    <w:name w:val="26C14B90D5A641D989B3C8D164B44CCA"/>
  </w:style>
  <w:style w:type="paragraph" w:customStyle="1" w:styleId="F74EED6AAF6041EBB5FDFFE562802944">
    <w:name w:val="F74EED6AAF6041EBB5FDFFE562802944"/>
  </w:style>
  <w:style w:type="paragraph" w:customStyle="1" w:styleId="2C87BDD1A70C4E1C9A7390E848136BE1">
    <w:name w:val="2C87BDD1A70C4E1C9A7390E848136BE1"/>
  </w:style>
  <w:style w:type="paragraph" w:customStyle="1" w:styleId="E85F4EE47D314C49B5415AC8863FB44F">
    <w:name w:val="E85F4EE47D314C49B5415AC8863FB44F"/>
  </w:style>
  <w:style w:type="paragraph" w:customStyle="1" w:styleId="B999C0BD8D4F4F29AB6DB08FC6EBC0B8">
    <w:name w:val="B999C0BD8D4F4F29AB6DB08FC6EBC0B8"/>
  </w:style>
  <w:style w:type="paragraph" w:customStyle="1" w:styleId="98DAAEB3B96B47DE9CCA54A7D2972196">
    <w:name w:val="98DAAEB3B96B47DE9CCA54A7D2972196"/>
  </w:style>
  <w:style w:type="paragraph" w:customStyle="1" w:styleId="A8C240662AA84A00AF120DB51BF7C551">
    <w:name w:val="A8C240662AA84A00AF120DB51BF7C551"/>
  </w:style>
  <w:style w:type="paragraph" w:customStyle="1" w:styleId="3E42C5DED5F44B75B87D25969628E459">
    <w:name w:val="3E42C5DED5F44B75B87D25969628E459"/>
  </w:style>
  <w:style w:type="paragraph" w:customStyle="1" w:styleId="9B03E7146DD543408ABDD093BF0D6168">
    <w:name w:val="9B03E7146DD543408ABDD093BF0D6168"/>
  </w:style>
  <w:style w:type="paragraph" w:customStyle="1" w:styleId="008F1654B6A541A1B30755044EB56763">
    <w:name w:val="008F1654B6A541A1B30755044EB56763"/>
  </w:style>
  <w:style w:type="paragraph" w:customStyle="1" w:styleId="B394DC93ED40404A85CC49114B6E9380">
    <w:name w:val="B394DC93ED40404A85CC49114B6E9380"/>
  </w:style>
  <w:style w:type="paragraph" w:customStyle="1" w:styleId="20DF6CEEDA5C4E7EB1D832956F8B33F3">
    <w:name w:val="20DF6CEEDA5C4E7EB1D832956F8B33F3"/>
  </w:style>
  <w:style w:type="paragraph" w:customStyle="1" w:styleId="0C6E07444F234E0186D021B9BCB8ADCB">
    <w:name w:val="0C6E07444F234E0186D021B9BCB8ADCB"/>
  </w:style>
  <w:style w:type="paragraph" w:customStyle="1" w:styleId="1FB38DC2DE7948D5A93B6F35E85A4802">
    <w:name w:val="1FB38DC2DE7948D5A93B6F35E85A4802"/>
  </w:style>
  <w:style w:type="paragraph" w:customStyle="1" w:styleId="DED4EFFF0E634DFCAE5F4890932F5B55">
    <w:name w:val="DED4EFFF0E634DFCAE5F4890932F5B55"/>
  </w:style>
  <w:style w:type="paragraph" w:customStyle="1" w:styleId="D40A6A25D91446DDB1BC111B40379B48">
    <w:name w:val="D40A6A25D91446DDB1BC111B40379B48"/>
  </w:style>
  <w:style w:type="paragraph" w:customStyle="1" w:styleId="B3BE5A33C88D4B3E82F8611AC3838B5C">
    <w:name w:val="B3BE5A33C88D4B3E82F8611AC3838B5C"/>
  </w:style>
  <w:style w:type="paragraph" w:customStyle="1" w:styleId="D618C760ECF3407FACD6D6F7A7FB8E8A">
    <w:name w:val="D618C760ECF3407FACD6D6F7A7FB8E8A"/>
  </w:style>
  <w:style w:type="paragraph" w:customStyle="1" w:styleId="2A5DE273C4D346B7BD554D8618B25E22">
    <w:name w:val="2A5DE273C4D346B7BD554D8618B25E22"/>
  </w:style>
  <w:style w:type="paragraph" w:customStyle="1" w:styleId="FD27F074242A4A9388190C09DCF7751F">
    <w:name w:val="FD27F074242A4A9388190C09DCF7751F"/>
  </w:style>
  <w:style w:type="paragraph" w:customStyle="1" w:styleId="41A394A6EF7D4934A96B625FEB808A27">
    <w:name w:val="41A394A6EF7D4934A96B625FEB808A27"/>
  </w:style>
  <w:style w:type="paragraph" w:customStyle="1" w:styleId="7D15E0637495483A9B4581C97EC10229">
    <w:name w:val="7D15E0637495483A9B4581C97EC10229"/>
  </w:style>
  <w:style w:type="paragraph" w:customStyle="1" w:styleId="791AD7BBADB04750A6801EC27EB566F0">
    <w:name w:val="791AD7BBADB04750A6801EC27EB566F0"/>
  </w:style>
  <w:style w:type="paragraph" w:customStyle="1" w:styleId="4DB0E0BE3B4B44EDBD51ADB2DE7F0B31">
    <w:name w:val="4DB0E0BE3B4B44EDBD51ADB2DE7F0B31"/>
  </w:style>
  <w:style w:type="paragraph" w:customStyle="1" w:styleId="B2629E6764FE4923B0F85BAF75AF603B">
    <w:name w:val="B2629E6764FE4923B0F85BAF75AF603B"/>
  </w:style>
  <w:style w:type="paragraph" w:customStyle="1" w:styleId="BC229756A042495CB63D9AD570177FF9">
    <w:name w:val="BC229756A042495CB63D9AD570177FF9"/>
  </w:style>
  <w:style w:type="paragraph" w:customStyle="1" w:styleId="E6363513E68C4FCCADD30AFF704740A8">
    <w:name w:val="E6363513E68C4FCCADD30AFF704740A8"/>
  </w:style>
  <w:style w:type="paragraph" w:customStyle="1" w:styleId="061EB51D32ED4FD8B75FE9AA974D4E13">
    <w:name w:val="061EB51D32ED4FD8B75FE9AA974D4E13"/>
  </w:style>
  <w:style w:type="paragraph" w:customStyle="1" w:styleId="9628FDCE75614CF6B895A0D7E1E9C45C">
    <w:name w:val="9628FDCE75614CF6B895A0D7E1E9C45C"/>
  </w:style>
  <w:style w:type="paragraph" w:customStyle="1" w:styleId="E87E29FB323C4998B3D90F92A933B9FF">
    <w:name w:val="E87E29FB323C4998B3D90F92A933B9FF"/>
  </w:style>
  <w:style w:type="paragraph" w:customStyle="1" w:styleId="E58BAE153FAA4B3EA8A4D1182A2EB9A5">
    <w:name w:val="E58BAE153FAA4B3EA8A4D1182A2EB9A5"/>
  </w:style>
  <w:style w:type="paragraph" w:customStyle="1" w:styleId="66B74D4CFCBB4181AF3938F603D93EC3">
    <w:name w:val="66B74D4CFCBB4181AF3938F603D93EC3"/>
  </w:style>
  <w:style w:type="paragraph" w:customStyle="1" w:styleId="0099526ADED649EFA8CCCEACB6A943CE">
    <w:name w:val="0099526ADED649EFA8CCCEACB6A943CE"/>
  </w:style>
  <w:style w:type="paragraph" w:customStyle="1" w:styleId="73905A14A0A54D80BAB7C65BF0DBE954">
    <w:name w:val="73905A14A0A54D80BAB7C65BF0DBE954"/>
  </w:style>
  <w:style w:type="paragraph" w:customStyle="1" w:styleId="5B1924E00435447A9ABBB3601821E500">
    <w:name w:val="5B1924E00435447A9ABBB3601821E500"/>
  </w:style>
  <w:style w:type="paragraph" w:customStyle="1" w:styleId="B0AEE6BD590F4DEB97B6F6AB4B0B0FD3">
    <w:name w:val="B0AEE6BD590F4DEB97B6F6AB4B0B0FD3"/>
  </w:style>
  <w:style w:type="paragraph" w:customStyle="1" w:styleId="4AA13E4FFBDE4BD09FAE2E8D733E9105">
    <w:name w:val="4AA13E4FFBDE4BD09FAE2E8D733E9105"/>
  </w:style>
  <w:style w:type="paragraph" w:customStyle="1" w:styleId="794472DF61FF481BA716B4AB35C1BBEE">
    <w:name w:val="794472DF61FF481BA716B4AB35C1BBEE"/>
  </w:style>
  <w:style w:type="paragraph" w:customStyle="1" w:styleId="729FF14D0F3F4FAA8E459E03555006BC">
    <w:name w:val="729FF14D0F3F4FAA8E459E03555006BC"/>
  </w:style>
  <w:style w:type="paragraph" w:customStyle="1" w:styleId="0A7BD1D600984AC8875EA9FB8EEF1269">
    <w:name w:val="0A7BD1D600984AC8875EA9FB8EEF1269"/>
  </w:style>
  <w:style w:type="paragraph" w:customStyle="1" w:styleId="9D9938CE531249E98D797603B4F7A504">
    <w:name w:val="9D9938CE531249E98D797603B4F7A504"/>
  </w:style>
  <w:style w:type="paragraph" w:customStyle="1" w:styleId="139548B3F42644E0A654DA2DB0440BC4">
    <w:name w:val="139548B3F42644E0A654DA2DB0440BC4"/>
  </w:style>
  <w:style w:type="paragraph" w:customStyle="1" w:styleId="1F57D8F099F34BE0AF58B1BB288FCC75">
    <w:name w:val="1F57D8F099F34BE0AF58B1BB288FCC75"/>
  </w:style>
  <w:style w:type="paragraph" w:customStyle="1" w:styleId="EF9FDD963B9742278A1C0096F10EEA5F">
    <w:name w:val="EF9FDD963B9742278A1C0096F10EEA5F"/>
  </w:style>
  <w:style w:type="paragraph" w:customStyle="1" w:styleId="3B193EB31ADD488C9D31FB1D48EE2B00">
    <w:name w:val="3B193EB31ADD488C9D31FB1D48EE2B00"/>
  </w:style>
  <w:style w:type="paragraph" w:customStyle="1" w:styleId="5D4D3EAABD234A808F3575DBC6AD35D8">
    <w:name w:val="5D4D3EAABD234A808F3575DBC6AD35D8"/>
  </w:style>
  <w:style w:type="paragraph" w:customStyle="1" w:styleId="3FAF34AE45844C9D91C1D9E56630BCDD">
    <w:name w:val="3FAF34AE45844C9D91C1D9E56630BCDD"/>
  </w:style>
  <w:style w:type="paragraph" w:customStyle="1" w:styleId="1FE41A7508DE44448FD39E8E7FE8B9D7">
    <w:name w:val="1FE41A7508DE44448FD39E8E7FE8B9D7"/>
  </w:style>
  <w:style w:type="paragraph" w:customStyle="1" w:styleId="CB06A416E30845B3A4F1F2A061BA57AC">
    <w:name w:val="CB06A416E30845B3A4F1F2A061BA57AC"/>
  </w:style>
  <w:style w:type="paragraph" w:customStyle="1" w:styleId="1521321117A041CE9B617285D64FB1C7">
    <w:name w:val="1521321117A041CE9B617285D64FB1C7"/>
  </w:style>
  <w:style w:type="paragraph" w:customStyle="1" w:styleId="6FC7D5F5468A4F44AE50D3E8C4B1D5D6">
    <w:name w:val="6FC7D5F5468A4F44AE50D3E8C4B1D5D6"/>
  </w:style>
  <w:style w:type="paragraph" w:customStyle="1" w:styleId="CEF5138C66A941E6A346E4CCBF9CFC3F">
    <w:name w:val="CEF5138C66A941E6A346E4CCBF9CFC3F"/>
  </w:style>
  <w:style w:type="paragraph" w:customStyle="1" w:styleId="BA4AD2BA3F5443178BF6FA0F6BBC969F">
    <w:name w:val="BA4AD2BA3F5443178BF6FA0F6BBC969F"/>
  </w:style>
  <w:style w:type="paragraph" w:customStyle="1" w:styleId="6FC802E093E44BAC8EB87FC5B4D49068">
    <w:name w:val="6FC802E093E44BAC8EB87FC5B4D49068"/>
  </w:style>
  <w:style w:type="paragraph" w:customStyle="1" w:styleId="5FAB6E6A91D8412590E18FE9D970065D">
    <w:name w:val="5FAB6E6A91D8412590E18FE9D970065D"/>
  </w:style>
  <w:style w:type="paragraph" w:customStyle="1" w:styleId="8302E26A27834DEA9FC63FB3E523FC06">
    <w:name w:val="8302E26A27834DEA9FC63FB3E523FC06"/>
  </w:style>
  <w:style w:type="paragraph" w:customStyle="1" w:styleId="4B18A8E60A3549189DA23C581FC1D77C">
    <w:name w:val="4B18A8E60A3549189DA23C581FC1D77C"/>
  </w:style>
  <w:style w:type="paragraph" w:customStyle="1" w:styleId="057732B22C3342FFAAC509DFD4939C02">
    <w:name w:val="057732B22C3342FFAAC509DFD4939C02"/>
  </w:style>
  <w:style w:type="paragraph" w:customStyle="1" w:styleId="52F4DAFBA35B499897DF1B7CD7F70410">
    <w:name w:val="52F4DAFBA35B499897DF1B7CD7F70410"/>
  </w:style>
  <w:style w:type="paragraph" w:customStyle="1" w:styleId="D88E77E16A5942CC83D8C8EE8E4D5AE1">
    <w:name w:val="D88E77E16A5942CC83D8C8EE8E4D5AE1"/>
  </w:style>
  <w:style w:type="paragraph" w:customStyle="1" w:styleId="AB986CA786D947B4B839430954566BBD">
    <w:name w:val="AB986CA786D947B4B839430954566BBD"/>
  </w:style>
  <w:style w:type="paragraph" w:customStyle="1" w:styleId="2EFDBCB1A38E4FC59C2BF6BE03C51A90">
    <w:name w:val="2EFDBCB1A38E4FC59C2BF6BE03C51A90"/>
  </w:style>
  <w:style w:type="paragraph" w:customStyle="1" w:styleId="44A2D31F6D844C7BA290EFE74F75C298">
    <w:name w:val="44A2D31F6D844C7BA290EFE74F75C298"/>
  </w:style>
  <w:style w:type="paragraph" w:customStyle="1" w:styleId="A35233BCD0F448F8BA81E9341B47778A">
    <w:name w:val="A35233BCD0F448F8BA81E9341B47778A"/>
  </w:style>
  <w:style w:type="paragraph" w:customStyle="1" w:styleId="3C974538D6454F6ABDF21992CBE0F44A">
    <w:name w:val="3C974538D6454F6ABDF21992CBE0F44A"/>
  </w:style>
  <w:style w:type="paragraph" w:customStyle="1" w:styleId="8F560E01B1034B84A86DEF429338E151">
    <w:name w:val="8F560E01B1034B84A86DEF429338E151"/>
  </w:style>
  <w:style w:type="paragraph" w:customStyle="1" w:styleId="03DD44A4EDE34992A5AFDAFD4395E122">
    <w:name w:val="03DD44A4EDE34992A5AFDAFD4395E122"/>
  </w:style>
  <w:style w:type="paragraph" w:customStyle="1" w:styleId="45B44EA950ED4B5DB75BD6F85A2EA3DE">
    <w:name w:val="45B44EA950ED4B5DB75BD6F85A2EA3DE"/>
  </w:style>
  <w:style w:type="paragraph" w:customStyle="1" w:styleId="E6724CF7AD6B4A14B8EB72267DF35DBE">
    <w:name w:val="E6724CF7AD6B4A14B8EB72267DF35DBE"/>
  </w:style>
  <w:style w:type="paragraph" w:customStyle="1" w:styleId="E52E9C2837CE4EA18AFA8265F13D3923">
    <w:name w:val="E52E9C2837CE4EA18AFA8265F13D3923"/>
  </w:style>
  <w:style w:type="paragraph" w:customStyle="1" w:styleId="8995A7463DE042A09ABDEB4AEA05B102">
    <w:name w:val="8995A7463DE042A09ABDEB4AEA05B102"/>
  </w:style>
  <w:style w:type="paragraph" w:customStyle="1" w:styleId="A5410D31AE744C7ABFC6A3FD0E9E94B4">
    <w:name w:val="A5410D31AE744C7ABFC6A3FD0E9E94B4"/>
  </w:style>
  <w:style w:type="paragraph" w:customStyle="1" w:styleId="592A9682D8A9465781265C57CF8CBFAE">
    <w:name w:val="592A9682D8A9465781265C57CF8CBFAE"/>
  </w:style>
  <w:style w:type="paragraph" w:customStyle="1" w:styleId="3763319EB33540C09CD40D7865F46C5D">
    <w:name w:val="3763319EB33540C09CD40D7865F46C5D"/>
  </w:style>
  <w:style w:type="paragraph" w:customStyle="1" w:styleId="2EC0EE479E954512B08C4D646FAA64DC">
    <w:name w:val="2EC0EE479E954512B08C4D646FAA64DC"/>
  </w:style>
  <w:style w:type="paragraph" w:customStyle="1" w:styleId="998023DA55094BED9B42C66148D97CAE">
    <w:name w:val="998023DA55094BED9B42C66148D97CAE"/>
  </w:style>
  <w:style w:type="paragraph" w:customStyle="1" w:styleId="4463F7AE70354A77AA440008D4B1B7CB">
    <w:name w:val="4463F7AE70354A77AA440008D4B1B7CB"/>
  </w:style>
  <w:style w:type="paragraph" w:customStyle="1" w:styleId="58DBD902714B46679346CF1A457B56D1">
    <w:name w:val="58DBD902714B46679346CF1A457B56D1"/>
  </w:style>
  <w:style w:type="paragraph" w:customStyle="1" w:styleId="5EAD9FBD179C48AFBB17AA96000BCEA8">
    <w:name w:val="5EAD9FBD179C48AFBB17AA96000BCEA8"/>
  </w:style>
  <w:style w:type="paragraph" w:customStyle="1" w:styleId="8D7369E0BA1A4D5ABBDE3A9D59AC5E43">
    <w:name w:val="8D7369E0BA1A4D5ABBDE3A9D59AC5E43"/>
  </w:style>
  <w:style w:type="paragraph" w:customStyle="1" w:styleId="F3DF7EF1DD644C4F9899254A89EDE7F4">
    <w:name w:val="F3DF7EF1DD644C4F9899254A89EDE7F4"/>
  </w:style>
  <w:style w:type="paragraph" w:customStyle="1" w:styleId="3AAE87D6C87B48F2B9610609D071FB8A">
    <w:name w:val="3AAE87D6C87B48F2B9610609D071FB8A"/>
  </w:style>
  <w:style w:type="paragraph" w:customStyle="1" w:styleId="83E90D5FF14349399FD69F83AB5F678B">
    <w:name w:val="83E90D5FF14349399FD69F83AB5F678B"/>
  </w:style>
  <w:style w:type="paragraph" w:customStyle="1" w:styleId="999537D997B74820BFE5631AF784BB1D">
    <w:name w:val="999537D997B74820BFE5631AF784BB1D"/>
  </w:style>
  <w:style w:type="paragraph" w:customStyle="1" w:styleId="9ADC8E830E4E4400BB399DD7D3825A69">
    <w:name w:val="9ADC8E830E4E4400BB399DD7D3825A69"/>
  </w:style>
  <w:style w:type="paragraph" w:customStyle="1" w:styleId="3DC03BEE36864204850F530D0E0CEAF5">
    <w:name w:val="3DC03BEE36864204850F530D0E0CEAF5"/>
  </w:style>
  <w:style w:type="paragraph" w:customStyle="1" w:styleId="F22D785288034D9E9F97E21BC0C6849F">
    <w:name w:val="F22D785288034D9E9F97E21BC0C6849F"/>
  </w:style>
  <w:style w:type="paragraph" w:customStyle="1" w:styleId="4995906627A34DEAB777901C41968849">
    <w:name w:val="4995906627A34DEAB777901C41968849"/>
  </w:style>
  <w:style w:type="paragraph" w:customStyle="1" w:styleId="EABD998FB37545BB8B63F30476C0D9EF">
    <w:name w:val="EABD998FB37545BB8B63F30476C0D9EF"/>
  </w:style>
  <w:style w:type="paragraph" w:customStyle="1" w:styleId="46237E5568524A24BCEA1FC851FED47C">
    <w:name w:val="46237E5568524A24BCEA1FC851FED47C"/>
  </w:style>
  <w:style w:type="paragraph" w:customStyle="1" w:styleId="6763A2FF80C1415680C39A9C8B9404F0">
    <w:name w:val="6763A2FF80C1415680C39A9C8B9404F0"/>
  </w:style>
  <w:style w:type="paragraph" w:customStyle="1" w:styleId="B629E9E2F25F488581482593C67F7709">
    <w:name w:val="B629E9E2F25F488581482593C67F7709"/>
  </w:style>
  <w:style w:type="paragraph" w:customStyle="1" w:styleId="1644E459AFDA41A6820257172B43222E">
    <w:name w:val="1644E459AFDA41A6820257172B43222E"/>
  </w:style>
  <w:style w:type="paragraph" w:customStyle="1" w:styleId="DF6DAB3854BE475CB9D0B33D3AB3C039">
    <w:name w:val="DF6DAB3854BE475CB9D0B33D3AB3C039"/>
  </w:style>
  <w:style w:type="paragraph" w:customStyle="1" w:styleId="DB33ACBC9910414083CE4AAAD39D0388">
    <w:name w:val="DB33ACBC9910414083CE4AAAD39D0388"/>
  </w:style>
  <w:style w:type="paragraph" w:customStyle="1" w:styleId="E381DAE182F24B9596DE18CD3114335D">
    <w:name w:val="E381DAE182F24B9596DE18CD3114335D"/>
  </w:style>
  <w:style w:type="paragraph" w:customStyle="1" w:styleId="75A9951398C141908B61BAC69B87686B">
    <w:name w:val="75A9951398C141908B61BAC69B87686B"/>
  </w:style>
  <w:style w:type="paragraph" w:customStyle="1" w:styleId="BD8BCDEE07444787800AC564D2BCD71A">
    <w:name w:val="BD8BCDEE07444787800AC564D2BCD71A"/>
  </w:style>
  <w:style w:type="paragraph" w:customStyle="1" w:styleId="C1C7C75390DE4502B83336A62FB157E0">
    <w:name w:val="C1C7C75390DE4502B83336A62FB157E0"/>
  </w:style>
  <w:style w:type="paragraph" w:customStyle="1" w:styleId="021B9DBCD7154C6BBCFC7ABC0EE21A54">
    <w:name w:val="021B9DBCD7154C6BBCFC7ABC0EE21A54"/>
  </w:style>
  <w:style w:type="paragraph" w:customStyle="1" w:styleId="F4388EC4FBFD4E6C9F6A68BA0C9E2C9D">
    <w:name w:val="F4388EC4FBFD4E6C9F6A68BA0C9E2C9D"/>
  </w:style>
  <w:style w:type="paragraph" w:customStyle="1" w:styleId="54E44CC09BB243229CB35659864C4316">
    <w:name w:val="54E44CC09BB243229CB35659864C4316"/>
  </w:style>
  <w:style w:type="paragraph" w:customStyle="1" w:styleId="E3146C4D2F534E7F86C9C5F11B5B5087">
    <w:name w:val="E3146C4D2F534E7F86C9C5F11B5B5087"/>
  </w:style>
  <w:style w:type="paragraph" w:customStyle="1" w:styleId="4FD31219782348A2B164FEA43F7C69F1">
    <w:name w:val="4FD31219782348A2B164FEA43F7C69F1"/>
  </w:style>
  <w:style w:type="paragraph" w:customStyle="1" w:styleId="93638474CE3E41258AEAB6BE9A0088C6">
    <w:name w:val="93638474CE3E41258AEAB6BE9A0088C6"/>
  </w:style>
  <w:style w:type="paragraph" w:customStyle="1" w:styleId="5EDF34313F564D70ADDA7C8B93E04558">
    <w:name w:val="5EDF34313F564D70ADDA7C8B93E04558"/>
  </w:style>
  <w:style w:type="paragraph" w:customStyle="1" w:styleId="A16355EC194F470EAB6A9C249920D3CD">
    <w:name w:val="A16355EC194F470EAB6A9C249920D3CD"/>
  </w:style>
  <w:style w:type="paragraph" w:customStyle="1" w:styleId="B076352887F542AC8FD8C114BB51DFFF">
    <w:name w:val="B076352887F542AC8FD8C114BB51DFFF"/>
  </w:style>
  <w:style w:type="paragraph" w:customStyle="1" w:styleId="5B7770DEEC364623BAC3FB7B8E8B5948">
    <w:name w:val="5B7770DEEC364623BAC3FB7B8E8B5948"/>
  </w:style>
  <w:style w:type="paragraph" w:customStyle="1" w:styleId="63879DEC4FAA4E939269FDDE600B66E5">
    <w:name w:val="63879DEC4FAA4E939269FDDE600B66E5"/>
  </w:style>
  <w:style w:type="paragraph" w:customStyle="1" w:styleId="E5D2C5F779BC416998B50A50C178A738">
    <w:name w:val="E5D2C5F779BC416998B50A50C178A738"/>
  </w:style>
  <w:style w:type="paragraph" w:customStyle="1" w:styleId="274A307DB37243CBAB1EDA54816886B5">
    <w:name w:val="274A307DB37243CBAB1EDA54816886B5"/>
  </w:style>
  <w:style w:type="paragraph" w:customStyle="1" w:styleId="CD929165ED0F4CECB51838EFFB0E704B">
    <w:name w:val="CD929165ED0F4CECB51838EFFB0E704B"/>
  </w:style>
  <w:style w:type="paragraph" w:customStyle="1" w:styleId="E464625D3A124784A4F8B0945A988426">
    <w:name w:val="E464625D3A124784A4F8B0945A988426"/>
  </w:style>
  <w:style w:type="paragraph" w:customStyle="1" w:styleId="6D8E4C421C0A45EEBD8B16B2C1DCBDC3">
    <w:name w:val="6D8E4C421C0A45EEBD8B16B2C1DCBDC3"/>
  </w:style>
  <w:style w:type="paragraph" w:customStyle="1" w:styleId="46A00B17B7564711B505588B84236DAC">
    <w:name w:val="46A00B17B7564711B505588B84236DAC"/>
  </w:style>
  <w:style w:type="paragraph" w:customStyle="1" w:styleId="B89AA2A277E44F6C8B4A473F013257B5">
    <w:name w:val="B89AA2A277E44F6C8B4A473F013257B5"/>
  </w:style>
  <w:style w:type="paragraph" w:customStyle="1" w:styleId="F4819BF20792491B98AB4DB789AC78F5">
    <w:name w:val="F4819BF20792491B98AB4DB789AC78F5"/>
  </w:style>
  <w:style w:type="paragraph" w:customStyle="1" w:styleId="089642A1E5074581A4FCA924F2A1171D">
    <w:name w:val="089642A1E5074581A4FCA924F2A1171D"/>
  </w:style>
  <w:style w:type="paragraph" w:customStyle="1" w:styleId="DF8B8D9D42A04656BDEADA414789785D">
    <w:name w:val="DF8B8D9D42A04656BDEADA414789785D"/>
  </w:style>
  <w:style w:type="paragraph" w:customStyle="1" w:styleId="A1ACF92DFDF047908E7E48F1EA714DAC">
    <w:name w:val="A1ACF92DFDF047908E7E48F1EA714DAC"/>
  </w:style>
  <w:style w:type="paragraph" w:customStyle="1" w:styleId="A9C5E914A1B142EDA691A7A0EB197AB4">
    <w:name w:val="A9C5E914A1B142EDA691A7A0EB197AB4"/>
  </w:style>
  <w:style w:type="paragraph" w:customStyle="1" w:styleId="6B16729FDEA84513A508B94AFF088A47">
    <w:name w:val="6B16729FDEA84513A508B94AFF088A47"/>
  </w:style>
  <w:style w:type="paragraph" w:customStyle="1" w:styleId="294454B1410E440095B6A4AAA5E605B3">
    <w:name w:val="294454B1410E440095B6A4AAA5E605B3"/>
  </w:style>
  <w:style w:type="paragraph" w:customStyle="1" w:styleId="ACFB117C2EB74395AB2EFC9F053F88C9">
    <w:name w:val="ACFB117C2EB74395AB2EFC9F053F88C9"/>
  </w:style>
  <w:style w:type="paragraph" w:customStyle="1" w:styleId="C94F459022EA4114BF45DBAD3912645F">
    <w:name w:val="C94F459022EA4114BF45DBAD3912645F"/>
  </w:style>
  <w:style w:type="paragraph" w:customStyle="1" w:styleId="7F287B22C0414C31A0C1797EF1FB420D">
    <w:name w:val="7F287B22C0414C31A0C1797EF1FB420D"/>
  </w:style>
  <w:style w:type="paragraph" w:customStyle="1" w:styleId="236E31F3387347A9A854E6F879BD1D4B">
    <w:name w:val="236E31F3387347A9A854E6F879BD1D4B"/>
  </w:style>
  <w:style w:type="paragraph" w:customStyle="1" w:styleId="ED151F204A6A488F832B59D6F9B1746D">
    <w:name w:val="ED151F204A6A488F832B59D6F9B1746D"/>
  </w:style>
  <w:style w:type="paragraph" w:customStyle="1" w:styleId="02E2B898F4874E5B89B8104E165DFA69">
    <w:name w:val="02E2B898F4874E5B89B8104E165DFA69"/>
  </w:style>
  <w:style w:type="paragraph" w:customStyle="1" w:styleId="11C482ECEFA5456A921386588278F071">
    <w:name w:val="11C482ECEFA5456A921386588278F071"/>
  </w:style>
  <w:style w:type="paragraph" w:customStyle="1" w:styleId="D2051C9214D84D91BB98C4E1F8040126">
    <w:name w:val="D2051C9214D84D91BB98C4E1F8040126"/>
  </w:style>
  <w:style w:type="paragraph" w:customStyle="1" w:styleId="5A1AFEF6DBF347B3B7476C380F6259FA">
    <w:name w:val="5A1AFEF6DBF347B3B7476C380F6259FA"/>
  </w:style>
  <w:style w:type="paragraph" w:customStyle="1" w:styleId="45B313A992E44EC6B9450589ED829387">
    <w:name w:val="45B313A992E44EC6B9450589ED829387"/>
  </w:style>
  <w:style w:type="paragraph" w:customStyle="1" w:styleId="16C11171EB0A4CD9BA9B10E118605922">
    <w:name w:val="16C11171EB0A4CD9BA9B10E118605922"/>
  </w:style>
  <w:style w:type="paragraph" w:customStyle="1" w:styleId="561F02ED8D63440BB38E3F24ED264850">
    <w:name w:val="561F02ED8D63440BB38E3F24ED264850"/>
  </w:style>
  <w:style w:type="paragraph" w:customStyle="1" w:styleId="F34695603C5847DD901C45733BFF0E0B">
    <w:name w:val="F34695603C5847DD901C45733BFF0E0B"/>
  </w:style>
  <w:style w:type="paragraph" w:customStyle="1" w:styleId="5DB13471BD974282B5B7DAC6EC9C6C6D">
    <w:name w:val="5DB13471BD974282B5B7DAC6EC9C6C6D"/>
  </w:style>
  <w:style w:type="paragraph" w:customStyle="1" w:styleId="A14EDC53D7834C66AAA72EDBE9BD9C36">
    <w:name w:val="A14EDC53D7834C66AAA72EDBE9BD9C36"/>
  </w:style>
  <w:style w:type="paragraph" w:customStyle="1" w:styleId="DADF5AC01F1549A194EEF0E04FC7563F">
    <w:name w:val="DADF5AC01F1549A194EEF0E04FC7563F"/>
  </w:style>
  <w:style w:type="paragraph" w:customStyle="1" w:styleId="BCF29FA14AA24F01BDBE2AA4A7780CF2">
    <w:name w:val="BCF29FA14AA24F01BDBE2AA4A7780CF2"/>
  </w:style>
  <w:style w:type="paragraph" w:customStyle="1" w:styleId="8E767F439D9C4C3389E705DBEA50D277">
    <w:name w:val="8E767F439D9C4C3389E705DBEA50D277"/>
  </w:style>
  <w:style w:type="paragraph" w:customStyle="1" w:styleId="EE821E981A27443DAF11BA1F592926A4">
    <w:name w:val="EE821E981A27443DAF11BA1F592926A4"/>
  </w:style>
  <w:style w:type="paragraph" w:customStyle="1" w:styleId="0C79AD0B931F4D4688B6EFAD097EDD99">
    <w:name w:val="0C79AD0B931F4D4688B6EFAD097EDD99"/>
  </w:style>
  <w:style w:type="paragraph" w:customStyle="1" w:styleId="77D47FA9A74C4F07BA60CF158F9A6804">
    <w:name w:val="77D47FA9A74C4F07BA60CF158F9A6804"/>
  </w:style>
  <w:style w:type="paragraph" w:customStyle="1" w:styleId="7238357D03F64A548CF64E04D985F421">
    <w:name w:val="7238357D03F64A548CF64E04D985F421"/>
  </w:style>
  <w:style w:type="paragraph" w:customStyle="1" w:styleId="3769EFF5D5F849C582495FBF6E88171A">
    <w:name w:val="3769EFF5D5F849C582495FBF6E88171A"/>
  </w:style>
  <w:style w:type="paragraph" w:customStyle="1" w:styleId="813BE3E6AF7347C38A2B7465259C74DB">
    <w:name w:val="813BE3E6AF7347C38A2B7465259C74DB"/>
  </w:style>
  <w:style w:type="paragraph" w:customStyle="1" w:styleId="4819441C7F714FE484E357898C5F6E23">
    <w:name w:val="4819441C7F714FE484E357898C5F6E23"/>
  </w:style>
  <w:style w:type="paragraph" w:customStyle="1" w:styleId="EB9F983421764D1580240453C3296787">
    <w:name w:val="EB9F983421764D1580240453C3296787"/>
  </w:style>
  <w:style w:type="paragraph" w:customStyle="1" w:styleId="8339E3E7A6AD4754A3C92CA6D00B83E1">
    <w:name w:val="8339E3E7A6AD4754A3C92CA6D00B83E1"/>
  </w:style>
  <w:style w:type="paragraph" w:customStyle="1" w:styleId="3B9E3320163D4C41BE9AD03D1AD5936B">
    <w:name w:val="3B9E3320163D4C41BE9AD03D1AD5936B"/>
  </w:style>
  <w:style w:type="paragraph" w:customStyle="1" w:styleId="C31D85C69D694642A2310A715B760E56">
    <w:name w:val="C31D85C69D694642A2310A715B760E56"/>
  </w:style>
  <w:style w:type="paragraph" w:customStyle="1" w:styleId="95F7ACD375E4408F80BEA1E36B98302B">
    <w:name w:val="95F7ACD375E4408F80BEA1E36B98302B"/>
  </w:style>
  <w:style w:type="paragraph" w:customStyle="1" w:styleId="68EBD63C10474282A8E4EEA569C482F7">
    <w:name w:val="68EBD63C10474282A8E4EEA569C482F7"/>
  </w:style>
  <w:style w:type="paragraph" w:customStyle="1" w:styleId="1FE0AC5B4A3544DB93858F9E10CBBE5C">
    <w:name w:val="1FE0AC5B4A3544DB93858F9E10CBBE5C"/>
  </w:style>
  <w:style w:type="paragraph" w:customStyle="1" w:styleId="FFDF9997A1B145D486E457F1A51912B1">
    <w:name w:val="FFDF9997A1B145D486E457F1A51912B1"/>
  </w:style>
  <w:style w:type="paragraph" w:customStyle="1" w:styleId="5E14DB48016A446988B1A664D89574F3">
    <w:name w:val="5E14DB48016A446988B1A664D89574F3"/>
  </w:style>
  <w:style w:type="paragraph" w:customStyle="1" w:styleId="97479EABD73C4501A7717FFDED6451DE">
    <w:name w:val="97479EABD73C4501A7717FFDED6451DE"/>
  </w:style>
  <w:style w:type="paragraph" w:customStyle="1" w:styleId="99988F325688435AA8D604FE31BF55F4">
    <w:name w:val="99988F325688435AA8D604FE31BF55F4"/>
  </w:style>
  <w:style w:type="paragraph" w:customStyle="1" w:styleId="233A15B7A1984FB39DFB4321F408A1DF">
    <w:name w:val="233A15B7A1984FB39DFB4321F408A1DF"/>
  </w:style>
  <w:style w:type="paragraph" w:customStyle="1" w:styleId="558CDC13BA2F46D4B044E786C1207382">
    <w:name w:val="558CDC13BA2F46D4B044E786C1207382"/>
  </w:style>
  <w:style w:type="paragraph" w:customStyle="1" w:styleId="BBE85A1CB82A4219B5C7DBCA07BCFF40">
    <w:name w:val="BBE85A1CB82A4219B5C7DBCA07BCFF40"/>
  </w:style>
  <w:style w:type="paragraph" w:customStyle="1" w:styleId="D873A40185AF432F826CDF938F2EFD9E">
    <w:name w:val="D873A40185AF432F826CDF938F2EFD9E"/>
  </w:style>
  <w:style w:type="paragraph" w:customStyle="1" w:styleId="58DB3CFBCBDE4CC89340EB40EAAA0799">
    <w:name w:val="58DB3CFBCBDE4CC89340EB40EAAA0799"/>
  </w:style>
  <w:style w:type="paragraph" w:customStyle="1" w:styleId="CD705BA5DCD64EE399A68109EDCC3C14">
    <w:name w:val="CD705BA5DCD64EE399A68109EDCC3C14"/>
  </w:style>
  <w:style w:type="paragraph" w:customStyle="1" w:styleId="69BB5B861AE9426FBFE8A8D021D20DC9">
    <w:name w:val="69BB5B861AE9426FBFE8A8D021D20DC9"/>
  </w:style>
  <w:style w:type="paragraph" w:customStyle="1" w:styleId="D4CD2A824C06491087C36A2DBBB8C5FB">
    <w:name w:val="D4CD2A824C06491087C36A2DBBB8C5FB"/>
  </w:style>
  <w:style w:type="paragraph" w:customStyle="1" w:styleId="33C797EE472B4C3B93875A18FE902085">
    <w:name w:val="33C797EE472B4C3B93875A18FE902085"/>
  </w:style>
  <w:style w:type="paragraph" w:customStyle="1" w:styleId="D705B53139144900B009EDAD35C2F757">
    <w:name w:val="D705B53139144900B009EDAD35C2F757"/>
  </w:style>
  <w:style w:type="paragraph" w:customStyle="1" w:styleId="E207531B94B0407B90173122B686FF26">
    <w:name w:val="E207531B94B0407B90173122B686FF26"/>
  </w:style>
  <w:style w:type="paragraph" w:customStyle="1" w:styleId="B55FBF07FDEC442F8D0090FDB4A45770">
    <w:name w:val="B55FBF07FDEC442F8D0090FDB4A45770"/>
  </w:style>
  <w:style w:type="paragraph" w:customStyle="1" w:styleId="3B41047405A24E0E964E5FFF116B47CF">
    <w:name w:val="3B41047405A24E0E964E5FFF116B47CF"/>
  </w:style>
  <w:style w:type="paragraph" w:customStyle="1" w:styleId="7B42D17B1A734919A87B5209F2440E1E">
    <w:name w:val="7B42D17B1A734919A87B5209F2440E1E"/>
  </w:style>
  <w:style w:type="paragraph" w:customStyle="1" w:styleId="02E1B6850A2A459FAB17D000ECC854E4">
    <w:name w:val="02E1B6850A2A459FAB17D000ECC854E4"/>
  </w:style>
  <w:style w:type="paragraph" w:customStyle="1" w:styleId="AB446D21D200481485A1C3D57784F128">
    <w:name w:val="AB446D21D200481485A1C3D57784F128"/>
  </w:style>
  <w:style w:type="paragraph" w:customStyle="1" w:styleId="81DC2A34FEB3416FB22479957A4F77A9">
    <w:name w:val="81DC2A34FEB3416FB22479957A4F77A9"/>
  </w:style>
  <w:style w:type="paragraph" w:customStyle="1" w:styleId="605F5722C4B84FCA877AA7EBBC6FE1F6">
    <w:name w:val="605F5722C4B84FCA877AA7EBBC6FE1F6"/>
  </w:style>
  <w:style w:type="paragraph" w:customStyle="1" w:styleId="3D72E654845448D4BE9C6C3FD27A081F">
    <w:name w:val="3D72E654845448D4BE9C6C3FD27A081F"/>
  </w:style>
  <w:style w:type="paragraph" w:customStyle="1" w:styleId="317F4DD4A0E6406782B372DF65009768">
    <w:name w:val="317F4DD4A0E6406782B372DF65009768"/>
  </w:style>
  <w:style w:type="paragraph" w:customStyle="1" w:styleId="9B11247A1F3B4C0D99A27202A96D6CB8">
    <w:name w:val="9B11247A1F3B4C0D99A27202A96D6CB8"/>
  </w:style>
  <w:style w:type="paragraph" w:customStyle="1" w:styleId="D1B7EDE7B48E453495574DA72C2C8164">
    <w:name w:val="D1B7EDE7B48E453495574DA72C2C8164"/>
  </w:style>
  <w:style w:type="paragraph" w:customStyle="1" w:styleId="6425512D96FC4C48ABE8CC295784318B">
    <w:name w:val="6425512D96FC4C48ABE8CC295784318B"/>
  </w:style>
  <w:style w:type="paragraph" w:customStyle="1" w:styleId="FE9C59554A6C475E86FF375B863DEF41">
    <w:name w:val="FE9C59554A6C475E86FF375B863DEF41"/>
  </w:style>
  <w:style w:type="paragraph" w:customStyle="1" w:styleId="E6BB77497C3943378211F47722794756">
    <w:name w:val="E6BB77497C3943378211F47722794756"/>
  </w:style>
  <w:style w:type="paragraph" w:customStyle="1" w:styleId="76A823B073CE40699B94844BD478507E">
    <w:name w:val="76A823B073CE40699B94844BD478507E"/>
  </w:style>
  <w:style w:type="paragraph" w:customStyle="1" w:styleId="3FD787422BAF4312BA2342424C25286D">
    <w:name w:val="3FD787422BAF4312BA2342424C25286D"/>
  </w:style>
  <w:style w:type="paragraph" w:customStyle="1" w:styleId="98BECE63685B4D589F79F42E23BC3AF0">
    <w:name w:val="98BECE63685B4D589F79F42E23BC3AF0"/>
  </w:style>
  <w:style w:type="paragraph" w:customStyle="1" w:styleId="845B12687F164D7FBB1201AFA820E4B4">
    <w:name w:val="845B12687F164D7FBB1201AFA820E4B4"/>
  </w:style>
  <w:style w:type="paragraph" w:customStyle="1" w:styleId="9D9D95B11A8F4917974D3E36A57B6737">
    <w:name w:val="9D9D95B11A8F4917974D3E36A57B6737"/>
  </w:style>
  <w:style w:type="paragraph" w:customStyle="1" w:styleId="37BF1697A7A74528AEBA2FD434AF4242">
    <w:name w:val="37BF1697A7A74528AEBA2FD434AF4242"/>
  </w:style>
  <w:style w:type="paragraph" w:customStyle="1" w:styleId="FE3767B82A644E82881A7183433083C4">
    <w:name w:val="FE3767B82A644E82881A7183433083C4"/>
  </w:style>
  <w:style w:type="paragraph" w:customStyle="1" w:styleId="7537F9AE5E1B48DFA2FD3FF80E3B736C">
    <w:name w:val="7537F9AE5E1B48DFA2FD3FF80E3B736C"/>
  </w:style>
  <w:style w:type="paragraph" w:customStyle="1" w:styleId="2A9FF2EA5B914DB8BB5EE9F72BF06893">
    <w:name w:val="2A9FF2EA5B914DB8BB5EE9F72BF06893"/>
  </w:style>
  <w:style w:type="paragraph" w:customStyle="1" w:styleId="6DA23543CEA64346A3079D019D9CF5D9">
    <w:name w:val="6DA23543CEA64346A3079D019D9CF5D9"/>
  </w:style>
  <w:style w:type="paragraph" w:customStyle="1" w:styleId="B596D3D91DC94B3DA92760403A9DD101">
    <w:name w:val="B596D3D91DC94B3DA92760403A9DD101"/>
  </w:style>
  <w:style w:type="paragraph" w:customStyle="1" w:styleId="88DF0B78430343C2B5E4CF12704762DD">
    <w:name w:val="88DF0B78430343C2B5E4CF12704762DD"/>
  </w:style>
  <w:style w:type="paragraph" w:customStyle="1" w:styleId="9C7029A9E6E6407B92561D7BDA6086A8">
    <w:name w:val="9C7029A9E6E6407B92561D7BDA6086A8"/>
  </w:style>
  <w:style w:type="paragraph" w:customStyle="1" w:styleId="482C477C60054EEAA657B7379E20368E">
    <w:name w:val="482C477C60054EEAA657B7379E20368E"/>
  </w:style>
  <w:style w:type="paragraph" w:customStyle="1" w:styleId="5663B4F129894E9F8F1EF90E30B4F919">
    <w:name w:val="5663B4F129894E9F8F1EF90E30B4F919"/>
  </w:style>
  <w:style w:type="paragraph" w:customStyle="1" w:styleId="324FA149E91C4BB8A289DD01EB90EF38">
    <w:name w:val="324FA149E91C4BB8A289DD01EB90EF38"/>
  </w:style>
  <w:style w:type="paragraph" w:customStyle="1" w:styleId="909BDE6E0EE34B3F8282FDF174DAB23D">
    <w:name w:val="909BDE6E0EE34B3F8282FDF174DAB23D"/>
  </w:style>
  <w:style w:type="paragraph" w:customStyle="1" w:styleId="3A603069A0A941F6BFB36EF1923414A7">
    <w:name w:val="3A603069A0A941F6BFB36EF1923414A7"/>
  </w:style>
  <w:style w:type="paragraph" w:customStyle="1" w:styleId="5D600DB23B954519BEB77B30D4B13B85">
    <w:name w:val="5D600DB23B954519BEB77B30D4B13B85"/>
  </w:style>
  <w:style w:type="paragraph" w:customStyle="1" w:styleId="EEBEC7A9F4EF4A9A8040F9A34E209919">
    <w:name w:val="EEBEC7A9F4EF4A9A8040F9A34E209919"/>
  </w:style>
  <w:style w:type="paragraph" w:customStyle="1" w:styleId="D3FA6CEE52F44C579843909512E0F4F3">
    <w:name w:val="D3FA6CEE52F44C579843909512E0F4F3"/>
  </w:style>
  <w:style w:type="paragraph" w:customStyle="1" w:styleId="A7947AB3971C48389EB5147030289AD9">
    <w:name w:val="A7947AB3971C48389EB5147030289AD9"/>
  </w:style>
  <w:style w:type="paragraph" w:customStyle="1" w:styleId="9B5F3E4AF826469A8114AFF1A1FAC697">
    <w:name w:val="9B5F3E4AF826469A8114AFF1A1FAC697"/>
  </w:style>
  <w:style w:type="paragraph" w:customStyle="1" w:styleId="1E337B3201F146EFA0EFE55FA6AE8EEB">
    <w:name w:val="1E337B3201F146EFA0EFE55FA6AE8EEB"/>
  </w:style>
  <w:style w:type="paragraph" w:customStyle="1" w:styleId="83BDBC2292C041128E8F94B87E2F951B">
    <w:name w:val="83BDBC2292C041128E8F94B87E2F951B"/>
  </w:style>
  <w:style w:type="paragraph" w:customStyle="1" w:styleId="E851C4E9F6634806961FD4874DC9DE87">
    <w:name w:val="E851C4E9F6634806961FD4874DC9DE87"/>
  </w:style>
  <w:style w:type="paragraph" w:customStyle="1" w:styleId="81061192FCD4428890EF0CDD9BBBF82B">
    <w:name w:val="81061192FCD4428890EF0CDD9BBBF82B"/>
  </w:style>
  <w:style w:type="paragraph" w:customStyle="1" w:styleId="EA5C000E83184080B8F0C29F55AB2201">
    <w:name w:val="EA5C000E83184080B8F0C29F55AB2201"/>
  </w:style>
  <w:style w:type="paragraph" w:customStyle="1" w:styleId="AF512F50D6F545438277E4B5091FCC85">
    <w:name w:val="AF512F50D6F545438277E4B5091FCC85"/>
  </w:style>
  <w:style w:type="paragraph" w:customStyle="1" w:styleId="ED9B2AD73C324E9B86DFF86C5BF1B12C">
    <w:name w:val="ED9B2AD73C324E9B86DFF86C5BF1B12C"/>
  </w:style>
  <w:style w:type="paragraph" w:customStyle="1" w:styleId="189ACEBABF6349FB9DD51F3A53F6EF80">
    <w:name w:val="189ACEBABF6349FB9DD51F3A53F6EF80"/>
  </w:style>
  <w:style w:type="paragraph" w:customStyle="1" w:styleId="A0E15583D07A4F7DA33686E23113FB3D">
    <w:name w:val="A0E15583D07A4F7DA33686E23113FB3D"/>
  </w:style>
  <w:style w:type="paragraph" w:customStyle="1" w:styleId="17EF07FB1F784766B05AAA16EB49661F">
    <w:name w:val="17EF07FB1F784766B05AAA16EB49661F"/>
  </w:style>
  <w:style w:type="paragraph" w:customStyle="1" w:styleId="6ED713884D8449F1936BE424B3EFCF41">
    <w:name w:val="6ED713884D8449F1936BE424B3EFCF41"/>
  </w:style>
  <w:style w:type="paragraph" w:customStyle="1" w:styleId="929F8FC1840D4CC7A4B04E00D4B1E0CC">
    <w:name w:val="929F8FC1840D4CC7A4B04E00D4B1E0CC"/>
  </w:style>
  <w:style w:type="paragraph" w:customStyle="1" w:styleId="7163E57DE4734AF3871DF6BF761F72D5">
    <w:name w:val="7163E57DE4734AF3871DF6BF761F72D5"/>
  </w:style>
  <w:style w:type="paragraph" w:customStyle="1" w:styleId="5D2957FBA1CC4D959C96086F83DF3067">
    <w:name w:val="5D2957FBA1CC4D959C96086F83DF3067"/>
  </w:style>
  <w:style w:type="paragraph" w:customStyle="1" w:styleId="775F54644947405EA030B87377D05D18">
    <w:name w:val="775F54644947405EA030B87377D05D18"/>
  </w:style>
  <w:style w:type="paragraph" w:customStyle="1" w:styleId="BF6F64D8D6BA40DDACAE2775BA5731A8">
    <w:name w:val="BF6F64D8D6BA40DDACAE2775BA5731A8"/>
  </w:style>
  <w:style w:type="paragraph" w:customStyle="1" w:styleId="A890E912DF594FAA86BAA903F2678840">
    <w:name w:val="A890E912DF594FAA86BAA903F2678840"/>
  </w:style>
  <w:style w:type="paragraph" w:customStyle="1" w:styleId="DA18ADE5A8434A6FAE1D47635E5D40BA">
    <w:name w:val="DA18ADE5A8434A6FAE1D47635E5D40BA"/>
  </w:style>
  <w:style w:type="paragraph" w:customStyle="1" w:styleId="F3801308CE3846D2BC668DFEC70B7BDF">
    <w:name w:val="F3801308CE3846D2BC668DFEC70B7BDF"/>
  </w:style>
  <w:style w:type="paragraph" w:customStyle="1" w:styleId="59C010758AF4457CB452A11971AC48EC">
    <w:name w:val="59C010758AF4457CB452A11971AC48EC"/>
  </w:style>
  <w:style w:type="paragraph" w:customStyle="1" w:styleId="18D35FBA3945472EAAFEE1FAB9F98A3C">
    <w:name w:val="18D35FBA3945472EAAFEE1FAB9F98A3C"/>
  </w:style>
  <w:style w:type="paragraph" w:customStyle="1" w:styleId="D2DA3520B9B74F8BB44F52BDECB30CE6">
    <w:name w:val="D2DA3520B9B74F8BB44F52BDECB30CE6"/>
  </w:style>
  <w:style w:type="paragraph" w:customStyle="1" w:styleId="10580BDB9BA9483EB494C1DCCD8565D5">
    <w:name w:val="10580BDB9BA9483EB494C1DCCD8565D5"/>
  </w:style>
  <w:style w:type="paragraph" w:customStyle="1" w:styleId="CA0BB130C2F0462DA30FDCA6A3C0027E">
    <w:name w:val="CA0BB130C2F0462DA30FDCA6A3C0027E"/>
  </w:style>
  <w:style w:type="paragraph" w:customStyle="1" w:styleId="22D356B39E0B4461B44C11CEA91BBC8B">
    <w:name w:val="22D356B39E0B4461B44C11CEA91BBC8B"/>
  </w:style>
  <w:style w:type="paragraph" w:customStyle="1" w:styleId="FC79297344144F6BB1A8B0CA09DB9878">
    <w:name w:val="FC79297344144F6BB1A8B0CA09DB9878"/>
  </w:style>
  <w:style w:type="paragraph" w:customStyle="1" w:styleId="66F1C43874FE40C49BA87355E4B4DCFB">
    <w:name w:val="66F1C43874FE40C49BA87355E4B4DCFB"/>
  </w:style>
  <w:style w:type="paragraph" w:customStyle="1" w:styleId="84183210BDA64AEE847450D49C9CDE11">
    <w:name w:val="84183210BDA64AEE847450D49C9CDE11"/>
  </w:style>
  <w:style w:type="paragraph" w:customStyle="1" w:styleId="B67D253AEBA74ABAB36CB0FBB4443599">
    <w:name w:val="B67D253AEBA74ABAB36CB0FBB4443599"/>
  </w:style>
  <w:style w:type="paragraph" w:customStyle="1" w:styleId="996A213E5A764A0296D724B5351708A0">
    <w:name w:val="996A213E5A764A0296D724B5351708A0"/>
  </w:style>
  <w:style w:type="paragraph" w:customStyle="1" w:styleId="F12BA351E0AF453FB6EAF20DDB93A236">
    <w:name w:val="F12BA351E0AF453FB6EAF20DDB93A236"/>
  </w:style>
  <w:style w:type="paragraph" w:customStyle="1" w:styleId="54E519E9181D4A3C9F10746D73392645">
    <w:name w:val="54E519E9181D4A3C9F10746D73392645"/>
  </w:style>
  <w:style w:type="paragraph" w:customStyle="1" w:styleId="CF86D2F4E24E40C4994B9D371EDD115A">
    <w:name w:val="CF86D2F4E24E40C4994B9D371EDD115A"/>
  </w:style>
  <w:style w:type="paragraph" w:customStyle="1" w:styleId="5AF76487257D45C191FF1BCED6DF54A7">
    <w:name w:val="5AF76487257D45C191FF1BCED6DF54A7"/>
  </w:style>
  <w:style w:type="paragraph" w:customStyle="1" w:styleId="770C7B9082884DCE92D4A8C15D5866D7">
    <w:name w:val="770C7B9082884DCE92D4A8C15D5866D7"/>
  </w:style>
  <w:style w:type="paragraph" w:customStyle="1" w:styleId="733022F7718B48F5A14BCEE33DDD8A08">
    <w:name w:val="733022F7718B48F5A14BCEE33DDD8A08"/>
  </w:style>
  <w:style w:type="paragraph" w:customStyle="1" w:styleId="87D5DA35D0BC4E048B93A547DBF456F6">
    <w:name w:val="87D5DA35D0BC4E048B93A547DBF456F6"/>
  </w:style>
  <w:style w:type="paragraph" w:customStyle="1" w:styleId="3CB8184D8F2141149D90D8D3771F4D17">
    <w:name w:val="3CB8184D8F2141149D90D8D3771F4D17"/>
  </w:style>
  <w:style w:type="paragraph" w:customStyle="1" w:styleId="A907DAD4013747C0B0C950FBBB6E9832">
    <w:name w:val="A907DAD4013747C0B0C950FBBB6E9832"/>
  </w:style>
  <w:style w:type="paragraph" w:customStyle="1" w:styleId="4E15DED10FC940FC9EDF771118F319F3">
    <w:name w:val="4E15DED10FC940FC9EDF771118F319F3"/>
  </w:style>
  <w:style w:type="paragraph" w:customStyle="1" w:styleId="0A221AD0A3904428AAD3DF7674188D22">
    <w:name w:val="0A221AD0A3904428AAD3DF7674188D22"/>
  </w:style>
  <w:style w:type="paragraph" w:customStyle="1" w:styleId="E1D2EC189D2F4C34A4AE242A532862BF">
    <w:name w:val="E1D2EC189D2F4C34A4AE242A532862BF"/>
  </w:style>
  <w:style w:type="paragraph" w:customStyle="1" w:styleId="FB78F0C3C0D74BE69DB1E9C96315B8CC">
    <w:name w:val="FB78F0C3C0D74BE69DB1E9C96315B8CC"/>
  </w:style>
  <w:style w:type="paragraph" w:customStyle="1" w:styleId="2C4AAEBA98104BD69DC3A6CB6BFE75DB">
    <w:name w:val="2C4AAEBA98104BD69DC3A6CB6BFE75DB"/>
  </w:style>
  <w:style w:type="paragraph" w:customStyle="1" w:styleId="AA2B83E29F194D40A5B9E0C0543DB658">
    <w:name w:val="AA2B83E29F194D40A5B9E0C0543DB658"/>
  </w:style>
  <w:style w:type="paragraph" w:customStyle="1" w:styleId="36020826D1BF44DE8C559DB363E19DA4">
    <w:name w:val="36020826D1BF44DE8C559DB363E19DA4"/>
  </w:style>
  <w:style w:type="paragraph" w:customStyle="1" w:styleId="A4DDB7FEFCA542D1B035EC0ACE40AE9B">
    <w:name w:val="A4DDB7FEFCA542D1B035EC0ACE40AE9B"/>
  </w:style>
  <w:style w:type="paragraph" w:customStyle="1" w:styleId="4DBE85D58F7C454088009ED8BF932D79">
    <w:name w:val="4DBE85D58F7C454088009ED8BF932D79"/>
  </w:style>
  <w:style w:type="paragraph" w:customStyle="1" w:styleId="4D776E1E151843AE8B5DD015A9B4860F">
    <w:name w:val="4D776E1E151843AE8B5DD015A9B4860F"/>
  </w:style>
  <w:style w:type="paragraph" w:customStyle="1" w:styleId="DBCBD1561F424BC5B0B3BAB9D4604285">
    <w:name w:val="DBCBD1561F424BC5B0B3BAB9D4604285"/>
  </w:style>
  <w:style w:type="paragraph" w:customStyle="1" w:styleId="4AD75346D7764106A536076EDD7DCDD7">
    <w:name w:val="4AD75346D7764106A536076EDD7DCDD7"/>
  </w:style>
  <w:style w:type="paragraph" w:customStyle="1" w:styleId="6AE658D0B12B4E24B2490BEB363CD29A">
    <w:name w:val="6AE658D0B12B4E24B2490BEB363CD29A"/>
  </w:style>
  <w:style w:type="paragraph" w:customStyle="1" w:styleId="759CFA2D3EF342DF8224F8973882F41E">
    <w:name w:val="759CFA2D3EF342DF8224F8973882F41E"/>
  </w:style>
  <w:style w:type="paragraph" w:customStyle="1" w:styleId="82C4EBA3E9BF4CA8B9E6A44C1653DDA4">
    <w:name w:val="82C4EBA3E9BF4CA8B9E6A44C1653DDA4"/>
  </w:style>
  <w:style w:type="paragraph" w:customStyle="1" w:styleId="62643C86EA244A7882684235F1A64238">
    <w:name w:val="62643C86EA244A7882684235F1A64238"/>
  </w:style>
  <w:style w:type="paragraph" w:customStyle="1" w:styleId="49DA85E1E51644559F07CD71AE245244">
    <w:name w:val="49DA85E1E51644559F07CD71AE245244"/>
  </w:style>
  <w:style w:type="paragraph" w:customStyle="1" w:styleId="B6396186FE2845D68E9571F77AD81976">
    <w:name w:val="B6396186FE2845D68E9571F77AD81976"/>
  </w:style>
  <w:style w:type="paragraph" w:customStyle="1" w:styleId="D258814E2B8A42F7A8F16131A43D5E37">
    <w:name w:val="D258814E2B8A42F7A8F16131A43D5E37"/>
  </w:style>
  <w:style w:type="paragraph" w:customStyle="1" w:styleId="76AE941AC2244F8D933F966994D32158">
    <w:name w:val="76AE941AC2244F8D933F966994D32158"/>
  </w:style>
  <w:style w:type="paragraph" w:customStyle="1" w:styleId="11248DAF2FA34774B0AEF333533B6656">
    <w:name w:val="11248DAF2FA34774B0AEF333533B6656"/>
  </w:style>
  <w:style w:type="paragraph" w:customStyle="1" w:styleId="52615B0267C64E428A556B4D51840446">
    <w:name w:val="52615B0267C64E428A556B4D51840446"/>
  </w:style>
  <w:style w:type="paragraph" w:customStyle="1" w:styleId="BCA6A96D55804627A446BE4DDC0C15F6">
    <w:name w:val="BCA6A96D55804627A446BE4DDC0C15F6"/>
  </w:style>
  <w:style w:type="paragraph" w:customStyle="1" w:styleId="955A81E567C24D14840094D431790DA2">
    <w:name w:val="955A81E567C24D14840094D431790DA2"/>
  </w:style>
  <w:style w:type="paragraph" w:customStyle="1" w:styleId="103A72BCE5D94FCAB5DFF436B16DF877">
    <w:name w:val="103A72BCE5D94FCAB5DFF436B16DF877"/>
  </w:style>
  <w:style w:type="paragraph" w:customStyle="1" w:styleId="F615C4EDB9184F1BA7975581A9392110">
    <w:name w:val="F615C4EDB9184F1BA7975581A9392110"/>
  </w:style>
  <w:style w:type="paragraph" w:customStyle="1" w:styleId="6358BF2188764962B61E28230560F89A">
    <w:name w:val="6358BF2188764962B61E28230560F89A"/>
  </w:style>
  <w:style w:type="paragraph" w:customStyle="1" w:styleId="74FC9C5FAFD04EA48F0ED6AC61BFB9B2">
    <w:name w:val="74FC9C5FAFD04EA48F0ED6AC61BFB9B2"/>
  </w:style>
  <w:style w:type="paragraph" w:customStyle="1" w:styleId="3194AE7570B74804B0320B0E21363EEA">
    <w:name w:val="3194AE7570B74804B0320B0E21363EEA"/>
  </w:style>
  <w:style w:type="paragraph" w:customStyle="1" w:styleId="DC535E92028C46AEBE00F1D3217A5851">
    <w:name w:val="DC535E92028C46AEBE00F1D3217A5851"/>
  </w:style>
  <w:style w:type="paragraph" w:customStyle="1" w:styleId="15AE6078D68B405CA013CCB28C9BDEC3">
    <w:name w:val="15AE6078D68B405CA013CCB28C9BDEC3"/>
  </w:style>
  <w:style w:type="paragraph" w:customStyle="1" w:styleId="A12AFD5A24CF4B73A0BEB60C29EE22DA">
    <w:name w:val="A12AFD5A24CF4B73A0BEB60C29EE22DA"/>
  </w:style>
  <w:style w:type="paragraph" w:customStyle="1" w:styleId="899FF3FE722347269D12F888C749F526">
    <w:name w:val="899FF3FE722347269D12F888C749F526"/>
  </w:style>
  <w:style w:type="paragraph" w:customStyle="1" w:styleId="98BEA0FD8173416482AAFD78A48BD1FA">
    <w:name w:val="98BEA0FD8173416482AAFD78A48BD1FA"/>
  </w:style>
  <w:style w:type="paragraph" w:customStyle="1" w:styleId="0A3C241246E84BD5ADCAFE7A731DCC32">
    <w:name w:val="0A3C241246E84BD5ADCAFE7A731DCC32"/>
  </w:style>
  <w:style w:type="paragraph" w:customStyle="1" w:styleId="14149BA82A484A2F9C0605E27104BFB3">
    <w:name w:val="14149BA82A484A2F9C0605E27104BFB3"/>
  </w:style>
  <w:style w:type="paragraph" w:customStyle="1" w:styleId="73318C80FBB84E9695BC1799150D711C">
    <w:name w:val="73318C80FBB84E9695BC1799150D711C"/>
  </w:style>
  <w:style w:type="paragraph" w:customStyle="1" w:styleId="A4EC6D05A6DB4795A640B54E68017642">
    <w:name w:val="A4EC6D05A6DB4795A640B54E68017642"/>
  </w:style>
  <w:style w:type="paragraph" w:customStyle="1" w:styleId="86412933A73B4033A84348AB7B0C556A">
    <w:name w:val="86412933A73B4033A84348AB7B0C556A"/>
  </w:style>
  <w:style w:type="paragraph" w:customStyle="1" w:styleId="DB29DE6B21D6488B8AF2E0224A17DFD1">
    <w:name w:val="DB29DE6B21D6488B8AF2E0224A17DFD1"/>
  </w:style>
  <w:style w:type="paragraph" w:customStyle="1" w:styleId="51D35841D77D4658B2C654C67B16E4EE">
    <w:name w:val="51D35841D77D4658B2C654C67B16E4EE"/>
  </w:style>
  <w:style w:type="paragraph" w:customStyle="1" w:styleId="CE42F7F2ECB84F9C9F8B3B96DE001BB7">
    <w:name w:val="CE42F7F2ECB84F9C9F8B3B96DE001BB7"/>
  </w:style>
  <w:style w:type="paragraph" w:customStyle="1" w:styleId="B19532270A564BEFAAE4B5FEBCE877A0">
    <w:name w:val="B19532270A564BEFAAE4B5FEBCE877A0"/>
  </w:style>
  <w:style w:type="paragraph" w:customStyle="1" w:styleId="8CA97F7C10054315B0DB7E1D9DEEC075">
    <w:name w:val="8CA97F7C10054315B0DB7E1D9DEEC075"/>
  </w:style>
  <w:style w:type="paragraph" w:customStyle="1" w:styleId="EDA04ECA97D1476B8D1CFD9B11D09657">
    <w:name w:val="EDA04ECA97D1476B8D1CFD9B11D09657"/>
  </w:style>
  <w:style w:type="paragraph" w:customStyle="1" w:styleId="66E9FC86AB5F4A988689E47D804A25BA">
    <w:name w:val="66E9FC86AB5F4A988689E47D804A25BA"/>
  </w:style>
  <w:style w:type="paragraph" w:customStyle="1" w:styleId="FE5F9DDD33D443108AC60FA9B923CFD5">
    <w:name w:val="FE5F9DDD33D443108AC60FA9B923CFD5"/>
  </w:style>
  <w:style w:type="paragraph" w:customStyle="1" w:styleId="2B7B20FF6D824C74B72FBCDDCA4B66FB">
    <w:name w:val="2B7B20FF6D824C74B72FBCDDCA4B66FB"/>
  </w:style>
  <w:style w:type="paragraph" w:customStyle="1" w:styleId="42E937F743A44E06A2AAEDC643CEF7CD">
    <w:name w:val="42E937F743A44E06A2AAEDC643CEF7CD"/>
  </w:style>
  <w:style w:type="paragraph" w:customStyle="1" w:styleId="636D810E509E4340B603448401120424">
    <w:name w:val="636D810E509E4340B603448401120424"/>
  </w:style>
  <w:style w:type="paragraph" w:customStyle="1" w:styleId="CBD460D9A88743DDAB19B52DE70E2AB0">
    <w:name w:val="CBD460D9A88743DDAB19B52DE70E2AB0"/>
  </w:style>
  <w:style w:type="paragraph" w:customStyle="1" w:styleId="AE7BA8645AEA41BDB27F04617E12B5E5">
    <w:name w:val="AE7BA8645AEA41BDB27F04617E12B5E5"/>
  </w:style>
  <w:style w:type="paragraph" w:customStyle="1" w:styleId="5DB96878427E4C38A03EA4D8A27FF690">
    <w:name w:val="5DB96878427E4C38A03EA4D8A27FF690"/>
  </w:style>
  <w:style w:type="paragraph" w:customStyle="1" w:styleId="7106835EFE9240DFA64A26A7961EFBD1">
    <w:name w:val="7106835EFE9240DFA64A26A7961EFBD1"/>
  </w:style>
  <w:style w:type="paragraph" w:customStyle="1" w:styleId="E74B9A623B6742C088C7652D51BB80B2">
    <w:name w:val="E74B9A623B6742C088C7652D51BB80B2"/>
  </w:style>
  <w:style w:type="paragraph" w:customStyle="1" w:styleId="472304E009C24EB79BC0E1FD1BE2D7EE">
    <w:name w:val="472304E009C24EB79BC0E1FD1BE2D7EE"/>
  </w:style>
  <w:style w:type="paragraph" w:customStyle="1" w:styleId="4AEFFF0AB7EE467FBB4D3203E9B9A500">
    <w:name w:val="4AEFFF0AB7EE467FBB4D3203E9B9A500"/>
  </w:style>
  <w:style w:type="paragraph" w:customStyle="1" w:styleId="495C8208174D411A844E7E41DB98EB5A">
    <w:name w:val="495C8208174D411A844E7E41DB98EB5A"/>
  </w:style>
  <w:style w:type="paragraph" w:customStyle="1" w:styleId="14F5B43C8EA940BCAC8FC616CF9B2F6C">
    <w:name w:val="14F5B43C8EA940BCAC8FC616CF9B2F6C"/>
  </w:style>
  <w:style w:type="paragraph" w:customStyle="1" w:styleId="5EEF5D55133146878BC7A7EB5B3C83C0">
    <w:name w:val="5EEF5D55133146878BC7A7EB5B3C83C0"/>
  </w:style>
  <w:style w:type="paragraph" w:customStyle="1" w:styleId="E76322761CDD4668953E899CB71BD137">
    <w:name w:val="E76322761CDD4668953E899CB71BD137"/>
  </w:style>
  <w:style w:type="paragraph" w:customStyle="1" w:styleId="5B8C2805A10843779B8CA20D66B2BD99">
    <w:name w:val="5B8C2805A10843779B8CA20D66B2BD99"/>
  </w:style>
  <w:style w:type="paragraph" w:customStyle="1" w:styleId="738C070C139C4DC281EB4D578F10A587">
    <w:name w:val="738C070C139C4DC281EB4D578F10A587"/>
  </w:style>
  <w:style w:type="paragraph" w:customStyle="1" w:styleId="BE7D9E1BFDE647DD966040913786E09F">
    <w:name w:val="BE7D9E1BFDE647DD966040913786E09F"/>
  </w:style>
  <w:style w:type="paragraph" w:customStyle="1" w:styleId="A7848C0202844673ADA87E45455805BD">
    <w:name w:val="A7848C0202844673ADA87E45455805BD"/>
  </w:style>
  <w:style w:type="paragraph" w:customStyle="1" w:styleId="86C7A194E3854F13AEA095F66FE959D5">
    <w:name w:val="86C7A194E3854F13AEA095F66FE959D5"/>
  </w:style>
  <w:style w:type="paragraph" w:customStyle="1" w:styleId="0A8C5A04257A4F118AD6E50A2059D1E1">
    <w:name w:val="0A8C5A04257A4F118AD6E50A2059D1E1"/>
  </w:style>
  <w:style w:type="paragraph" w:customStyle="1" w:styleId="87B765BCF1EB442BBC0AA8659B2074AE">
    <w:name w:val="87B765BCF1EB442BBC0AA8659B2074AE"/>
  </w:style>
  <w:style w:type="paragraph" w:customStyle="1" w:styleId="254DD2C6CF864A21BB55B7F62E709303">
    <w:name w:val="254DD2C6CF864A21BB55B7F62E709303"/>
  </w:style>
  <w:style w:type="paragraph" w:customStyle="1" w:styleId="560FCB6E26764B45AA15B113E51394D8">
    <w:name w:val="560FCB6E26764B45AA15B113E51394D8"/>
  </w:style>
  <w:style w:type="paragraph" w:customStyle="1" w:styleId="39B5762C9F024DFA805C5F3CF27B00B8">
    <w:name w:val="39B5762C9F024DFA805C5F3CF27B00B8"/>
  </w:style>
  <w:style w:type="paragraph" w:customStyle="1" w:styleId="38C64B03822F4902BE254AD71B87919B">
    <w:name w:val="38C64B03822F4902BE254AD71B87919B"/>
  </w:style>
  <w:style w:type="paragraph" w:customStyle="1" w:styleId="17235F3D46104BABB4753EDBD33851A8">
    <w:name w:val="17235F3D46104BABB4753EDBD33851A8"/>
  </w:style>
  <w:style w:type="paragraph" w:customStyle="1" w:styleId="5CD2881B1CA946B993F268353CF782C5">
    <w:name w:val="5CD2881B1CA946B993F268353CF782C5"/>
  </w:style>
  <w:style w:type="paragraph" w:customStyle="1" w:styleId="1BB63328A1A448F7A7CFA57599266741">
    <w:name w:val="1BB63328A1A448F7A7CFA57599266741"/>
  </w:style>
  <w:style w:type="paragraph" w:customStyle="1" w:styleId="B418CF1B3DF445F89D03DA090616AE15">
    <w:name w:val="B418CF1B3DF445F89D03DA090616AE15"/>
  </w:style>
  <w:style w:type="paragraph" w:customStyle="1" w:styleId="F0E6432DE8DA438ABAB6F410BC39787B">
    <w:name w:val="F0E6432DE8DA438ABAB6F410BC39787B"/>
  </w:style>
  <w:style w:type="paragraph" w:customStyle="1" w:styleId="CD3FCF3FC79F4A5E8D29BB813545D71F">
    <w:name w:val="CD3FCF3FC79F4A5E8D29BB813545D71F"/>
  </w:style>
  <w:style w:type="paragraph" w:customStyle="1" w:styleId="9AD9655BEED544558B3E9C0F79457918">
    <w:name w:val="9AD9655BEED544558B3E9C0F79457918"/>
  </w:style>
  <w:style w:type="paragraph" w:customStyle="1" w:styleId="1CE251ACE7014E078B9F4F8E3EEABCEB">
    <w:name w:val="1CE251ACE7014E078B9F4F8E3EEABCEB"/>
  </w:style>
  <w:style w:type="paragraph" w:customStyle="1" w:styleId="C5268C582B7041C4B31052B5A9EC52A2">
    <w:name w:val="C5268C582B7041C4B31052B5A9EC52A2"/>
  </w:style>
  <w:style w:type="paragraph" w:customStyle="1" w:styleId="61C4B9E6F4FE4366999FBBED8F517CDF">
    <w:name w:val="61C4B9E6F4FE4366999FBBED8F517CDF"/>
  </w:style>
  <w:style w:type="paragraph" w:customStyle="1" w:styleId="B52B318C22F947B591364F25D8D29427">
    <w:name w:val="B52B318C22F947B591364F25D8D29427"/>
  </w:style>
  <w:style w:type="paragraph" w:customStyle="1" w:styleId="768A72CAE58F463A8BD581C83F245C57">
    <w:name w:val="768A72CAE58F463A8BD581C83F245C57"/>
  </w:style>
  <w:style w:type="paragraph" w:customStyle="1" w:styleId="4F73B68DA4B54CCEA15A7957EC723E30">
    <w:name w:val="4F73B68DA4B54CCEA15A7957EC723E30"/>
  </w:style>
  <w:style w:type="paragraph" w:customStyle="1" w:styleId="B5F796B0E02A4DE9BB13C4A2D7E3050C">
    <w:name w:val="B5F796B0E02A4DE9BB13C4A2D7E3050C"/>
  </w:style>
  <w:style w:type="paragraph" w:customStyle="1" w:styleId="94995491D3F1486F9981007B6CA2BF0F">
    <w:name w:val="94995491D3F1486F9981007B6CA2BF0F"/>
  </w:style>
  <w:style w:type="paragraph" w:customStyle="1" w:styleId="CD0A3508A5134F1C8985FE5DDA0A8507">
    <w:name w:val="CD0A3508A5134F1C8985FE5DDA0A8507"/>
  </w:style>
  <w:style w:type="paragraph" w:customStyle="1" w:styleId="AC9F16146E7543FAB0A6D56C04247541">
    <w:name w:val="AC9F16146E7543FAB0A6D56C04247541"/>
  </w:style>
  <w:style w:type="paragraph" w:customStyle="1" w:styleId="D31280DD4EC1409BB490B6DDA0F5DF6B">
    <w:name w:val="D31280DD4EC1409BB490B6DDA0F5DF6B"/>
  </w:style>
  <w:style w:type="paragraph" w:customStyle="1" w:styleId="9B5822168D1A48929B7F4D9988B2AA54">
    <w:name w:val="9B5822168D1A48929B7F4D9988B2AA54"/>
  </w:style>
  <w:style w:type="paragraph" w:customStyle="1" w:styleId="69AA24F92BAD45CAB0D762E416026035">
    <w:name w:val="69AA24F92BAD45CAB0D762E416026035"/>
  </w:style>
  <w:style w:type="paragraph" w:customStyle="1" w:styleId="3C28CE7ED2854D92A5F736393AA56A94">
    <w:name w:val="3C28CE7ED2854D92A5F736393AA56A94"/>
  </w:style>
  <w:style w:type="paragraph" w:customStyle="1" w:styleId="E70A3CB00CCE4328BCAADD55CC56AF54">
    <w:name w:val="E70A3CB00CCE4328BCAADD55CC56AF54"/>
  </w:style>
  <w:style w:type="paragraph" w:customStyle="1" w:styleId="F697C5541F0440BEB072EA7B4F3BAC88">
    <w:name w:val="F697C5541F0440BEB072EA7B4F3BAC88"/>
  </w:style>
  <w:style w:type="paragraph" w:customStyle="1" w:styleId="53A8E3000EDD4805A518B3CC470CAFF6">
    <w:name w:val="53A8E3000EDD4805A518B3CC470CAFF6"/>
  </w:style>
  <w:style w:type="paragraph" w:customStyle="1" w:styleId="D4915802EE8E4AF58B9127EA08B1D530">
    <w:name w:val="D4915802EE8E4AF58B9127EA08B1D530"/>
  </w:style>
  <w:style w:type="paragraph" w:customStyle="1" w:styleId="385F7A9C32BC42F2A04186CC03619ABD">
    <w:name w:val="385F7A9C32BC42F2A04186CC03619ABD"/>
  </w:style>
  <w:style w:type="paragraph" w:customStyle="1" w:styleId="FCA00E17417B4DA38BA35A171AF44D25">
    <w:name w:val="FCA00E17417B4DA38BA35A171AF44D25"/>
  </w:style>
  <w:style w:type="paragraph" w:customStyle="1" w:styleId="16DC883B40D04B9598B72E85AB856063">
    <w:name w:val="16DC883B40D04B9598B72E85AB856063"/>
  </w:style>
  <w:style w:type="paragraph" w:customStyle="1" w:styleId="79227DC216A44098AF9C44C03AE5EDD9">
    <w:name w:val="79227DC216A44098AF9C44C03AE5EDD9"/>
  </w:style>
  <w:style w:type="paragraph" w:customStyle="1" w:styleId="43B896CAA9DF43C5B1BB68685BDCF697">
    <w:name w:val="43B896CAA9DF43C5B1BB68685BDCF697"/>
  </w:style>
  <w:style w:type="paragraph" w:customStyle="1" w:styleId="197896BA88E74157A33FA4987F588D43">
    <w:name w:val="197896BA88E74157A33FA4987F588D43"/>
  </w:style>
  <w:style w:type="paragraph" w:customStyle="1" w:styleId="9A9E9A90D1424D80A148867AFF59C1DB">
    <w:name w:val="9A9E9A90D1424D80A148867AFF59C1DB"/>
  </w:style>
  <w:style w:type="paragraph" w:customStyle="1" w:styleId="1B38123E022B4606ABD77CCD916907B5">
    <w:name w:val="1B38123E022B4606ABD77CCD916907B5"/>
  </w:style>
  <w:style w:type="paragraph" w:customStyle="1" w:styleId="DBC65EC08D8F40EE8F8E8A587699CD19">
    <w:name w:val="DBC65EC08D8F40EE8F8E8A587699CD19"/>
  </w:style>
  <w:style w:type="paragraph" w:customStyle="1" w:styleId="50CD9B6ABDE14CC2BD4F4F0F48DFBF80">
    <w:name w:val="50CD9B6ABDE14CC2BD4F4F0F48DFBF80"/>
  </w:style>
  <w:style w:type="paragraph" w:customStyle="1" w:styleId="CD451E48FA744310A62B3CDB8169472A">
    <w:name w:val="CD451E48FA744310A62B3CDB8169472A"/>
  </w:style>
  <w:style w:type="paragraph" w:customStyle="1" w:styleId="CE2AB34B0F7F4E3EBFDFAB129EA42962">
    <w:name w:val="CE2AB34B0F7F4E3EBFDFAB129EA42962"/>
  </w:style>
  <w:style w:type="paragraph" w:customStyle="1" w:styleId="2A362132EC224D918D4997A0AB0BC62D">
    <w:name w:val="2A362132EC224D918D4997A0AB0BC62D"/>
  </w:style>
  <w:style w:type="paragraph" w:customStyle="1" w:styleId="C49E9B8068C549C798D3E043DD21FE70">
    <w:name w:val="C49E9B8068C549C798D3E043DD21FE70"/>
  </w:style>
  <w:style w:type="paragraph" w:customStyle="1" w:styleId="7E65D94C0D174E2C8FA6E5DC529E9857">
    <w:name w:val="7E65D94C0D174E2C8FA6E5DC529E9857"/>
  </w:style>
  <w:style w:type="paragraph" w:customStyle="1" w:styleId="A40011D8AB3C4E5086C67C83F75B0245">
    <w:name w:val="A40011D8AB3C4E5086C67C83F75B0245"/>
  </w:style>
  <w:style w:type="paragraph" w:customStyle="1" w:styleId="BB8C40BE2C7B4078BA58DC4F624D848B">
    <w:name w:val="BB8C40BE2C7B4078BA58DC4F624D848B"/>
  </w:style>
  <w:style w:type="paragraph" w:customStyle="1" w:styleId="CAA01C67C27244899A82BCAC9A10C9BE">
    <w:name w:val="CAA01C67C27244899A82BCAC9A10C9BE"/>
  </w:style>
  <w:style w:type="paragraph" w:customStyle="1" w:styleId="536449A8751D45479CDAAB2079294DF3">
    <w:name w:val="536449A8751D45479CDAAB2079294DF3"/>
  </w:style>
  <w:style w:type="paragraph" w:customStyle="1" w:styleId="EA06736062414D778C74D9282C9CC64F">
    <w:name w:val="EA06736062414D778C74D9282C9CC64F"/>
  </w:style>
  <w:style w:type="paragraph" w:customStyle="1" w:styleId="57A457CC9A0D463D87768CB79CD07EE9">
    <w:name w:val="57A457CC9A0D463D87768CB79CD07EE9"/>
  </w:style>
  <w:style w:type="paragraph" w:customStyle="1" w:styleId="FCF5ADAE6F384F99B85305F5A4E9689C">
    <w:name w:val="FCF5ADAE6F384F99B85305F5A4E9689C"/>
  </w:style>
  <w:style w:type="paragraph" w:customStyle="1" w:styleId="30849A7A439E43118077B8E01377BC11">
    <w:name w:val="30849A7A439E43118077B8E01377BC11"/>
  </w:style>
  <w:style w:type="paragraph" w:customStyle="1" w:styleId="40EEC3AADC014EB2B9BE05A5E6FB7976">
    <w:name w:val="40EEC3AADC014EB2B9BE05A5E6FB7976"/>
  </w:style>
  <w:style w:type="paragraph" w:customStyle="1" w:styleId="4F66D010E57F430DAB13F9FF6B17CAC2">
    <w:name w:val="4F66D010E57F430DAB13F9FF6B17CAC2"/>
  </w:style>
  <w:style w:type="paragraph" w:customStyle="1" w:styleId="81EDC6B7A9854BD99D9AF088D857C9C9">
    <w:name w:val="81EDC6B7A9854BD99D9AF088D857C9C9"/>
  </w:style>
  <w:style w:type="paragraph" w:customStyle="1" w:styleId="E610CAE7823A42C38173DD20F36CA052">
    <w:name w:val="E610CAE7823A42C38173DD20F36CA052"/>
  </w:style>
  <w:style w:type="paragraph" w:customStyle="1" w:styleId="117AA13168714682AA01FF0E8129F02A">
    <w:name w:val="117AA13168714682AA01FF0E8129F02A"/>
  </w:style>
  <w:style w:type="paragraph" w:customStyle="1" w:styleId="FE2534ACAD9E434398C633C2B9476D89">
    <w:name w:val="FE2534ACAD9E434398C633C2B9476D89"/>
  </w:style>
  <w:style w:type="paragraph" w:customStyle="1" w:styleId="84597C3985CE4E4FB7F620FDB6C9CD4C">
    <w:name w:val="84597C3985CE4E4FB7F620FDB6C9CD4C"/>
  </w:style>
  <w:style w:type="paragraph" w:customStyle="1" w:styleId="E64C2935107343648082BD34A69E9133">
    <w:name w:val="E64C2935107343648082BD34A69E9133"/>
  </w:style>
  <w:style w:type="paragraph" w:customStyle="1" w:styleId="6CD0CF37891F405E8DCCB0B431A4CD6E">
    <w:name w:val="6CD0CF37891F405E8DCCB0B431A4CD6E"/>
  </w:style>
  <w:style w:type="paragraph" w:customStyle="1" w:styleId="6BC21EFA62CD4030902CAF07A1836287">
    <w:name w:val="6BC21EFA62CD4030902CAF07A1836287"/>
  </w:style>
  <w:style w:type="paragraph" w:customStyle="1" w:styleId="74B928F214154AF7821074B26E576839">
    <w:name w:val="74B928F214154AF7821074B26E576839"/>
  </w:style>
  <w:style w:type="paragraph" w:customStyle="1" w:styleId="B6038B7C82154200BAB149FF13488D3B">
    <w:name w:val="B6038B7C82154200BAB149FF13488D3B"/>
  </w:style>
  <w:style w:type="paragraph" w:customStyle="1" w:styleId="0A5D7A32C3104C4981F7C0EDBC3325F6">
    <w:name w:val="0A5D7A32C3104C4981F7C0EDBC3325F6"/>
  </w:style>
  <w:style w:type="paragraph" w:customStyle="1" w:styleId="F973131EFBE84033B97BC9AC61903695">
    <w:name w:val="F973131EFBE84033B97BC9AC61903695"/>
  </w:style>
  <w:style w:type="paragraph" w:customStyle="1" w:styleId="3072CD9EB6A845F5921D78BED5854207">
    <w:name w:val="3072CD9EB6A845F5921D78BED5854207"/>
  </w:style>
  <w:style w:type="paragraph" w:customStyle="1" w:styleId="6297B2678EB7492FABD572B7EA6BBD66">
    <w:name w:val="6297B2678EB7492FABD572B7EA6BBD66"/>
  </w:style>
  <w:style w:type="paragraph" w:customStyle="1" w:styleId="7FB4001C95EC425D95BABE46D23117D7">
    <w:name w:val="7FB4001C95EC425D95BABE46D23117D7"/>
  </w:style>
  <w:style w:type="paragraph" w:customStyle="1" w:styleId="E65EC14AADC347B78A21EEA5C3CA8A12">
    <w:name w:val="E65EC14AADC347B78A21EEA5C3CA8A12"/>
  </w:style>
  <w:style w:type="paragraph" w:customStyle="1" w:styleId="10A892A1FCB9473F8357A1360D9F576E">
    <w:name w:val="10A892A1FCB9473F8357A1360D9F576E"/>
  </w:style>
  <w:style w:type="paragraph" w:customStyle="1" w:styleId="AADBF12D744D4F56B37453DDEA0380A9">
    <w:name w:val="AADBF12D744D4F56B37453DDEA0380A9"/>
  </w:style>
  <w:style w:type="paragraph" w:customStyle="1" w:styleId="61325848CC464071B7B194E60E4D9751">
    <w:name w:val="61325848CC464071B7B194E60E4D9751"/>
  </w:style>
  <w:style w:type="paragraph" w:customStyle="1" w:styleId="7B808E11FAB74B5E9D99429F6F7B656B">
    <w:name w:val="7B808E11FAB74B5E9D99429F6F7B656B"/>
  </w:style>
  <w:style w:type="paragraph" w:customStyle="1" w:styleId="6FDAFABC16F741F1A0404315D98B3FA2">
    <w:name w:val="6FDAFABC16F741F1A0404315D98B3FA2"/>
  </w:style>
  <w:style w:type="paragraph" w:customStyle="1" w:styleId="A6852865E17F47548DE8D57172B87CA4">
    <w:name w:val="A6852865E17F47548DE8D57172B87CA4"/>
  </w:style>
  <w:style w:type="paragraph" w:customStyle="1" w:styleId="B7D845CBB6E844C58639F655685FB05A">
    <w:name w:val="B7D845CBB6E844C58639F655685FB05A"/>
  </w:style>
  <w:style w:type="paragraph" w:customStyle="1" w:styleId="C435E5009E474E77933F937FC6A1E0A2">
    <w:name w:val="C435E5009E474E77933F937FC6A1E0A2"/>
  </w:style>
  <w:style w:type="paragraph" w:customStyle="1" w:styleId="B412540ADCF9413A942A7342291A72AC">
    <w:name w:val="B412540ADCF9413A942A7342291A72AC"/>
  </w:style>
  <w:style w:type="paragraph" w:customStyle="1" w:styleId="4B4E02AE175E4223B04BCE4971DF15FA">
    <w:name w:val="4B4E02AE175E4223B04BCE4971DF15FA"/>
  </w:style>
  <w:style w:type="paragraph" w:customStyle="1" w:styleId="8DBD2D49A1CC4F00A668E83248988AC7">
    <w:name w:val="8DBD2D49A1CC4F00A668E83248988AC7"/>
  </w:style>
  <w:style w:type="paragraph" w:customStyle="1" w:styleId="926B6A011CBF4B04B76DEC73E7768EBE">
    <w:name w:val="926B6A011CBF4B04B76DEC73E7768EBE"/>
  </w:style>
  <w:style w:type="paragraph" w:customStyle="1" w:styleId="9497F5CA74A64DE7B81900A1E0ADCBC2">
    <w:name w:val="9497F5CA74A64DE7B81900A1E0ADCBC2"/>
  </w:style>
  <w:style w:type="paragraph" w:customStyle="1" w:styleId="97F60E823F484D02B7BA117F97DF819A">
    <w:name w:val="97F60E823F484D02B7BA117F97DF819A"/>
  </w:style>
  <w:style w:type="paragraph" w:customStyle="1" w:styleId="7295F78CFB06492A95162E41E2DB83F4">
    <w:name w:val="7295F78CFB06492A95162E41E2DB83F4"/>
  </w:style>
  <w:style w:type="paragraph" w:customStyle="1" w:styleId="0519E3D56D7142CC94E1F4BA97E6B186">
    <w:name w:val="0519E3D56D7142CC94E1F4BA97E6B186"/>
  </w:style>
  <w:style w:type="paragraph" w:customStyle="1" w:styleId="45746A22B01D456183D1FB47186506D7">
    <w:name w:val="45746A22B01D456183D1FB47186506D7"/>
  </w:style>
  <w:style w:type="paragraph" w:customStyle="1" w:styleId="9CE1F93458EB4DCE997B0B04095071B3">
    <w:name w:val="9CE1F93458EB4DCE997B0B04095071B3"/>
  </w:style>
  <w:style w:type="paragraph" w:customStyle="1" w:styleId="45E288812B6942DFBECEF70B7088193F">
    <w:name w:val="45E288812B6942DFBECEF70B7088193F"/>
  </w:style>
  <w:style w:type="paragraph" w:customStyle="1" w:styleId="B42EA8B9F81E489C8B24B2FDD2CA6E14">
    <w:name w:val="B42EA8B9F81E489C8B24B2FDD2CA6E14"/>
  </w:style>
  <w:style w:type="paragraph" w:customStyle="1" w:styleId="EB1810B3C7F346AA86391C7A019CDC07">
    <w:name w:val="EB1810B3C7F346AA86391C7A019CDC07"/>
  </w:style>
  <w:style w:type="paragraph" w:customStyle="1" w:styleId="04CD2DFF2EDB4624B7E8962F0BF919CD">
    <w:name w:val="04CD2DFF2EDB4624B7E8962F0BF919CD"/>
  </w:style>
  <w:style w:type="paragraph" w:customStyle="1" w:styleId="D478FAFFC1594E66B3B13B6CEDF1646E">
    <w:name w:val="D478FAFFC1594E66B3B13B6CEDF1646E"/>
  </w:style>
  <w:style w:type="paragraph" w:customStyle="1" w:styleId="5633858FDB13499C94DDF8244A714FDA">
    <w:name w:val="5633858FDB13499C94DDF8244A714FDA"/>
  </w:style>
  <w:style w:type="paragraph" w:customStyle="1" w:styleId="53ECC9A261634B908F65953482EE88A1">
    <w:name w:val="53ECC9A261634B908F65953482EE88A1"/>
  </w:style>
  <w:style w:type="paragraph" w:customStyle="1" w:styleId="CB5A4772AC214742B350CFEBF10683F8">
    <w:name w:val="CB5A4772AC214742B350CFEBF10683F8"/>
  </w:style>
  <w:style w:type="paragraph" w:customStyle="1" w:styleId="C158E45828C04111854E84834891BDCF">
    <w:name w:val="C158E45828C04111854E84834891BDCF"/>
  </w:style>
  <w:style w:type="paragraph" w:customStyle="1" w:styleId="365B662182E8436FAB5764562A670FF3">
    <w:name w:val="365B662182E8436FAB5764562A670FF3"/>
  </w:style>
  <w:style w:type="paragraph" w:customStyle="1" w:styleId="14206232578E4B15A8C8DC836C1FFBF6">
    <w:name w:val="14206232578E4B15A8C8DC836C1FFBF6"/>
  </w:style>
  <w:style w:type="paragraph" w:customStyle="1" w:styleId="B9BD32F6389546BD8A9B7CDE947F8805">
    <w:name w:val="B9BD32F6389546BD8A9B7CDE947F8805"/>
  </w:style>
  <w:style w:type="paragraph" w:customStyle="1" w:styleId="BFAD695C7C184842A133C33C1F7F8484">
    <w:name w:val="BFAD695C7C184842A133C33C1F7F8484"/>
  </w:style>
  <w:style w:type="paragraph" w:customStyle="1" w:styleId="1A3EAD6D79324BF295B16C07888985E0">
    <w:name w:val="1A3EAD6D79324BF295B16C07888985E0"/>
  </w:style>
  <w:style w:type="paragraph" w:customStyle="1" w:styleId="D94653D3064B4F20ACFE3CDA69141FC6">
    <w:name w:val="D94653D3064B4F20ACFE3CDA69141FC6"/>
  </w:style>
  <w:style w:type="paragraph" w:customStyle="1" w:styleId="8798B2AE280845409BF44425F7685D19">
    <w:name w:val="8798B2AE280845409BF44425F7685D19"/>
  </w:style>
  <w:style w:type="paragraph" w:customStyle="1" w:styleId="1B2F3FE729BD493E83EA52A27DEF5F25">
    <w:name w:val="1B2F3FE729BD493E83EA52A27DEF5F25"/>
  </w:style>
  <w:style w:type="paragraph" w:customStyle="1" w:styleId="65BB2F6DF894471BB9648E69F860B9C7">
    <w:name w:val="65BB2F6DF894471BB9648E69F860B9C7"/>
  </w:style>
  <w:style w:type="paragraph" w:customStyle="1" w:styleId="CCAB69871B724F229C22027B6C4A739B">
    <w:name w:val="CCAB69871B724F229C22027B6C4A739B"/>
  </w:style>
  <w:style w:type="paragraph" w:customStyle="1" w:styleId="2F721EE0F81A467291CD63F732C9204C">
    <w:name w:val="2F721EE0F81A467291CD63F732C9204C"/>
  </w:style>
  <w:style w:type="paragraph" w:customStyle="1" w:styleId="2A7428FC9C724A9ABE323CB5AE74E8EB">
    <w:name w:val="2A7428FC9C724A9ABE323CB5AE74E8EB"/>
  </w:style>
  <w:style w:type="paragraph" w:customStyle="1" w:styleId="A6F2AD38E63B4233A7F7FC289F778D94">
    <w:name w:val="A6F2AD38E63B4233A7F7FC289F778D94"/>
  </w:style>
  <w:style w:type="paragraph" w:customStyle="1" w:styleId="33B3A02DC01A482DB7F681F18C610D1C">
    <w:name w:val="33B3A02DC01A482DB7F681F18C610D1C"/>
  </w:style>
  <w:style w:type="paragraph" w:customStyle="1" w:styleId="9CC8536139D84D12B5A7C14538F7DFFF">
    <w:name w:val="9CC8536139D84D12B5A7C14538F7DFFF"/>
  </w:style>
  <w:style w:type="paragraph" w:customStyle="1" w:styleId="9FEEB833AAEA4586B46375C20A10B5AD">
    <w:name w:val="9FEEB833AAEA4586B46375C20A10B5AD"/>
  </w:style>
  <w:style w:type="paragraph" w:customStyle="1" w:styleId="CE22F6E66ED04C9C8982443BC9527B1B">
    <w:name w:val="CE22F6E66ED04C9C8982443BC9527B1B"/>
  </w:style>
  <w:style w:type="paragraph" w:customStyle="1" w:styleId="C9332C08DA8143CCB009D64A7F8CF48B">
    <w:name w:val="C9332C08DA8143CCB009D64A7F8CF48B"/>
  </w:style>
  <w:style w:type="paragraph" w:customStyle="1" w:styleId="A27B09D4823F4A309CE0CFE8125D3222">
    <w:name w:val="A27B09D4823F4A309CE0CFE8125D3222"/>
  </w:style>
  <w:style w:type="paragraph" w:customStyle="1" w:styleId="C8CF64B7A042473EA64810B400F31B68">
    <w:name w:val="C8CF64B7A042473EA64810B400F31B68"/>
  </w:style>
  <w:style w:type="paragraph" w:customStyle="1" w:styleId="02CCD9E5BA9C403FB6AFA042346E6FC6">
    <w:name w:val="02CCD9E5BA9C403FB6AFA042346E6FC6"/>
  </w:style>
  <w:style w:type="paragraph" w:customStyle="1" w:styleId="134236A7C3E542B0B30DDDD8510CD8B7">
    <w:name w:val="134236A7C3E542B0B30DDDD8510CD8B7"/>
  </w:style>
  <w:style w:type="paragraph" w:customStyle="1" w:styleId="D61E277FDCAA486CB2EC4F69C8547298">
    <w:name w:val="D61E277FDCAA486CB2EC4F69C8547298"/>
  </w:style>
  <w:style w:type="paragraph" w:customStyle="1" w:styleId="D59988BE107842609A6C656563D9183F">
    <w:name w:val="D59988BE107842609A6C656563D9183F"/>
  </w:style>
  <w:style w:type="paragraph" w:customStyle="1" w:styleId="7F1DB3F258274191942C3EE9D743AC74">
    <w:name w:val="7F1DB3F258274191942C3EE9D743AC74"/>
  </w:style>
  <w:style w:type="paragraph" w:customStyle="1" w:styleId="52C9E1BD2BEC4D39A900EBD6F76E550B">
    <w:name w:val="52C9E1BD2BEC4D39A900EBD6F76E550B"/>
  </w:style>
  <w:style w:type="paragraph" w:customStyle="1" w:styleId="273DBC87412D48048986860EC211634D">
    <w:name w:val="273DBC87412D48048986860EC211634D"/>
  </w:style>
  <w:style w:type="paragraph" w:customStyle="1" w:styleId="D2E5040945DA4FD1BA7B90BDAC9295EB">
    <w:name w:val="D2E5040945DA4FD1BA7B90BDAC9295EB"/>
  </w:style>
  <w:style w:type="paragraph" w:customStyle="1" w:styleId="B0DB394ED20C48469213E2732DFBF4C1">
    <w:name w:val="B0DB394ED20C48469213E2732DFBF4C1"/>
  </w:style>
  <w:style w:type="paragraph" w:customStyle="1" w:styleId="85966891866245338069D9385A221EB0">
    <w:name w:val="85966891866245338069D9385A221EB0"/>
  </w:style>
  <w:style w:type="paragraph" w:customStyle="1" w:styleId="9D3B3E832AEE4BCFAF328E03C324AC55">
    <w:name w:val="9D3B3E832AEE4BCFAF328E03C324AC55"/>
  </w:style>
  <w:style w:type="paragraph" w:customStyle="1" w:styleId="039670C339AE48949F12C6990EE9FADB">
    <w:name w:val="039670C339AE48949F12C6990EE9FADB"/>
  </w:style>
  <w:style w:type="paragraph" w:customStyle="1" w:styleId="2D64D27D4C2540ECABBC99E79974532D">
    <w:name w:val="2D64D27D4C2540ECABBC99E79974532D"/>
  </w:style>
  <w:style w:type="paragraph" w:customStyle="1" w:styleId="4248AA39D032455188B5E86ABAE4DAB1">
    <w:name w:val="4248AA39D032455188B5E86ABAE4DAB1"/>
  </w:style>
  <w:style w:type="paragraph" w:customStyle="1" w:styleId="A069B288EE4544E88C065298FA5C6EBE">
    <w:name w:val="A069B288EE4544E88C065298FA5C6EBE"/>
  </w:style>
  <w:style w:type="paragraph" w:customStyle="1" w:styleId="C9C33F7CD72844A4BB5FF918C4A2EDD5">
    <w:name w:val="C9C33F7CD72844A4BB5FF918C4A2EDD5"/>
  </w:style>
  <w:style w:type="paragraph" w:customStyle="1" w:styleId="3A7DD0D4E9A24B909197DABED9F8E35D">
    <w:name w:val="3A7DD0D4E9A24B909197DABED9F8E35D"/>
  </w:style>
  <w:style w:type="paragraph" w:customStyle="1" w:styleId="89D21EAE06764B1EA86F96E1505AD9FA">
    <w:name w:val="89D21EAE06764B1EA86F96E1505AD9FA"/>
  </w:style>
  <w:style w:type="paragraph" w:customStyle="1" w:styleId="A1BD9FD3D44C4BA8B5666A486B28D3C2">
    <w:name w:val="A1BD9FD3D44C4BA8B5666A486B28D3C2"/>
  </w:style>
  <w:style w:type="paragraph" w:customStyle="1" w:styleId="DB02FA18CA1B42BC97153FE03A8498D3">
    <w:name w:val="DB02FA18CA1B42BC97153FE03A8498D3"/>
  </w:style>
  <w:style w:type="paragraph" w:customStyle="1" w:styleId="E32FA8F299E9416CB8077CC778391B18">
    <w:name w:val="E32FA8F299E9416CB8077CC778391B18"/>
  </w:style>
  <w:style w:type="paragraph" w:customStyle="1" w:styleId="AEC76967B5054745A02C0807605C4FE3">
    <w:name w:val="AEC76967B5054745A02C0807605C4FE3"/>
  </w:style>
  <w:style w:type="paragraph" w:customStyle="1" w:styleId="B6E26BC508E946FB8CAD51594BB113A7">
    <w:name w:val="B6E26BC508E946FB8CAD51594BB113A7"/>
  </w:style>
  <w:style w:type="paragraph" w:customStyle="1" w:styleId="D5DA212B067E40C1BE1D7FA500AB768D">
    <w:name w:val="D5DA212B067E40C1BE1D7FA500AB768D"/>
  </w:style>
  <w:style w:type="paragraph" w:customStyle="1" w:styleId="130B7A45CE664ADABD591C6BFFD563C1">
    <w:name w:val="130B7A45CE664ADABD591C6BFFD563C1"/>
  </w:style>
  <w:style w:type="paragraph" w:customStyle="1" w:styleId="3D48688DF82F4862A6635DF9287BEBF4">
    <w:name w:val="3D48688DF82F4862A6635DF9287BEBF4"/>
  </w:style>
  <w:style w:type="paragraph" w:customStyle="1" w:styleId="10B64F91AE514E8792FD2C0FF72517D1">
    <w:name w:val="10B64F91AE514E8792FD2C0FF72517D1"/>
  </w:style>
  <w:style w:type="paragraph" w:customStyle="1" w:styleId="4A5CE9AA7DD342DAA59863B758D2FE49">
    <w:name w:val="4A5CE9AA7DD342DAA59863B758D2FE49"/>
  </w:style>
  <w:style w:type="paragraph" w:customStyle="1" w:styleId="7E05C02491C1425D80E7F459BD7669D9">
    <w:name w:val="7E05C02491C1425D80E7F459BD7669D9"/>
  </w:style>
  <w:style w:type="paragraph" w:customStyle="1" w:styleId="9ECAC70FB6CE4287B6AB1208492BC1B3">
    <w:name w:val="9ECAC70FB6CE4287B6AB1208492BC1B3"/>
  </w:style>
  <w:style w:type="paragraph" w:customStyle="1" w:styleId="B5ECD1B30C90492FB61D6838EBD03088">
    <w:name w:val="B5ECD1B30C90492FB61D6838EBD03088"/>
  </w:style>
  <w:style w:type="paragraph" w:customStyle="1" w:styleId="7448F29079414FDE87DD8F32B8E57D0E">
    <w:name w:val="7448F29079414FDE87DD8F32B8E57D0E"/>
  </w:style>
  <w:style w:type="paragraph" w:customStyle="1" w:styleId="59E4849539C549B6BA1F99CC93A77C0E">
    <w:name w:val="59E4849539C549B6BA1F99CC93A77C0E"/>
  </w:style>
  <w:style w:type="paragraph" w:customStyle="1" w:styleId="D7D318BF93BB44F39F97347AF5BABD13">
    <w:name w:val="D7D318BF93BB44F39F97347AF5BABD13"/>
  </w:style>
  <w:style w:type="paragraph" w:customStyle="1" w:styleId="F6877E4A77DF4FB1886B1DDB36FA1FB0">
    <w:name w:val="F6877E4A77DF4FB1886B1DDB36FA1FB0"/>
  </w:style>
  <w:style w:type="paragraph" w:customStyle="1" w:styleId="3C57845717BC4C0AA51E51E2575963CA">
    <w:name w:val="3C57845717BC4C0AA51E51E2575963CA"/>
  </w:style>
  <w:style w:type="paragraph" w:customStyle="1" w:styleId="B7946F6E05174EF686A1B97FDA279528">
    <w:name w:val="B7946F6E05174EF686A1B97FDA279528"/>
  </w:style>
  <w:style w:type="paragraph" w:customStyle="1" w:styleId="E05F9F6E25ED4473AB3286579F667ED2">
    <w:name w:val="E05F9F6E25ED4473AB3286579F667ED2"/>
  </w:style>
  <w:style w:type="paragraph" w:customStyle="1" w:styleId="A7641F5654E240398E55D55B348D2EFD">
    <w:name w:val="A7641F5654E240398E55D55B348D2EFD"/>
  </w:style>
  <w:style w:type="paragraph" w:customStyle="1" w:styleId="BEBD5C337B5046FC97AEEA2230A31C2D">
    <w:name w:val="BEBD5C337B5046FC97AEEA2230A31C2D"/>
  </w:style>
  <w:style w:type="paragraph" w:customStyle="1" w:styleId="5C982316BED14FF48D9FC8FEB39BC814">
    <w:name w:val="5C982316BED14FF48D9FC8FEB39BC814"/>
  </w:style>
  <w:style w:type="paragraph" w:customStyle="1" w:styleId="87F839D00327493FA637E35F0CFD354A">
    <w:name w:val="87F839D00327493FA637E35F0CFD354A"/>
  </w:style>
  <w:style w:type="paragraph" w:customStyle="1" w:styleId="6C3EDA9536F14507BCBB07E4DEED46A7">
    <w:name w:val="6C3EDA9536F14507BCBB07E4DEED46A7"/>
  </w:style>
  <w:style w:type="paragraph" w:customStyle="1" w:styleId="C7950413FC1040AD8B537E724C46A605">
    <w:name w:val="C7950413FC1040AD8B537E724C46A605"/>
  </w:style>
  <w:style w:type="paragraph" w:customStyle="1" w:styleId="FAF03671876E421EB14CC3D394ED177F">
    <w:name w:val="FAF03671876E421EB14CC3D394ED177F"/>
  </w:style>
  <w:style w:type="paragraph" w:customStyle="1" w:styleId="308E5B8F8BC14D57876AE7A83343B086">
    <w:name w:val="308E5B8F8BC14D57876AE7A83343B086"/>
  </w:style>
  <w:style w:type="paragraph" w:customStyle="1" w:styleId="66BCCB5EB0CE4D869159EDDF8941F7F3">
    <w:name w:val="66BCCB5EB0CE4D869159EDDF8941F7F3"/>
  </w:style>
  <w:style w:type="paragraph" w:customStyle="1" w:styleId="6B463A58EDEA41EDB49634741220FF2A">
    <w:name w:val="6B463A58EDEA41EDB49634741220FF2A"/>
  </w:style>
  <w:style w:type="paragraph" w:customStyle="1" w:styleId="0FE984C603CE4E379BA13B58DDDDDE19">
    <w:name w:val="0FE984C603CE4E379BA13B58DDDDDE19"/>
  </w:style>
  <w:style w:type="paragraph" w:customStyle="1" w:styleId="A7CE0165B11347E3A3B51EB497FA17A5">
    <w:name w:val="A7CE0165B11347E3A3B51EB497FA17A5"/>
  </w:style>
  <w:style w:type="paragraph" w:customStyle="1" w:styleId="5B279816959C47748F868FD1A16AE334">
    <w:name w:val="5B279816959C47748F868FD1A16AE334"/>
  </w:style>
  <w:style w:type="paragraph" w:customStyle="1" w:styleId="F37513B4CBE74C288261877CD13E908E">
    <w:name w:val="F37513B4CBE74C288261877CD13E908E"/>
  </w:style>
  <w:style w:type="paragraph" w:customStyle="1" w:styleId="9E5CA7FF87024326A8B883A8116899F4">
    <w:name w:val="9E5CA7FF87024326A8B883A8116899F4"/>
  </w:style>
  <w:style w:type="paragraph" w:customStyle="1" w:styleId="0B25A9ADFC4A4F0BBEA1BCD0C7DFEF27">
    <w:name w:val="0B25A9ADFC4A4F0BBEA1BCD0C7DFEF27"/>
  </w:style>
  <w:style w:type="paragraph" w:customStyle="1" w:styleId="A17D6468AC9D4190B685B1715F4EE65A">
    <w:name w:val="A17D6468AC9D4190B685B1715F4EE65A"/>
  </w:style>
  <w:style w:type="paragraph" w:customStyle="1" w:styleId="2DB9D207235D439DA6F98B752C690F82">
    <w:name w:val="2DB9D207235D439DA6F98B752C690F82"/>
  </w:style>
  <w:style w:type="paragraph" w:customStyle="1" w:styleId="0F10BB8D8C6D4058ABD7E482B75BE9A1">
    <w:name w:val="0F10BB8D8C6D4058ABD7E482B75BE9A1"/>
  </w:style>
  <w:style w:type="paragraph" w:customStyle="1" w:styleId="A5FAEC2E7F694B3B8876E626AE5D7344">
    <w:name w:val="A5FAEC2E7F694B3B8876E626AE5D7344"/>
  </w:style>
  <w:style w:type="paragraph" w:customStyle="1" w:styleId="D2B5652D992E4EFBB3FB05FE37D989BA">
    <w:name w:val="D2B5652D992E4EFBB3FB05FE37D989BA"/>
  </w:style>
  <w:style w:type="paragraph" w:customStyle="1" w:styleId="EA1CE90371E54332BAFDD3EA99764B78">
    <w:name w:val="EA1CE90371E54332BAFDD3EA99764B78"/>
  </w:style>
  <w:style w:type="paragraph" w:customStyle="1" w:styleId="602FC93E93F24C6BBD97B93CD92FC08F">
    <w:name w:val="602FC93E93F24C6BBD97B93CD92FC08F"/>
  </w:style>
  <w:style w:type="paragraph" w:customStyle="1" w:styleId="4E252607EA2842D89B6FD4E1C6458BC4">
    <w:name w:val="4E252607EA2842D89B6FD4E1C6458BC4"/>
  </w:style>
  <w:style w:type="paragraph" w:customStyle="1" w:styleId="DC912A4858B84D00A2B76A9F7FFECF88">
    <w:name w:val="DC912A4858B84D00A2B76A9F7FFECF88"/>
  </w:style>
  <w:style w:type="paragraph" w:customStyle="1" w:styleId="878BC23E0DD3455C9AFC0F38EE3B0622">
    <w:name w:val="878BC23E0DD3455C9AFC0F38EE3B0622"/>
  </w:style>
  <w:style w:type="paragraph" w:customStyle="1" w:styleId="41C37E9800C74D698648A2CF7901AC96">
    <w:name w:val="41C37E9800C74D698648A2CF7901AC96"/>
  </w:style>
  <w:style w:type="paragraph" w:customStyle="1" w:styleId="627B49557B2340049F04AD3D78966621">
    <w:name w:val="627B49557B2340049F04AD3D789666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5782C-80A3-4631-8B23-449B6BFEB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B5A451-D620-45E3-8A95-3AA89D51373E}">
  <ds:schemaRefs>
    <ds:schemaRef ds:uri="http://schemas.microsoft.com/sharepoint/v3/contenttype/forms"/>
  </ds:schemaRefs>
</ds:datastoreItem>
</file>

<file path=customXml/itemProps3.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B48D5DEB-A8C1-477E-848C-382F9D6A1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Бизнес-план в сфере профессиональных услуг</Template>
  <TotalTime>0</TotalTime>
  <Pages>1</Pages>
  <Words>1754</Words>
  <Characters>10004</Characters>
  <Application>Microsoft Office Word</Application>
  <DocSecurity>0</DocSecurity>
  <Lines>83</Lines>
  <Paragraphs>23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производство</vt:lpstr>
      <vt:lpstr/>
    </vt:vector>
  </TitlesOfParts>
  <Company/>
  <LinksUpToDate>false</LinksUpToDate>
  <CharactersWithSpaces>11735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производство</dc:title>
  <dc:subject/>
  <dc:creator/>
  <cp:keywords/>
  <dc:description/>
  <cp:lastModifiedBy/>
  <cp:revision>1</cp:revision>
  <dcterms:created xsi:type="dcterms:W3CDTF">2020-08-11T10:42:00Z</dcterms:created>
  <dcterms:modified xsi:type="dcterms:W3CDTF">2020-08-12T06:25:00Z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